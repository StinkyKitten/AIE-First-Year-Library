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2FDD12"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F839F2">
        <w:rPr>
          <w:rFonts w:eastAsiaTheme="majorEastAsia"/>
          <w:bCs/>
          <w:color w:val="000000" w:themeColor="text1"/>
          <w:sz w:val="32"/>
          <w:szCs w:val="32"/>
          <w:u w:color="FD972B"/>
          <w:lang w:eastAsia="en-GB"/>
        </w:rPr>
        <w:t>6-2</w:t>
      </w:r>
    </w:p>
    <w:p w14:paraId="1740A427" w14:textId="77777777" w:rsidR="003907BE" w:rsidRPr="003907BE" w:rsidRDefault="003907BE" w:rsidP="003907BE">
      <w:pPr>
        <w:rPr>
          <w:color w:val="000000" w:themeColor="text1"/>
        </w:rPr>
      </w:pPr>
      <w:bookmarkStart w:id="0" w:name="_Toc277776548"/>
      <w:bookmarkStart w:id="1" w:name="_Toc13745201"/>
      <w:bookmarkStart w:id="2" w:name="_Toc79457782"/>
    </w:p>
    <w:p w14:paraId="25E630E1" w14:textId="77777777" w:rsidR="003907BE" w:rsidRPr="003907BE" w:rsidRDefault="003907BE" w:rsidP="00645948">
      <w:pPr>
        <w:pStyle w:val="Heading3"/>
      </w:pPr>
      <w:r w:rsidRPr="003907BE">
        <w:t>Question</w:t>
      </w:r>
      <w:r w:rsidR="00645948">
        <w:t xml:space="preserve"> 1</w:t>
      </w:r>
    </w:p>
    <w:bookmarkEnd w:id="0"/>
    <w:bookmarkEnd w:id="1"/>
    <w:bookmarkEnd w:id="2"/>
    <w:p w14:paraId="0AEDF0DF" w14:textId="5FE5B839" w:rsidR="00F839F2" w:rsidRPr="00F839F2" w:rsidRDefault="00F839F2" w:rsidP="00900213">
      <w:pPr>
        <w:pStyle w:val="Body-Content"/>
        <w:jc w:val="both"/>
        <w:rPr>
          <w:b/>
          <w:lang w:val="en-GB"/>
        </w:rPr>
      </w:pPr>
      <w:r w:rsidRPr="00F839F2">
        <w:rPr>
          <w:lang w:val="en-GB"/>
        </w:rPr>
        <w:t>An 800 kg car accelerating down a 1 in 60 slope at 2 m/s</w:t>
      </w:r>
      <w:r w:rsidRPr="00F839F2">
        <w:rPr>
          <w:vertAlign w:val="superscript"/>
          <w:lang w:val="en-GB"/>
        </w:rPr>
        <w:t>2</w:t>
      </w:r>
      <w:r w:rsidRPr="00F839F2">
        <w:rPr>
          <w:lang w:val="en-GB"/>
        </w:rPr>
        <w:t xml:space="preserve"> experiences a tractive resistance of </w:t>
      </w:r>
      <w:r w:rsidR="00231D5A">
        <w:rPr>
          <w:lang w:val="en-GB"/>
        </w:rPr>
        <w:t xml:space="preserve">        400 N.</w:t>
      </w:r>
    </w:p>
    <w:p w14:paraId="653E5946" w14:textId="637C7546" w:rsidR="00F839F2" w:rsidRPr="00F839F2" w:rsidRDefault="00F839F2" w:rsidP="00900213">
      <w:pPr>
        <w:pStyle w:val="Body-Content"/>
        <w:jc w:val="both"/>
        <w:rPr>
          <w:b/>
          <w:lang w:val="en-GB"/>
        </w:rPr>
      </w:pPr>
      <w:r w:rsidRPr="00F839F2">
        <w:rPr>
          <w:lang w:val="en-GB"/>
        </w:rPr>
        <w:t>Calculate the magnitude of the tractive effort required and the engine power at 70 km/hr if</w:t>
      </w:r>
      <w:r w:rsidR="00900213">
        <w:rPr>
          <w:lang w:val="en-GB"/>
        </w:rPr>
        <w:t xml:space="preserve"> the overall efficiency is 60%.</w:t>
      </w:r>
    </w:p>
    <w:p w14:paraId="23F3D076" w14:textId="77777777" w:rsidR="003907BE" w:rsidRDefault="003907BE" w:rsidP="00900213">
      <w:pPr>
        <w:pStyle w:val="Body-Content"/>
        <w:jc w:val="both"/>
        <w:rPr>
          <w:lang w:val="en-GB"/>
        </w:rPr>
      </w:pPr>
      <w:permStart w:id="690973737" w:edGrp="everyone"/>
    </w:p>
    <w:p w14:paraId="5B910646" w14:textId="77777777" w:rsidR="00900213" w:rsidRDefault="00900213" w:rsidP="00900213">
      <w:pPr>
        <w:pStyle w:val="Body-Content"/>
        <w:jc w:val="both"/>
        <w:rPr>
          <w:lang w:val="en-GB"/>
        </w:rPr>
      </w:pPr>
    </w:p>
    <w:p w14:paraId="65AA893D" w14:textId="77777777" w:rsidR="00900213" w:rsidRDefault="00900213" w:rsidP="00900213">
      <w:pPr>
        <w:pStyle w:val="Body-Content"/>
        <w:jc w:val="both"/>
        <w:rPr>
          <w:lang w:val="en-GB"/>
        </w:rPr>
      </w:pPr>
    </w:p>
    <w:p w14:paraId="5A5FD2E2" w14:textId="77777777" w:rsidR="00645948" w:rsidRPr="003907BE" w:rsidRDefault="00645948" w:rsidP="00900213">
      <w:pPr>
        <w:pStyle w:val="Body-Content"/>
        <w:jc w:val="both"/>
        <w:rPr>
          <w:lang w:val="en-GB"/>
        </w:rPr>
      </w:pPr>
    </w:p>
    <w:permEnd w:id="690973737"/>
    <w:p w14:paraId="292A0D42"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4D4B58B2" w14:textId="6841CD50" w:rsidR="00F839F2" w:rsidRPr="00E34925" w:rsidRDefault="00F839F2" w:rsidP="00900213">
      <w:pPr>
        <w:pStyle w:val="Body-Content"/>
        <w:jc w:val="both"/>
        <w:rPr>
          <w:b/>
        </w:rPr>
      </w:pPr>
      <w:r w:rsidRPr="00E34925">
        <w:t xml:space="preserve">A motorcycle is travelling up a slope of 1 in 50 at a speed of 120 km/hr when its engine dies. The tractive resistance of the motorcycle is equal to 20% of its weight.  </w:t>
      </w:r>
    </w:p>
    <w:p w14:paraId="5E967596" w14:textId="2D67C470" w:rsidR="00F839F2" w:rsidRPr="00E34925" w:rsidRDefault="00F839F2" w:rsidP="00900213">
      <w:pPr>
        <w:pStyle w:val="Body-Content"/>
        <w:jc w:val="both"/>
        <w:rPr>
          <w:b/>
        </w:rPr>
      </w:pPr>
      <w:r w:rsidRPr="00E34925">
        <w:t>Calculate the distance the motorcycle free</w:t>
      </w:r>
      <w:r w:rsidR="003153EA">
        <w:t>-</w:t>
      </w:r>
      <w:r w:rsidRPr="00E34925">
        <w:t>wheels up the hill before coming to rest.</w:t>
      </w:r>
      <w:r w:rsidRPr="00E34925">
        <w:tab/>
      </w:r>
    </w:p>
    <w:p w14:paraId="4D29DBED" w14:textId="77777777" w:rsidR="003907BE" w:rsidRPr="003907BE" w:rsidRDefault="003907BE" w:rsidP="00900213">
      <w:pPr>
        <w:pStyle w:val="Body-Content"/>
        <w:jc w:val="both"/>
      </w:pPr>
      <w:permStart w:id="1001400470" w:edGrp="everyone"/>
    </w:p>
    <w:p w14:paraId="59E6E42B" w14:textId="77777777" w:rsidR="003907BE" w:rsidRPr="003907BE" w:rsidRDefault="003907BE" w:rsidP="00900213">
      <w:pPr>
        <w:pStyle w:val="Body-Content"/>
        <w:jc w:val="both"/>
        <w:rPr>
          <w:lang w:val="en-GB"/>
        </w:rPr>
      </w:pPr>
    </w:p>
    <w:p w14:paraId="09CC33FE" w14:textId="77777777" w:rsidR="003907BE" w:rsidRPr="003907BE" w:rsidRDefault="003907BE" w:rsidP="00900213">
      <w:pPr>
        <w:pStyle w:val="Body-Content"/>
        <w:jc w:val="both"/>
        <w:rPr>
          <w:lang w:val="en-GB"/>
        </w:rPr>
      </w:pPr>
    </w:p>
    <w:p w14:paraId="79F3601A" w14:textId="77777777" w:rsidR="003907BE" w:rsidRPr="003907BE" w:rsidRDefault="003907BE" w:rsidP="00900213">
      <w:pPr>
        <w:pStyle w:val="Body-Content"/>
        <w:jc w:val="both"/>
        <w:rPr>
          <w:lang w:val="en-GB"/>
        </w:rPr>
      </w:pPr>
    </w:p>
    <w:permEnd w:id="1001400470"/>
    <w:p w14:paraId="08BAB491"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7DADE089" w14:textId="00E7D6FB" w:rsidR="00F839F2" w:rsidRPr="00E34925" w:rsidRDefault="00F839F2" w:rsidP="00900213">
      <w:pPr>
        <w:pStyle w:val="Body-Content"/>
        <w:jc w:val="both"/>
      </w:pPr>
      <w:r w:rsidRPr="00E34925">
        <w:t xml:space="preserve">A train of mass 270 tones has a tractive resistance of 0, 8% of its weight. The train reaches a speed of 90 km/hr from rest in a distance of 1 km up a 1 in 120 slope.  </w:t>
      </w:r>
    </w:p>
    <w:p w14:paraId="128BDB03" w14:textId="7C9D2336" w:rsidR="00F839F2" w:rsidRPr="00E34925" w:rsidRDefault="00F839F2" w:rsidP="00900213">
      <w:pPr>
        <w:pStyle w:val="Body-Content"/>
        <w:jc w:val="both"/>
      </w:pPr>
      <w:r w:rsidRPr="00E34925">
        <w:t xml:space="preserve">Assuming uniform acceleration, calculate the required tractive effort and the motor power at the instant the train is moving at 80 km/hr. Assume an overall efficiency of 66%.  </w:t>
      </w:r>
    </w:p>
    <w:p w14:paraId="1A5DC3A8" w14:textId="77777777" w:rsidR="003907BE" w:rsidRDefault="003907BE" w:rsidP="00900213">
      <w:pPr>
        <w:pStyle w:val="Body-Content"/>
        <w:jc w:val="both"/>
        <w:rPr>
          <w:lang w:val="en-GB"/>
        </w:rPr>
      </w:pPr>
      <w:permStart w:id="2015264532" w:edGrp="everyone"/>
    </w:p>
    <w:p w14:paraId="1A27B509" w14:textId="77777777" w:rsidR="00F839F2" w:rsidRDefault="00F839F2" w:rsidP="00900213">
      <w:pPr>
        <w:pStyle w:val="Body-Content"/>
        <w:jc w:val="both"/>
        <w:rPr>
          <w:lang w:val="en-GB"/>
        </w:rPr>
      </w:pPr>
    </w:p>
    <w:p w14:paraId="0058EC2C" w14:textId="77777777" w:rsidR="00900213" w:rsidRDefault="00900213" w:rsidP="00900213">
      <w:pPr>
        <w:pStyle w:val="Body-Content"/>
        <w:jc w:val="both"/>
        <w:rPr>
          <w:lang w:val="en-GB"/>
        </w:rPr>
      </w:pPr>
    </w:p>
    <w:p w14:paraId="6E68F58D" w14:textId="77777777" w:rsidR="00900213" w:rsidRDefault="00900213" w:rsidP="00900213">
      <w:pPr>
        <w:pStyle w:val="Body-Content"/>
        <w:jc w:val="both"/>
        <w:rPr>
          <w:lang w:val="en-GB"/>
        </w:rPr>
      </w:pPr>
    </w:p>
    <w:permEnd w:id="2015264532"/>
    <w:p w14:paraId="4BA10A73" w14:textId="77777777" w:rsidR="00F839F2" w:rsidRPr="003907BE" w:rsidRDefault="00F839F2" w:rsidP="00F839F2">
      <w:pPr>
        <w:pStyle w:val="Heading3"/>
        <w:rPr>
          <w:noProof/>
          <w:lang w:val="en-GB" w:eastAsia="en-ZA"/>
        </w:rPr>
      </w:pPr>
      <w:r w:rsidRPr="003907BE">
        <w:rPr>
          <w:noProof/>
          <w:lang w:val="en-GB" w:eastAsia="en-ZA"/>
        </w:rPr>
        <w:t>Question</w:t>
      </w:r>
      <w:r>
        <w:rPr>
          <w:noProof/>
          <w:lang w:val="en-GB" w:eastAsia="en-ZA"/>
        </w:rPr>
        <w:t xml:space="preserve"> 4</w:t>
      </w:r>
    </w:p>
    <w:p w14:paraId="7C1AB91D" w14:textId="77777777" w:rsidR="00F839F2" w:rsidRPr="00E34925" w:rsidRDefault="00F839F2" w:rsidP="00900213">
      <w:pPr>
        <w:pStyle w:val="Body-Content"/>
        <w:jc w:val="both"/>
        <w:rPr>
          <w:b/>
        </w:rPr>
      </w:pPr>
      <w:r w:rsidRPr="00E34925">
        <w:t xml:space="preserve">A squash ball of mass 50 grams hits a wall at 20 m/s and bounces back at 8 m/s.  </w:t>
      </w:r>
    </w:p>
    <w:p w14:paraId="283C777C" w14:textId="21B321FD" w:rsidR="00F839F2" w:rsidRPr="00E34925" w:rsidRDefault="00F839F2" w:rsidP="00900213">
      <w:pPr>
        <w:pStyle w:val="Body-Content"/>
        <w:jc w:val="both"/>
        <w:rPr>
          <w:b/>
        </w:rPr>
      </w:pPr>
      <w:r w:rsidRPr="00E34925">
        <w:t xml:space="preserve">If the ball is in contact with the wall for 0, 07 seconds, find the average force against the wall. </w:t>
      </w:r>
    </w:p>
    <w:p w14:paraId="32C0A3E5" w14:textId="77777777" w:rsidR="00F839F2" w:rsidRDefault="00F839F2" w:rsidP="00900213">
      <w:pPr>
        <w:pStyle w:val="Body-Content"/>
        <w:jc w:val="both"/>
        <w:rPr>
          <w:lang w:val="en-GB"/>
        </w:rPr>
      </w:pPr>
      <w:permStart w:id="2100262836" w:edGrp="everyone"/>
    </w:p>
    <w:p w14:paraId="235C457C" w14:textId="77777777" w:rsidR="00F839F2" w:rsidRDefault="00F839F2" w:rsidP="00900213">
      <w:pPr>
        <w:pStyle w:val="Body-Content"/>
        <w:jc w:val="both"/>
        <w:rPr>
          <w:lang w:val="en-GB"/>
        </w:rPr>
      </w:pPr>
    </w:p>
    <w:p w14:paraId="25E26FDA" w14:textId="77777777" w:rsidR="00900213" w:rsidRDefault="00900213" w:rsidP="00900213">
      <w:pPr>
        <w:pStyle w:val="Body-Content"/>
        <w:jc w:val="both"/>
        <w:rPr>
          <w:lang w:val="en-GB"/>
        </w:rPr>
      </w:pPr>
    </w:p>
    <w:p w14:paraId="7AE9D4CF" w14:textId="77777777" w:rsidR="00F839F2" w:rsidRDefault="00F839F2" w:rsidP="00900213">
      <w:pPr>
        <w:pStyle w:val="Body-Content"/>
        <w:jc w:val="both"/>
        <w:rPr>
          <w:lang w:val="en-GB"/>
        </w:rPr>
      </w:pPr>
    </w:p>
    <w:permEnd w:id="2100262836"/>
    <w:p w14:paraId="5E2EFD9D" w14:textId="77777777" w:rsidR="003153EA" w:rsidRDefault="003153EA">
      <w:pPr>
        <w:spacing w:before="0" w:after="0" w:line="240" w:lineRule="auto"/>
        <w:jc w:val="left"/>
        <w:rPr>
          <w:rFonts w:eastAsiaTheme="majorEastAsia" w:cstheme="majorBidi"/>
          <w:b/>
          <w:noProof/>
          <w:color w:val="auto"/>
          <w:sz w:val="24"/>
          <w:szCs w:val="24"/>
          <w:lang w:val="en-GB" w:eastAsia="en-ZA"/>
        </w:rPr>
      </w:pPr>
      <w:r>
        <w:rPr>
          <w:noProof/>
          <w:lang w:val="en-GB" w:eastAsia="en-ZA"/>
        </w:rPr>
        <w:br w:type="page"/>
      </w:r>
      <w:bookmarkStart w:id="3" w:name="_GoBack"/>
      <w:bookmarkEnd w:id="3"/>
    </w:p>
    <w:p w14:paraId="77960880" w14:textId="24294454" w:rsidR="00F839F2" w:rsidRPr="003907BE" w:rsidRDefault="00F839F2" w:rsidP="00F839F2">
      <w:pPr>
        <w:pStyle w:val="Heading3"/>
        <w:rPr>
          <w:noProof/>
          <w:lang w:val="en-GB" w:eastAsia="en-ZA"/>
        </w:rPr>
      </w:pPr>
      <w:r w:rsidRPr="003907BE">
        <w:rPr>
          <w:noProof/>
          <w:lang w:val="en-GB" w:eastAsia="en-ZA"/>
        </w:rPr>
        <w:lastRenderedPageBreak/>
        <w:t>Question</w:t>
      </w:r>
      <w:r>
        <w:rPr>
          <w:noProof/>
          <w:lang w:val="en-GB" w:eastAsia="en-ZA"/>
        </w:rPr>
        <w:t xml:space="preserve"> 5</w:t>
      </w:r>
    </w:p>
    <w:p w14:paraId="51D107B7" w14:textId="5424D5C2" w:rsidR="00F839F2" w:rsidRPr="00E34925" w:rsidRDefault="00F839F2" w:rsidP="00900213">
      <w:pPr>
        <w:pStyle w:val="Body-Content"/>
        <w:jc w:val="both"/>
        <w:rPr>
          <w:b/>
        </w:rPr>
      </w:pPr>
      <w:r w:rsidRPr="00E34925">
        <w:t>A cannon weighing 490 kN fires a 200 kg shell with a muzzle velocity of</w:t>
      </w:r>
      <w:r w:rsidR="003153EA">
        <w:t xml:space="preserve"> </w:t>
      </w:r>
      <w:r w:rsidRPr="00E34925">
        <w:t xml:space="preserve">500 m/s.  </w:t>
      </w:r>
    </w:p>
    <w:p w14:paraId="5B21E300" w14:textId="4BC46B97" w:rsidR="00F839F2" w:rsidRPr="00E34925" w:rsidRDefault="00F839F2" w:rsidP="00900213">
      <w:pPr>
        <w:pStyle w:val="Body-Content"/>
        <w:jc w:val="both"/>
        <w:rPr>
          <w:b/>
        </w:rPr>
      </w:pPr>
      <w:r w:rsidRPr="00E34925">
        <w:t xml:space="preserve">Calculate the initial recoil velocity of the cannon and determine the magnitude of the constant force required to bring the cannon to rest in a distance of 1, 5 m.  </w:t>
      </w:r>
    </w:p>
    <w:p w14:paraId="3E0E69F1" w14:textId="77777777" w:rsidR="00F839F2" w:rsidRDefault="00F839F2" w:rsidP="00900213">
      <w:pPr>
        <w:pStyle w:val="Body-Content"/>
        <w:jc w:val="both"/>
        <w:rPr>
          <w:lang w:val="en-GB"/>
        </w:rPr>
      </w:pPr>
      <w:permStart w:id="333072128" w:edGrp="everyone"/>
    </w:p>
    <w:p w14:paraId="4A030E74" w14:textId="77777777" w:rsidR="00900213" w:rsidRDefault="00900213" w:rsidP="00900213">
      <w:pPr>
        <w:pStyle w:val="Body-Content"/>
        <w:jc w:val="both"/>
        <w:rPr>
          <w:lang w:val="en-GB"/>
        </w:rPr>
      </w:pPr>
    </w:p>
    <w:p w14:paraId="724E520D" w14:textId="77777777" w:rsidR="00900213" w:rsidRDefault="00900213" w:rsidP="00900213">
      <w:pPr>
        <w:pStyle w:val="Body-Content"/>
        <w:jc w:val="both"/>
        <w:rPr>
          <w:lang w:val="en-GB"/>
        </w:rPr>
      </w:pPr>
    </w:p>
    <w:p w14:paraId="41AEBBBA" w14:textId="77777777" w:rsidR="00F839F2" w:rsidRDefault="00F839F2" w:rsidP="00900213">
      <w:pPr>
        <w:pStyle w:val="Body-Content"/>
        <w:jc w:val="both"/>
        <w:rPr>
          <w:lang w:val="en-GB"/>
        </w:rPr>
      </w:pPr>
    </w:p>
    <w:permEnd w:id="333072128"/>
    <w:p w14:paraId="6764A3E9" w14:textId="77777777" w:rsidR="00F839F2" w:rsidRPr="003907BE" w:rsidRDefault="00F839F2" w:rsidP="00F839F2">
      <w:pPr>
        <w:pStyle w:val="Heading3"/>
        <w:rPr>
          <w:noProof/>
          <w:lang w:val="en-GB" w:eastAsia="en-ZA"/>
        </w:rPr>
      </w:pPr>
      <w:r w:rsidRPr="003907BE">
        <w:rPr>
          <w:noProof/>
          <w:lang w:val="en-GB" w:eastAsia="en-ZA"/>
        </w:rPr>
        <w:t>Question</w:t>
      </w:r>
      <w:r>
        <w:rPr>
          <w:noProof/>
          <w:lang w:val="en-GB" w:eastAsia="en-ZA"/>
        </w:rPr>
        <w:t xml:space="preserve"> 6</w:t>
      </w:r>
    </w:p>
    <w:p w14:paraId="1AF11D94" w14:textId="49606DDA" w:rsidR="00F839F2" w:rsidRPr="00E34925" w:rsidRDefault="00F839F2" w:rsidP="00900213">
      <w:pPr>
        <w:pStyle w:val="Body-Content"/>
        <w:jc w:val="both"/>
      </w:pPr>
      <w:r w:rsidRPr="00E34925">
        <w:t xml:space="preserve">A helical spring has a stiffness of 5 kN/m and a free length of 450 mm. The spring is compressed to a length of 340 mm and a 0,5 kg mass is placed on it.  </w:t>
      </w:r>
    </w:p>
    <w:p w14:paraId="2F087AE0" w14:textId="0F74BFC0" w:rsidR="00F839F2" w:rsidRPr="00E34925" w:rsidRDefault="00F839F2" w:rsidP="00900213">
      <w:pPr>
        <w:pStyle w:val="Body-Content"/>
        <w:jc w:val="both"/>
      </w:pPr>
      <w:r w:rsidRPr="00E34925">
        <w:t xml:space="preserve">Calculate the maximum height reached by the mass when the spring is suddenly released. </w:t>
      </w:r>
    </w:p>
    <w:p w14:paraId="735EC17B" w14:textId="77777777" w:rsidR="00F839F2" w:rsidRPr="00E34925" w:rsidRDefault="00F839F2" w:rsidP="00900213">
      <w:pPr>
        <w:pStyle w:val="Body-Content"/>
        <w:jc w:val="both"/>
      </w:pPr>
      <w:permStart w:id="603279452" w:edGrp="everyone"/>
    </w:p>
    <w:p w14:paraId="15319149" w14:textId="77777777" w:rsidR="00F839F2" w:rsidRDefault="00F839F2" w:rsidP="00900213">
      <w:pPr>
        <w:pStyle w:val="Body-Content"/>
        <w:jc w:val="both"/>
        <w:rPr>
          <w:lang w:val="en-GB"/>
        </w:rPr>
      </w:pPr>
    </w:p>
    <w:p w14:paraId="299F4BE7" w14:textId="77777777" w:rsidR="00F839F2" w:rsidRDefault="00F839F2" w:rsidP="00900213">
      <w:pPr>
        <w:pStyle w:val="Body-Content"/>
        <w:jc w:val="both"/>
        <w:rPr>
          <w:lang w:val="en-GB"/>
        </w:rPr>
      </w:pPr>
    </w:p>
    <w:p w14:paraId="5F2FA11A" w14:textId="77777777" w:rsidR="00F839F2" w:rsidRPr="00645948" w:rsidRDefault="00F839F2" w:rsidP="00900213">
      <w:pPr>
        <w:pStyle w:val="Body-Content"/>
        <w:jc w:val="both"/>
        <w:rPr>
          <w:lang w:val="en-GB"/>
        </w:rPr>
      </w:pPr>
    </w:p>
    <w:permEnd w:id="603279452"/>
    <w:p w14:paraId="41444786" w14:textId="77777777" w:rsidR="009C5A3C" w:rsidRPr="003907BE" w:rsidRDefault="009C5A3C" w:rsidP="00900213">
      <w:pPr>
        <w:pStyle w:val="Body-Content"/>
        <w:jc w:val="both"/>
      </w:pPr>
    </w:p>
    <w:sectPr w:rsidR="009C5A3C" w:rsidRPr="003907BE"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012A6" w14:textId="77777777" w:rsidR="00262CBA" w:rsidRDefault="00262CBA" w:rsidP="000037FE">
      <w:r>
        <w:separator/>
      </w:r>
    </w:p>
  </w:endnote>
  <w:endnote w:type="continuationSeparator" w:id="0">
    <w:p w14:paraId="66BD132E" w14:textId="77777777" w:rsidR="00262CBA" w:rsidRDefault="00262CBA"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5BD51" w14:textId="02C156B6" w:rsidR="0033148B" w:rsidRPr="0033148B" w:rsidRDefault="00231D5A"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4E283C8A" wp14:editId="2937C4A8">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68EE0BF" w14:textId="77777777" w:rsidR="00231D5A" w:rsidRPr="00550813" w:rsidRDefault="00231D5A" w:rsidP="00231D5A">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283C8A" id="_x0000_t202" coordsize="21600,21600" o:spt="202" path="m,l,21600r21600,l21600,xe">
              <v:stroke joinstyle="miter"/>
              <v:path gradientshapeok="t" o:connecttype="rect"/>
            </v:shapetype>
            <v:shape id="Text Box 5" o:spid="_x0000_s1026" type="#_x0000_t202" style="position:absolute;margin-left:339.1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" filled="f" stroked="f" strokeweight=".5pt">
              <v:textbox>
                <w:txbxContent>
                  <w:p w14:paraId="268EE0BF" w14:textId="77777777" w:rsidR="00231D5A" w:rsidRPr="00550813" w:rsidRDefault="00231D5A" w:rsidP="00231D5A">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79E70FF9" wp14:editId="575A53E0">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2836BC1F" w14:textId="77777777" w:rsidR="00231D5A" w:rsidRPr="00550813" w:rsidRDefault="00231D5A" w:rsidP="00231D5A">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E70FF9" id="Text Box 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" filled="f" stroked="f" strokeweight=".5pt">
              <v:textbox>
                <w:txbxContent>
                  <w:p w14:paraId="2836BC1F" w14:textId="77777777" w:rsidR="00231D5A" w:rsidRPr="00550813" w:rsidRDefault="00231D5A" w:rsidP="00231D5A">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41854FE" wp14:editId="606EF6F0">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0A61D183" wp14:editId="65AF4044">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6691F1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F415AF4" wp14:editId="38A6D4BB">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9A896"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30B8161" wp14:editId="1B6F6D90">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6D256240"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1CCAE297" wp14:editId="2E6373F4">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8641AD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366F469"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CCAE297"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38641AD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366F469"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DB6F5A" w14:textId="77777777" w:rsidR="00262CBA" w:rsidRDefault="00262CBA" w:rsidP="000037FE">
      <w:r>
        <w:separator/>
      </w:r>
    </w:p>
  </w:footnote>
  <w:footnote w:type="continuationSeparator" w:id="0">
    <w:p w14:paraId="3F3E91C9" w14:textId="77777777" w:rsidR="00262CBA" w:rsidRDefault="00262CBA"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3C60F"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42A91126" wp14:editId="6B03C322">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12F19"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2CCD8EE9" wp14:editId="64F05576">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D48CB1C0"/>
    <w:lvl w:ilvl="0" w:tplc="871497C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yj+uKDvUHStvryWyH2tfOQ05NwJEfsv/ZZ9KnJR25e9TrKFbbayciUC6PfYeA5RSoBA9zijARRN3fLTomEKgXA==" w:salt="JqLm+MSoGWI6SXGO7i7S0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F839F2"/>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47026"/>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1D5A"/>
    <w:rsid w:val="002333DB"/>
    <w:rsid w:val="002406B9"/>
    <w:rsid w:val="00241175"/>
    <w:rsid w:val="002439E4"/>
    <w:rsid w:val="002464D3"/>
    <w:rsid w:val="002477DE"/>
    <w:rsid w:val="00252799"/>
    <w:rsid w:val="00253BCE"/>
    <w:rsid w:val="00253EBC"/>
    <w:rsid w:val="002551CC"/>
    <w:rsid w:val="00262CBA"/>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153EA"/>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5674"/>
    <w:rsid w:val="00827053"/>
    <w:rsid w:val="00830454"/>
    <w:rsid w:val="00834F20"/>
    <w:rsid w:val="0083731A"/>
    <w:rsid w:val="008520A2"/>
    <w:rsid w:val="00864730"/>
    <w:rsid w:val="008648F0"/>
    <w:rsid w:val="00865CF1"/>
    <w:rsid w:val="008709A3"/>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0213"/>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0542"/>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4A6D"/>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39F2"/>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19406"/>
  <w15:docId w15:val="{CF0DD758-732C-4C82-8258-AE24143C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3397EECB-EEC9-4774-99BE-76C0E3777F5F}"/>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25410143-F819-4C52-9453-B6E6E9FD8393}">
  <ds:schemaRefs>
    <ds:schemaRef ds:uri="http://schemas.openxmlformats.org/officeDocument/2006/bibliography"/>
  </ds:schemaRefs>
</ds:datastoreItem>
</file>

<file path=customXml/itemProps5.xml><?xml version="1.0" encoding="utf-8"?>
<ds:datastoreItem xmlns:ds="http://schemas.openxmlformats.org/officeDocument/2006/customXml" ds:itemID="{108D1D90-9D49-4C66-A99C-CFF961974630}"/>
</file>

<file path=docProps/app.xml><?xml version="1.0" encoding="utf-8"?>
<Properties xmlns="http://schemas.openxmlformats.org/officeDocument/2006/extended-properties" xmlns:vt="http://schemas.openxmlformats.org/officeDocument/2006/docPropsVTypes">
  <Template>AIE_Class Activities Template_V070322.dotx</Template>
  <TotalTime>9</TotalTime>
  <Pages>2</Pages>
  <Words>241</Words>
  <Characters>1377</Characters>
  <Application>Microsoft Office Word</Application>
  <DocSecurity>8</DocSecurity>
  <Lines>11</Lines>
  <Paragraphs>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Activity 6-2</vt:lpstr>
      <vt:lpstr>        Question 1</vt:lpstr>
      <vt:lpstr>        Question 2</vt:lpstr>
      <vt:lpstr>        Question 3</vt:lpstr>
      <vt:lpstr>        Question 4</vt:lpstr>
      <vt:lpstr>        Question 5</vt:lpstr>
      <vt:lpstr>        Question 6</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2022-09-30T10:46:00Z</dcterms:created>
  <dcterms:modified xsi:type="dcterms:W3CDTF">2024-01-31T07:39:00Z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