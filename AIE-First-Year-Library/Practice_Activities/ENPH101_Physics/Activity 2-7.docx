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101252"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270061">
        <w:rPr>
          <w:rFonts w:eastAsiaTheme="majorEastAsia"/>
          <w:bCs/>
          <w:color w:val="000000" w:themeColor="text1"/>
          <w:sz w:val="32"/>
          <w:szCs w:val="32"/>
          <w:u w:color="FD972B"/>
          <w:lang w:eastAsia="en-GB"/>
        </w:rPr>
        <w:t>2-7</w:t>
      </w:r>
    </w:p>
    <w:p w14:paraId="7E9BAAED" w14:textId="77777777" w:rsidR="003907BE" w:rsidRPr="003907BE" w:rsidRDefault="003907BE" w:rsidP="003907BE">
      <w:pPr>
        <w:rPr>
          <w:color w:val="000000" w:themeColor="text1"/>
        </w:rPr>
      </w:pPr>
      <w:bookmarkStart w:id="0" w:name="_Toc277776548"/>
      <w:bookmarkStart w:id="1" w:name="_Toc13745201"/>
      <w:bookmarkStart w:id="2" w:name="_Toc79457782"/>
    </w:p>
    <w:p w14:paraId="34F94FD1" w14:textId="77777777" w:rsidR="003907BE" w:rsidRPr="003907BE" w:rsidRDefault="003907BE" w:rsidP="00645948">
      <w:pPr>
        <w:pStyle w:val="Heading3"/>
      </w:pPr>
      <w:r w:rsidRPr="003907BE">
        <w:t>Question</w:t>
      </w:r>
      <w:r w:rsidR="00645948">
        <w:t xml:space="preserve"> 1</w:t>
      </w:r>
    </w:p>
    <w:bookmarkEnd w:id="0"/>
    <w:bookmarkEnd w:id="1"/>
    <w:bookmarkEnd w:id="2"/>
    <w:p w14:paraId="1FDAE030" w14:textId="45433080" w:rsidR="00270061" w:rsidRPr="00270061" w:rsidRDefault="000A4B9A" w:rsidP="000A4B9A">
      <w:pPr>
        <w:pStyle w:val="Body-Content"/>
        <w:rPr>
          <w:lang w:val="en-GB"/>
        </w:rPr>
      </w:pPr>
      <w:r>
        <w:rPr>
          <w:lang w:val="en-GB"/>
        </w:rPr>
        <w:t>C</w:t>
      </w:r>
      <w:r w:rsidR="00270061" w:rsidRPr="00270061">
        <w:rPr>
          <w:lang w:val="en-GB"/>
        </w:rPr>
        <w:t>alculate the turning moment M</w:t>
      </w:r>
      <w:r w:rsidR="00270061" w:rsidRPr="00270061">
        <w:rPr>
          <w:vertAlign w:val="subscript"/>
          <w:lang w:val="en-GB"/>
        </w:rPr>
        <w:t xml:space="preserve">2 </w:t>
      </w:r>
      <w:r>
        <w:rPr>
          <w:lang w:val="en-GB"/>
        </w:rPr>
        <w:t xml:space="preserve">for the spanner in figure 2-7 </w:t>
      </w:r>
      <w:r w:rsidR="00270061" w:rsidRPr="00270061">
        <w:rPr>
          <w:lang w:val="en-GB"/>
        </w:rPr>
        <w:t>if: F</w:t>
      </w:r>
      <w:r w:rsidR="00270061" w:rsidRPr="00270061">
        <w:rPr>
          <w:vertAlign w:val="subscript"/>
          <w:lang w:val="en-GB"/>
        </w:rPr>
        <w:t>2</w:t>
      </w:r>
      <w:r w:rsidR="00270061" w:rsidRPr="00270061">
        <w:rPr>
          <w:lang w:val="en-GB"/>
        </w:rPr>
        <w:t xml:space="preserve"> = 360 N and L = 242 mm. </w:t>
      </w:r>
    </w:p>
    <w:p w14:paraId="2AD760A3" w14:textId="77777777" w:rsidR="00270061" w:rsidRPr="00270061" w:rsidRDefault="00270061" w:rsidP="00270061">
      <w:pPr>
        <w:pStyle w:val="Body-Content"/>
        <w:jc w:val="center"/>
        <w:rPr>
          <w:lang w:val="en-GB"/>
        </w:rPr>
      </w:pPr>
      <w:r w:rsidRPr="00270061">
        <w:rPr>
          <w:lang w:val="en-GB"/>
        </w:rPr>
        <w:object w:dxaOrig="14250" w:dyaOrig="7860" w14:anchorId="319D4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118.5pt" o:ole="">
            <v:imagedata r:id="rId11" o:title="" croptop="12248f" cropbottom="22310f" cropleft="4266f" cropright="7940f"/>
          </v:shape>
          <o:OLEObject Type="Embed" ProgID="AutoCAD.Drawing.15" ShapeID="_x0000_i1025" DrawAspect="Content" ObjectID="_1768197744" r:id="rId12"/>
        </w:object>
      </w:r>
    </w:p>
    <w:p w14:paraId="23A326D5" w14:textId="77777777" w:rsidR="00270061" w:rsidRPr="00E43CCA" w:rsidRDefault="00270061" w:rsidP="00E43CCA">
      <w:pPr>
        <w:pStyle w:val="Caption"/>
      </w:pPr>
      <w:r w:rsidRPr="00E43CCA">
        <w:t>Figure 2</w:t>
      </w:r>
      <w:r w:rsidR="00E43CCA" w:rsidRPr="00E43CCA">
        <w:t>-7</w:t>
      </w:r>
    </w:p>
    <w:p w14:paraId="45157625" w14:textId="77777777" w:rsidR="009C5A3C" w:rsidRDefault="009C5A3C" w:rsidP="00270061">
      <w:pPr>
        <w:pStyle w:val="Body-Content"/>
        <w:rPr>
          <w:rStyle w:val="IndexLink"/>
        </w:rPr>
      </w:pPr>
      <w:permStart w:id="2037142990" w:edGrp="everyone"/>
    </w:p>
    <w:p w14:paraId="63624F31" w14:textId="77777777" w:rsidR="00270061" w:rsidRDefault="00270061" w:rsidP="00270061">
      <w:pPr>
        <w:pStyle w:val="Body-Content"/>
        <w:rPr>
          <w:rStyle w:val="IndexLink"/>
        </w:rPr>
      </w:pPr>
    </w:p>
    <w:p w14:paraId="4D84FE44" w14:textId="77777777" w:rsidR="00270061" w:rsidRDefault="00270061" w:rsidP="00270061">
      <w:pPr>
        <w:pStyle w:val="Body-Content"/>
        <w:rPr>
          <w:rStyle w:val="IndexLink"/>
        </w:rPr>
      </w:pPr>
    </w:p>
    <w:p w14:paraId="021B4D06" w14:textId="77777777" w:rsidR="00270061" w:rsidRDefault="00270061" w:rsidP="00270061">
      <w:pPr>
        <w:pStyle w:val="Body-Content"/>
        <w:rPr>
          <w:rStyle w:val="IndexLink"/>
        </w:rPr>
      </w:pPr>
    </w:p>
    <w:p w14:paraId="6C669C3E" w14:textId="77777777" w:rsidR="00270061" w:rsidRDefault="00270061" w:rsidP="00270061">
      <w:pPr>
        <w:pStyle w:val="Body-Content"/>
        <w:rPr>
          <w:rStyle w:val="IndexLink"/>
        </w:rPr>
      </w:pPr>
    </w:p>
    <w:p w14:paraId="3784F827" w14:textId="77777777" w:rsidR="00270061" w:rsidRDefault="00270061" w:rsidP="00270061">
      <w:pPr>
        <w:pStyle w:val="Body-Content"/>
        <w:rPr>
          <w:rStyle w:val="IndexLink"/>
        </w:rPr>
      </w:pPr>
    </w:p>
    <w:p w14:paraId="0330C3DE" w14:textId="77777777" w:rsidR="00270061" w:rsidRDefault="00270061" w:rsidP="00270061">
      <w:pPr>
        <w:pStyle w:val="Body-Content"/>
        <w:rPr>
          <w:rStyle w:val="IndexLink"/>
        </w:rPr>
      </w:pPr>
    </w:p>
    <w:p w14:paraId="00D6CB02" w14:textId="77777777" w:rsidR="00270061" w:rsidRDefault="00270061" w:rsidP="00270061">
      <w:pPr>
        <w:pStyle w:val="Body-Content"/>
        <w:rPr>
          <w:rStyle w:val="IndexLink"/>
        </w:rPr>
      </w:pPr>
    </w:p>
    <w:p w14:paraId="4B36B769" w14:textId="77777777" w:rsidR="00270061" w:rsidRDefault="00270061" w:rsidP="00270061">
      <w:pPr>
        <w:pStyle w:val="Body-Content"/>
        <w:rPr>
          <w:rStyle w:val="IndexLink"/>
        </w:rPr>
      </w:pPr>
    </w:p>
    <w:p w14:paraId="0D272403" w14:textId="77777777" w:rsidR="00270061" w:rsidRPr="00270061" w:rsidRDefault="00270061" w:rsidP="00270061">
      <w:pPr>
        <w:pStyle w:val="Body-Content"/>
        <w:rPr>
          <w:rStyle w:val="IndexLink"/>
        </w:rPr>
      </w:pPr>
      <w:bookmarkStart w:id="3" w:name="_GoBack"/>
      <w:bookmarkEnd w:id="3"/>
      <w:permEnd w:id="2037142990"/>
    </w:p>
    <w:sectPr w:rsidR="00270061" w:rsidRPr="00270061"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2247C" w14:textId="77777777" w:rsidR="00366B53" w:rsidRDefault="00366B53" w:rsidP="000037FE">
      <w:r>
        <w:separator/>
      </w:r>
    </w:p>
  </w:endnote>
  <w:endnote w:type="continuationSeparator" w:id="0">
    <w:p w14:paraId="5F0CDF65" w14:textId="77777777" w:rsidR="00366B53" w:rsidRDefault="00366B53"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0A246" w14:textId="29A0D91B" w:rsidR="0033148B" w:rsidRPr="0033148B" w:rsidRDefault="009378CF"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1AB5BB06" wp14:editId="0D0BCE74">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0062BD1C" w14:textId="77777777" w:rsidR="009378CF" w:rsidRPr="00550813" w:rsidRDefault="009378CF" w:rsidP="009378CF">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B5BB06" id="_x0000_t202" coordsize="21600,21600" o:spt="202" path="m,l,21600r21600,l21600,xe">
              <v:stroke joinstyle="miter"/>
              <v:path gradientshapeok="t" o:connecttype="rect"/>
            </v:shapetype>
            <v:shape id="Text Box 8" o:spid="_x0000_s1026" type="#_x0000_t202" style="position:absolute;margin-left:-89.9pt;margin-top:18.6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" filled="f" stroked="f" strokeweight=".5pt">
              <v:textbox>
                <w:txbxContent>
                  <w:p w14:paraId="0062BD1C" w14:textId="77777777" w:rsidR="009378CF" w:rsidRPr="00550813" w:rsidRDefault="009378CF" w:rsidP="009378CF">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01240331" wp14:editId="667F0A2F">
              <wp:simplePos x="0" y="0"/>
              <wp:positionH relativeFrom="column">
                <wp:posOffset>4306570</wp:posOffset>
              </wp:positionH>
              <wp:positionV relativeFrom="paragraph">
                <wp:posOffset>303530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2318F30F" w14:textId="77777777" w:rsidR="009378CF" w:rsidRPr="00550813" w:rsidRDefault="009378CF" w:rsidP="009378CF">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40331" id="Text Box 5" o:spid="_x0000_s1027" type="#_x0000_t202" style="position:absolute;margin-left:339.1pt;margin-top:23.9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" filled="f" stroked="f" strokeweight=".5pt">
              <v:textbox>
                <w:txbxContent>
                  <w:p w14:paraId="2318F30F" w14:textId="77777777" w:rsidR="009378CF" w:rsidRPr="00550813" w:rsidRDefault="009378CF" w:rsidP="009378CF">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4F73AD37" wp14:editId="449D41D8">
          <wp:simplePos x="0" y="0"/>
          <wp:positionH relativeFrom="column">
            <wp:posOffset>1934210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BFF7F2A" wp14:editId="53BE48D8">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7D44B8D"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5FD7776" wp14:editId="1F90A4A7">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BC6D8"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E21FF47" wp14:editId="794B4B57">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74C80EF7"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58962EE2" wp14:editId="14916BB2">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29DD4C1B"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9BD6361"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8962EE2"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29DD4C1B"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29BD6361"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D058AD" w14:textId="77777777" w:rsidR="00366B53" w:rsidRDefault="00366B53" w:rsidP="000037FE">
      <w:r>
        <w:separator/>
      </w:r>
    </w:p>
  </w:footnote>
  <w:footnote w:type="continuationSeparator" w:id="0">
    <w:p w14:paraId="4EBBEAD2" w14:textId="77777777" w:rsidR="00366B53" w:rsidRDefault="00366B53"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5E546"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7FC96BC9" wp14:editId="6D38ED96">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F0B70"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B141913" wp14:editId="6D129D1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nFBk1IXEl1HHPKxjI3IHds4mEGwB/sdw0R2qRf1kfhjbj9ggH2fGjKsK43iFDpBYWyL4exPtQ3/rnENpS+iWhg==" w:salt="97ewRSu4TTAiOku84bvzz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270061"/>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5D1B"/>
    <w:rsid w:val="00067B3D"/>
    <w:rsid w:val="00077FE7"/>
    <w:rsid w:val="0008098A"/>
    <w:rsid w:val="00080BB9"/>
    <w:rsid w:val="000921BC"/>
    <w:rsid w:val="000A4B9A"/>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0061"/>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66B53"/>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49F5"/>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4998"/>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A6A91"/>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378CF"/>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51D3"/>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3CCA"/>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211026"/>
  <w15:docId w15:val="{D6A139FB-901C-44EC-9C70-EE81547B0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E43CCA"/>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A400FD35-24B2-4245-976E-300029164400}"/>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FDAAB9DC-E586-455F-9D8B-978969411657}">
  <ds:schemaRefs>
    <ds:schemaRef ds:uri="http://schemas.openxmlformats.org/officeDocument/2006/bibliography"/>
  </ds:schemaRefs>
</ds:datastoreItem>
</file>

<file path=customXml/itemProps5.xml><?xml version="1.0" encoding="utf-8"?>
<ds:datastoreItem xmlns:ds="http://schemas.openxmlformats.org/officeDocument/2006/customXml" ds:itemID="{41EA3253-1E7C-4A30-8671-C97B4C7F7904}"/>
</file>

<file path=docProps/app.xml><?xml version="1.0" encoding="utf-8"?>
<Properties xmlns="http://schemas.openxmlformats.org/officeDocument/2006/extended-properties" xmlns:vt="http://schemas.openxmlformats.org/officeDocument/2006/docPropsVTypes">
  <Template>AIE_Class Activities Template_V070322.dotx</Template>
  <TotalTime>3</TotalTime>
  <Pages>1</Pages>
  <Words>25</Words>
  <Characters>146</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2-7</vt:lpstr>
      <vt:lpstr>        Question 1</vt:lpstr>
    </vt:vector>
  </TitlesOfParts>
  <Company/>
  <LinksUpToDate>false</LinksUpToDate>
  <CharactersWithSpaces>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2022-09-30T11:21:00Z</dcterms:created>
  <dcterms:modified xsi:type="dcterms:W3CDTF">2024-01-31T07:15:00Z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