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07B54D"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CF66B1">
        <w:rPr>
          <w:rFonts w:eastAsiaTheme="majorEastAsia"/>
          <w:bCs/>
          <w:color w:val="000000" w:themeColor="text1"/>
          <w:sz w:val="32"/>
          <w:szCs w:val="32"/>
          <w:u w:color="FD972B"/>
          <w:lang w:eastAsia="en-GB"/>
        </w:rPr>
        <w:t>1-2</w:t>
      </w:r>
    </w:p>
    <w:p w14:paraId="78C321F6" w14:textId="77777777" w:rsidR="003907BE" w:rsidRPr="003907BE" w:rsidRDefault="003907BE" w:rsidP="003907BE">
      <w:pPr>
        <w:rPr>
          <w:color w:val="000000" w:themeColor="text1"/>
        </w:rPr>
      </w:pPr>
      <w:bookmarkStart w:id="0" w:name="_Toc277776548"/>
      <w:bookmarkStart w:id="1" w:name="_Toc13745201"/>
      <w:bookmarkStart w:id="2" w:name="_Toc79457782"/>
    </w:p>
    <w:p w14:paraId="70FAD625" w14:textId="77777777" w:rsidR="003907BE" w:rsidRPr="003907BE" w:rsidRDefault="003907BE" w:rsidP="00645948">
      <w:pPr>
        <w:pStyle w:val="Heading3"/>
      </w:pPr>
      <w:r w:rsidRPr="003907BE">
        <w:t>Question</w:t>
      </w:r>
      <w:r w:rsidR="00645948">
        <w:t xml:space="preserve"> 1</w:t>
      </w:r>
    </w:p>
    <w:bookmarkEnd w:id="0"/>
    <w:bookmarkEnd w:id="1"/>
    <w:bookmarkEnd w:id="2"/>
    <w:p w14:paraId="61F64C57" w14:textId="79508F3F" w:rsidR="00CF66B1" w:rsidRPr="00CF66B1" w:rsidRDefault="00CF66B1" w:rsidP="00CF66B1">
      <w:pPr>
        <w:pStyle w:val="Body-Content"/>
        <w:rPr>
          <w:lang w:val="en-GB"/>
        </w:rPr>
      </w:pPr>
      <w:r w:rsidRPr="00CF66B1">
        <w:rPr>
          <w:lang w:val="en-GB"/>
        </w:rPr>
        <w:t>Figure 1</w:t>
      </w:r>
      <w:r w:rsidR="00167F49">
        <w:rPr>
          <w:lang w:val="en-GB"/>
        </w:rPr>
        <w:t>-2</w:t>
      </w:r>
      <w:r w:rsidRPr="00CF66B1">
        <w:rPr>
          <w:lang w:val="en-GB"/>
        </w:rPr>
        <w:t xml:space="preserve"> shows two forces placed in a coordinate system. Follow the procedure presented in figures 1</w:t>
      </w:r>
      <w:r w:rsidR="00167F49">
        <w:rPr>
          <w:lang w:val="en-GB"/>
        </w:rPr>
        <w:t>-</w:t>
      </w:r>
      <w:r w:rsidRPr="00CF66B1">
        <w:rPr>
          <w:lang w:val="en-GB"/>
        </w:rPr>
        <w:t>9 and 1</w:t>
      </w:r>
      <w:r w:rsidR="00167F49">
        <w:rPr>
          <w:lang w:val="en-GB"/>
        </w:rPr>
        <w:t>-</w:t>
      </w:r>
      <w:r w:rsidRPr="00CF66B1">
        <w:rPr>
          <w:lang w:val="en-GB"/>
        </w:rPr>
        <w:t xml:space="preserve">10 </w:t>
      </w:r>
      <w:r w:rsidR="00167F49">
        <w:rPr>
          <w:lang w:val="en-GB"/>
        </w:rPr>
        <w:t xml:space="preserve">in the study guide and </w:t>
      </w:r>
      <w:r w:rsidRPr="00CF66B1">
        <w:rPr>
          <w:lang w:val="en-GB"/>
        </w:rPr>
        <w:t>determine the resultant and the equilibrant of the forces.</w:t>
      </w:r>
    </w:p>
    <w:p w14:paraId="40DB8C08" w14:textId="77777777" w:rsidR="00CF66B1" w:rsidRPr="00CF66B1" w:rsidRDefault="00CF66B1" w:rsidP="00CF66B1">
      <w:pPr>
        <w:suppressAutoHyphens/>
        <w:spacing w:before="0" w:after="160" w:line="259" w:lineRule="auto"/>
        <w:ind w:right="724"/>
        <w:jc w:val="center"/>
        <w:rPr>
          <w:noProof/>
          <w:color w:val="auto"/>
          <w:lang w:val="en-GB" w:eastAsia="en-ZA"/>
        </w:rPr>
      </w:pPr>
      <w:r w:rsidRPr="00CF66B1">
        <w:rPr>
          <w:noProof/>
          <w:color w:val="auto"/>
          <w:lang w:val="en-GB" w:eastAsia="en-ZA"/>
        </w:rPr>
        <w:object w:dxaOrig="14070" w:dyaOrig="8085" w14:anchorId="41911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252pt" o:ole="">
            <v:imagedata r:id="rId11" o:title="" croptop="7228f" cropbottom="3373f" cropleft="13155f" cropright="10606f"/>
          </v:shape>
          <o:OLEObject Type="Embed" ProgID="AutoCAD.Drawing.15" ShapeID="_x0000_i1025" DrawAspect="Content" ObjectID="_1768196664" r:id="rId12"/>
        </w:object>
      </w:r>
    </w:p>
    <w:p w14:paraId="4197F45C" w14:textId="4A0A3790" w:rsidR="00CF66B1" w:rsidRPr="00167F49" w:rsidRDefault="00CF66B1" w:rsidP="00167F49">
      <w:pPr>
        <w:pStyle w:val="Caption"/>
      </w:pPr>
      <w:r w:rsidRPr="00167F49">
        <w:t>Figure 1</w:t>
      </w:r>
      <w:r w:rsidR="00167F49" w:rsidRPr="00167F49">
        <w:t>-2</w:t>
      </w:r>
    </w:p>
    <w:p w14:paraId="7D864502" w14:textId="77777777" w:rsidR="00CF66B1" w:rsidRDefault="00CF66B1" w:rsidP="00CF66B1">
      <w:pPr>
        <w:pStyle w:val="Body-Content"/>
        <w:rPr>
          <w:lang w:val="en-GB"/>
        </w:rPr>
      </w:pPr>
      <w:permStart w:id="285955528" w:edGrp="everyone"/>
    </w:p>
    <w:p w14:paraId="23126AE5" w14:textId="77777777" w:rsidR="00CF66B1" w:rsidRDefault="00CF66B1" w:rsidP="00CF66B1">
      <w:pPr>
        <w:pStyle w:val="Body-Content"/>
        <w:rPr>
          <w:lang w:val="en-GB"/>
        </w:rPr>
      </w:pPr>
    </w:p>
    <w:p w14:paraId="149B8EC3" w14:textId="77777777" w:rsidR="00CF66B1" w:rsidRDefault="00CF66B1" w:rsidP="00CF66B1">
      <w:pPr>
        <w:pStyle w:val="Body-Content"/>
        <w:rPr>
          <w:lang w:val="en-GB"/>
        </w:rPr>
      </w:pPr>
    </w:p>
    <w:p w14:paraId="2EC091D4" w14:textId="77777777" w:rsidR="00CF66B1" w:rsidRDefault="00CF66B1" w:rsidP="00CF66B1">
      <w:pPr>
        <w:pStyle w:val="Body-Content"/>
        <w:rPr>
          <w:lang w:val="en-GB"/>
        </w:rPr>
      </w:pPr>
    </w:p>
    <w:p w14:paraId="2CA73454" w14:textId="77777777" w:rsidR="00CF66B1" w:rsidRDefault="00CF66B1" w:rsidP="00CF66B1">
      <w:pPr>
        <w:pStyle w:val="Body-Content"/>
        <w:rPr>
          <w:lang w:val="en-GB"/>
        </w:rPr>
      </w:pPr>
    </w:p>
    <w:p w14:paraId="258F4AD7" w14:textId="77777777" w:rsidR="00CF66B1" w:rsidRDefault="00CF66B1" w:rsidP="00CF66B1">
      <w:pPr>
        <w:pStyle w:val="Body-Content"/>
        <w:rPr>
          <w:lang w:val="en-GB"/>
        </w:rPr>
      </w:pPr>
    </w:p>
    <w:p w14:paraId="0536E929" w14:textId="77777777" w:rsidR="00CF66B1" w:rsidRDefault="00CF66B1" w:rsidP="00CF66B1">
      <w:pPr>
        <w:pStyle w:val="Body-Content"/>
        <w:rPr>
          <w:lang w:val="en-GB"/>
        </w:rPr>
      </w:pPr>
    </w:p>
    <w:p w14:paraId="269B6F36" w14:textId="77777777" w:rsidR="00CF66B1" w:rsidRDefault="00CF66B1" w:rsidP="00CF66B1">
      <w:pPr>
        <w:pStyle w:val="Body-Content"/>
        <w:rPr>
          <w:lang w:val="en-GB"/>
        </w:rPr>
      </w:pPr>
    </w:p>
    <w:p w14:paraId="34062FA1" w14:textId="77777777" w:rsidR="00CF66B1" w:rsidRDefault="00CF66B1" w:rsidP="00CF66B1">
      <w:pPr>
        <w:pStyle w:val="Body-Content"/>
        <w:rPr>
          <w:lang w:val="en-GB"/>
        </w:rPr>
      </w:pPr>
    </w:p>
    <w:p w14:paraId="6C5DF220" w14:textId="77777777" w:rsidR="00CF66B1" w:rsidRDefault="00CF66B1" w:rsidP="00CF66B1">
      <w:pPr>
        <w:pStyle w:val="Body-Content"/>
        <w:rPr>
          <w:lang w:val="en-GB"/>
        </w:rPr>
      </w:pPr>
      <w:bookmarkStart w:id="3" w:name="_GoBack"/>
      <w:bookmarkEnd w:id="3"/>
    </w:p>
    <w:p w14:paraId="6B1EB021" w14:textId="77777777" w:rsidR="00CF66B1" w:rsidRDefault="00CF66B1" w:rsidP="00CF66B1">
      <w:pPr>
        <w:pStyle w:val="Body-Content"/>
        <w:rPr>
          <w:lang w:val="en-GB"/>
        </w:rPr>
      </w:pPr>
    </w:p>
    <w:p w14:paraId="1357E198" w14:textId="77777777" w:rsidR="00CF66B1" w:rsidRDefault="00CF66B1" w:rsidP="00CF66B1">
      <w:pPr>
        <w:pStyle w:val="Body-Content"/>
        <w:rPr>
          <w:lang w:val="en-GB"/>
        </w:rPr>
      </w:pPr>
    </w:p>
    <w:p w14:paraId="2D764495" w14:textId="77777777" w:rsidR="00CF66B1" w:rsidRDefault="00CF66B1" w:rsidP="00CF66B1">
      <w:pPr>
        <w:pStyle w:val="Body-Content"/>
        <w:rPr>
          <w:lang w:val="en-GB"/>
        </w:rPr>
      </w:pPr>
    </w:p>
    <w:p w14:paraId="6DE1D6D3" w14:textId="77777777" w:rsidR="00CF66B1" w:rsidRDefault="00CF66B1" w:rsidP="00CF66B1">
      <w:pPr>
        <w:pStyle w:val="Body-Content"/>
        <w:rPr>
          <w:lang w:val="en-GB"/>
        </w:rPr>
      </w:pPr>
    </w:p>
    <w:permEnd w:id="285955528"/>
    <w:p w14:paraId="0BFB44F5" w14:textId="77777777" w:rsidR="00CF66B1" w:rsidRPr="00CF66B1" w:rsidRDefault="00CF66B1" w:rsidP="00CF66B1">
      <w:pPr>
        <w:pStyle w:val="Body-Content"/>
        <w:rPr>
          <w:lang w:val="en-GB"/>
        </w:rPr>
      </w:pPr>
    </w:p>
    <w:sectPr w:rsidR="00CF66B1" w:rsidRPr="00CF66B1"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60DC1D" w14:textId="77777777" w:rsidR="00982C3E" w:rsidRDefault="00982C3E" w:rsidP="000037FE">
      <w:r>
        <w:separator/>
      </w:r>
    </w:p>
  </w:endnote>
  <w:endnote w:type="continuationSeparator" w:id="0">
    <w:p w14:paraId="1D77142C" w14:textId="77777777" w:rsidR="00982C3E" w:rsidRDefault="00982C3E"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5288B" w14:textId="013E4CCD" w:rsidR="0033148B" w:rsidRPr="0033148B" w:rsidRDefault="00BD0E0A"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4E1507A6" wp14:editId="32FF3E75">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699B749" w14:textId="77777777" w:rsidR="00BD0E0A" w:rsidRPr="00550813" w:rsidRDefault="00BD0E0A" w:rsidP="00BD0E0A">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1507A6" id="_x0000_t202" coordsize="21600,21600" o:spt="202" path="m,l,21600r21600,l21600,xe">
              <v:stroke joinstyle="miter"/>
              <v:path gradientshapeok="t" o:connecttype="rect"/>
            </v:shapetype>
            <v:shape id="Text Box 8"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" filled="f" stroked="f" strokeweight=".5pt">
              <v:textbox>
                <w:txbxContent>
                  <w:p w14:paraId="5699B749" w14:textId="77777777" w:rsidR="00BD0E0A" w:rsidRPr="00550813" w:rsidRDefault="00BD0E0A" w:rsidP="00BD0E0A">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42DCB2DE" wp14:editId="2D8B3FB3">
              <wp:simplePos x="0" y="0"/>
              <wp:positionH relativeFrom="column">
                <wp:posOffset>4325620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4C578D5" w14:textId="77777777" w:rsidR="00BD0E0A" w:rsidRPr="00550813" w:rsidRDefault="00BD0E0A" w:rsidP="00BD0E0A">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CB2DE" id="Text Box 5" o:spid="_x0000_s1027" type="#_x0000_t202" style="position:absolute;margin-left:340.6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" filled="f" stroked="f" strokeweight=".5pt">
              <v:textbox>
                <w:txbxContent>
                  <w:p w14:paraId="64C578D5" w14:textId="77777777" w:rsidR="00BD0E0A" w:rsidRPr="00550813" w:rsidRDefault="00BD0E0A" w:rsidP="00BD0E0A">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3A554B06" wp14:editId="61187B9D">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1461DB2" wp14:editId="09EE1B0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042178"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E90459F" wp14:editId="1AD9B48E">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150BD"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2C3A9B12" wp14:editId="5F5BD87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F1331F0"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618BCEF4" wp14:editId="4B8F474C">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52AF1496"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1B5A080"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8BCEF4"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52AF1496"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1B5A080"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385FCB" w14:textId="77777777" w:rsidR="00982C3E" w:rsidRDefault="00982C3E" w:rsidP="000037FE">
      <w:r>
        <w:separator/>
      </w:r>
    </w:p>
  </w:footnote>
  <w:footnote w:type="continuationSeparator" w:id="0">
    <w:p w14:paraId="50586559" w14:textId="77777777" w:rsidR="00982C3E" w:rsidRDefault="00982C3E"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118DB"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55493D82" wp14:editId="75C9942B">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C21AFC"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782E735" wp14:editId="03ECBDD1">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mgcihGY1J1Vpn4G7b9R1A7n8jnXg/mOEG7kSLZySaqlzKRdJTCcaF5D4krSYscYl5L4WhJn6PkQug96BhBMuUA==" w:salt="jVmU44fD35WsCPSMbMsNr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CF66B1"/>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0A91"/>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67F49"/>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E3D7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2C3E"/>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0E0A"/>
    <w:rsid w:val="00BD49C5"/>
    <w:rsid w:val="00BD4BF4"/>
    <w:rsid w:val="00BE3FCF"/>
    <w:rsid w:val="00BE64A6"/>
    <w:rsid w:val="00BE7F7A"/>
    <w:rsid w:val="00C0078D"/>
    <w:rsid w:val="00C017AF"/>
    <w:rsid w:val="00C03C4C"/>
    <w:rsid w:val="00C043C8"/>
    <w:rsid w:val="00C0464C"/>
    <w:rsid w:val="00C06305"/>
    <w:rsid w:val="00C12B1F"/>
    <w:rsid w:val="00C213A9"/>
    <w:rsid w:val="00C21CAE"/>
    <w:rsid w:val="00C22C66"/>
    <w:rsid w:val="00C245E0"/>
    <w:rsid w:val="00C24B27"/>
    <w:rsid w:val="00C277AB"/>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CF66B1"/>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E7F24"/>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B9250"/>
  <w15:docId w15:val="{1235B533-3399-4B6B-9A9C-D892B071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167F49"/>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9649A889-A96E-40FB-906A-1F9039D77D53}"/>
</file>

<file path=customXml/itemProps4.xml><?xml version="1.0" encoding="utf-8"?>
<ds:datastoreItem xmlns:ds="http://schemas.openxmlformats.org/officeDocument/2006/customXml" ds:itemID="{223AA51C-D35A-42D1-8F8A-E9DC5738B60E}">
  <ds:schemaRefs>
    <ds:schemaRef ds:uri="http://schemas.openxmlformats.org/officeDocument/2006/bibliography"/>
  </ds:schemaRefs>
</ds:datastoreItem>
</file>

<file path=customXml/itemProps5.xml><?xml version="1.0" encoding="utf-8"?>
<ds:datastoreItem xmlns:ds="http://schemas.openxmlformats.org/officeDocument/2006/customXml" ds:itemID="{253BA978-305A-4527-A921-64C9EF678AC6}"/>
</file>

<file path=docProps/app.xml><?xml version="1.0" encoding="utf-8"?>
<Properties xmlns="http://schemas.openxmlformats.org/officeDocument/2006/extended-properties" xmlns:vt="http://schemas.openxmlformats.org/officeDocument/2006/docPropsVTypes">
  <Template>AIE_Class Activities Template_V070322.dotx</Template>
  <TotalTime>6</TotalTime>
  <Pages>1</Pages>
  <Words>41</Words>
  <Characters>237</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1-2</vt:lpstr>
      <vt:lpstr>        Question 1</vt:lpstr>
    </vt:vector>
  </TitlesOfParts>
  <Company/>
  <LinksUpToDate>false</LinksUpToDate>
  <CharactersWithSpaces>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2022-09-30T08:10:00Z</dcterms:created>
  <dcterms:modified xsi:type="dcterms:W3CDTF">2024-01-31T06:58:00Z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