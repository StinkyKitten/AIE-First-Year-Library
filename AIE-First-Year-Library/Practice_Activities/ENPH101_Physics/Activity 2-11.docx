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09E50E"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023D9A">
        <w:rPr>
          <w:rFonts w:eastAsiaTheme="majorEastAsia"/>
          <w:bCs/>
          <w:color w:val="000000" w:themeColor="text1"/>
          <w:sz w:val="32"/>
          <w:szCs w:val="32"/>
          <w:u w:color="FD972B"/>
          <w:lang w:eastAsia="en-GB"/>
        </w:rPr>
        <w:t>2-11</w:t>
      </w:r>
    </w:p>
    <w:p w14:paraId="6FA51BD5" w14:textId="77777777" w:rsidR="003907BE" w:rsidRPr="003907BE" w:rsidRDefault="003907BE" w:rsidP="003907BE">
      <w:pPr>
        <w:rPr>
          <w:color w:val="000000" w:themeColor="text1"/>
        </w:rPr>
      </w:pPr>
      <w:bookmarkStart w:id="0" w:name="_Toc277776548"/>
      <w:bookmarkStart w:id="1" w:name="_Toc13745201"/>
      <w:bookmarkStart w:id="2" w:name="_Toc79457782"/>
    </w:p>
    <w:p w14:paraId="2C299ABD" w14:textId="77777777" w:rsidR="003907BE" w:rsidRPr="003907BE" w:rsidRDefault="003907BE" w:rsidP="00645948">
      <w:pPr>
        <w:pStyle w:val="Heading3"/>
      </w:pPr>
      <w:r w:rsidRPr="003907BE">
        <w:t>Question</w:t>
      </w:r>
      <w:r w:rsidR="00645948">
        <w:t xml:space="preserve"> 1</w:t>
      </w:r>
    </w:p>
    <w:bookmarkEnd w:id="0"/>
    <w:bookmarkEnd w:id="1"/>
    <w:bookmarkEnd w:id="2"/>
    <w:p w14:paraId="53220EEA" w14:textId="77777777" w:rsidR="00023D9A" w:rsidRPr="00023D9A" w:rsidRDefault="00EA0832" w:rsidP="00023D9A">
      <w:pPr>
        <w:pStyle w:val="Body-Content"/>
      </w:pPr>
      <w:r>
        <w:t>T</w:t>
      </w:r>
      <w:r w:rsidR="00023D9A" w:rsidRPr="00023D9A">
        <w:t>he pipe wrench shown in Figure 2</w:t>
      </w:r>
      <w:r>
        <w:t>-11 is a typical example of a couple application.</w:t>
      </w:r>
    </w:p>
    <w:p w14:paraId="5CA30112" w14:textId="77777777" w:rsidR="00023D9A" w:rsidRPr="00023D9A" w:rsidRDefault="00023D9A" w:rsidP="00023D9A">
      <w:pPr>
        <w:pStyle w:val="Body-Content"/>
        <w:rPr>
          <w:lang w:val="en-GB"/>
        </w:rPr>
      </w:pPr>
      <w:r w:rsidRPr="00023D9A">
        <w:rPr>
          <w:lang w:val="en-GB"/>
        </w:rPr>
        <w:t>Calculate the value of the twisting moment (couple).</w:t>
      </w:r>
    </w:p>
    <w:p w14:paraId="746CF61D" w14:textId="77777777" w:rsidR="00023D9A" w:rsidRPr="00023D9A" w:rsidRDefault="00023D9A" w:rsidP="00023D9A">
      <w:pPr>
        <w:pStyle w:val="Body-Content"/>
        <w:jc w:val="center"/>
        <w:rPr>
          <w:lang w:val="en-GB"/>
        </w:rPr>
      </w:pPr>
      <w:r w:rsidRPr="00023D9A">
        <w:rPr>
          <w:lang w:val="en-GB"/>
        </w:rPr>
        <w:object w:dxaOrig="14250" w:dyaOrig="7860" w14:anchorId="0824F7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pt;height:222pt" o:ole="">
            <v:imagedata r:id="rId11" o:title="" cropleft="15643f" cropright="17184f"/>
          </v:shape>
          <o:OLEObject Type="Embed" ProgID="AutoCAD.Drawing.15" ShapeID="_x0000_i1025" DrawAspect="Content" ObjectID="_1768198029" r:id="rId12"/>
        </w:object>
      </w:r>
    </w:p>
    <w:p w14:paraId="132AA9EE" w14:textId="77777777" w:rsidR="00023D9A" w:rsidRPr="00710B5E" w:rsidRDefault="00023D9A" w:rsidP="00710B5E">
      <w:pPr>
        <w:pStyle w:val="Caption"/>
      </w:pPr>
      <w:r w:rsidRPr="00710B5E">
        <w:t>Figure 2</w:t>
      </w:r>
      <w:r w:rsidR="00EA0832" w:rsidRPr="00710B5E">
        <w:t>-11</w:t>
      </w:r>
    </w:p>
    <w:p w14:paraId="66C5B872" w14:textId="77777777" w:rsidR="003907BE" w:rsidRDefault="003907BE" w:rsidP="00023D9A">
      <w:pPr>
        <w:pStyle w:val="Body-Content"/>
        <w:rPr>
          <w:lang w:val="en-GB"/>
        </w:rPr>
      </w:pPr>
      <w:permStart w:id="1625040700" w:edGrp="everyone"/>
    </w:p>
    <w:p w14:paraId="4A41D4F7" w14:textId="77777777" w:rsidR="00645948" w:rsidRDefault="00645948" w:rsidP="00023D9A">
      <w:pPr>
        <w:pStyle w:val="Body-Content"/>
        <w:rPr>
          <w:lang w:val="en-GB"/>
        </w:rPr>
      </w:pPr>
    </w:p>
    <w:p w14:paraId="5A93E29E" w14:textId="77777777" w:rsidR="00023D9A" w:rsidRDefault="00023D9A" w:rsidP="00023D9A">
      <w:pPr>
        <w:pStyle w:val="Body-Content"/>
        <w:rPr>
          <w:lang w:val="en-GB"/>
        </w:rPr>
      </w:pPr>
    </w:p>
    <w:p w14:paraId="7669ADE6" w14:textId="77777777" w:rsidR="00023D9A" w:rsidRDefault="00023D9A" w:rsidP="00023D9A">
      <w:pPr>
        <w:pStyle w:val="Body-Content"/>
        <w:rPr>
          <w:lang w:val="en-GB"/>
        </w:rPr>
      </w:pPr>
    </w:p>
    <w:p w14:paraId="4F413CFA" w14:textId="77777777" w:rsidR="00023D9A" w:rsidRDefault="00023D9A" w:rsidP="00023D9A">
      <w:pPr>
        <w:pStyle w:val="Body-Content"/>
        <w:rPr>
          <w:lang w:val="en-GB"/>
        </w:rPr>
      </w:pPr>
    </w:p>
    <w:p w14:paraId="14CD165E" w14:textId="77777777" w:rsidR="00023D9A" w:rsidRDefault="00023D9A" w:rsidP="00023D9A">
      <w:pPr>
        <w:pStyle w:val="Body-Content"/>
        <w:rPr>
          <w:lang w:val="en-GB"/>
        </w:rPr>
      </w:pPr>
    </w:p>
    <w:p w14:paraId="1ADFDBEF" w14:textId="77777777" w:rsidR="00023D9A" w:rsidRDefault="00023D9A" w:rsidP="00023D9A">
      <w:pPr>
        <w:pStyle w:val="Body-Content"/>
        <w:rPr>
          <w:lang w:val="en-GB"/>
        </w:rPr>
      </w:pPr>
    </w:p>
    <w:p w14:paraId="190513C1" w14:textId="77777777" w:rsidR="00023D9A" w:rsidRDefault="00023D9A" w:rsidP="00023D9A">
      <w:pPr>
        <w:pStyle w:val="Body-Content"/>
        <w:rPr>
          <w:lang w:val="en-GB"/>
        </w:rPr>
      </w:pPr>
    </w:p>
    <w:p w14:paraId="72D381DE" w14:textId="77777777" w:rsidR="00023D9A" w:rsidRDefault="00023D9A" w:rsidP="00023D9A">
      <w:pPr>
        <w:pStyle w:val="Body-Content"/>
        <w:rPr>
          <w:lang w:val="en-GB"/>
        </w:rPr>
      </w:pPr>
    </w:p>
    <w:p w14:paraId="372A08AD" w14:textId="77777777" w:rsidR="00023D9A" w:rsidRDefault="00023D9A" w:rsidP="00023D9A">
      <w:pPr>
        <w:pStyle w:val="Body-Content"/>
        <w:rPr>
          <w:lang w:val="en-GB"/>
        </w:rPr>
      </w:pPr>
    </w:p>
    <w:p w14:paraId="629BA565" w14:textId="77777777" w:rsidR="00023D9A" w:rsidRPr="003907BE" w:rsidRDefault="00023D9A" w:rsidP="00023D9A">
      <w:pPr>
        <w:pStyle w:val="Body-Content"/>
        <w:rPr>
          <w:lang w:val="en-GB"/>
        </w:rPr>
      </w:pPr>
      <w:bookmarkStart w:id="3" w:name="_GoBack"/>
      <w:bookmarkEnd w:id="3"/>
      <w:permEnd w:id="1625040700"/>
    </w:p>
    <w:sectPr w:rsidR="00023D9A" w:rsidRPr="003907BE"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91D779" w14:textId="77777777" w:rsidR="00413F37" w:rsidRDefault="00413F37" w:rsidP="000037FE">
      <w:r>
        <w:separator/>
      </w:r>
    </w:p>
  </w:endnote>
  <w:endnote w:type="continuationSeparator" w:id="0">
    <w:p w14:paraId="7B87CB5D" w14:textId="77777777" w:rsidR="00413F37" w:rsidRDefault="00413F37"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0161D6" w14:textId="0F655367" w:rsidR="0033148B" w:rsidRPr="0033148B" w:rsidRDefault="00272F9F"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3D3D5848" wp14:editId="63207069">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0EFE1C9B" w14:textId="77777777" w:rsidR="00272F9F" w:rsidRPr="00550813" w:rsidRDefault="00272F9F" w:rsidP="00272F9F">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3D5848" id="_x0000_t202" coordsize="21600,21600" o:spt="202" path="m,l,21600r21600,l21600,xe">
              <v:stroke joinstyle="miter"/>
              <v:path gradientshapeok="t" o:connecttype="rect"/>
            </v:shapetype>
            <v:shape id="Text Box 8" o:spid="_x0000_s1026" type="#_x0000_t202" style="position:absolute;margin-left:-89.9pt;margin-top:19.4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" filled="f" stroked="f" strokeweight=".5pt">
              <v:textbox>
                <w:txbxContent>
                  <w:p w14:paraId="0EFE1C9B" w14:textId="77777777" w:rsidR="00272F9F" w:rsidRPr="00550813" w:rsidRDefault="00272F9F" w:rsidP="00272F9F">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08D87504" wp14:editId="0785756E">
              <wp:simplePos x="0" y="0"/>
              <wp:positionH relativeFrom="column">
                <wp:posOffset>4316095</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2C6747DC" w14:textId="77777777" w:rsidR="00272F9F" w:rsidRPr="00550813" w:rsidRDefault="00272F9F" w:rsidP="00272F9F">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D87504" id="Text Box 5" o:spid="_x0000_s1027" type="#_x0000_t202" style="position:absolute;margin-left:339.85pt;margin-top:23.9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" filled="f" stroked="f" strokeweight=".5pt">
              <v:textbox>
                <w:txbxContent>
                  <w:p w14:paraId="2C6747DC" w14:textId="77777777" w:rsidR="00272F9F" w:rsidRPr="00550813" w:rsidRDefault="00272F9F" w:rsidP="00272F9F">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75600BDD" wp14:editId="6CE80A64">
          <wp:simplePos x="0" y="0"/>
          <wp:positionH relativeFrom="column">
            <wp:posOffset>1924685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58033DB1" wp14:editId="0F62A325">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2E8A166"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56196EDF" wp14:editId="79B9766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C6D4B"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9163335" wp14:editId="63B76187">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02D9D421"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D2559D4" wp14:editId="6CF3CF10">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605B89BA"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32BF9A95"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D2559D4"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605B89BA"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32BF9A95"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9D5701" w14:textId="77777777" w:rsidR="00413F37" w:rsidRDefault="00413F37" w:rsidP="000037FE">
      <w:r>
        <w:separator/>
      </w:r>
    </w:p>
  </w:footnote>
  <w:footnote w:type="continuationSeparator" w:id="0">
    <w:p w14:paraId="71C8891A" w14:textId="77777777" w:rsidR="00413F37" w:rsidRDefault="00413F37"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EFE444"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5283A4A3" wp14:editId="1F4FEB51">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D2852"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0B6275E9" wp14:editId="5B522304">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bdWdPgKuxHY5gmFG1p+bKbfiA9gKfB0rV3G14T7Gc3FK8gOQAVBmCcDj9Ruzeo3TwRdI5lZg2t9QiJ7PE73meg==" w:salt="tiQ+1JTrNni7TH9fhIbUP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023D9A"/>
    <w:rsid w:val="00000607"/>
    <w:rsid w:val="00000DB1"/>
    <w:rsid w:val="000037FE"/>
    <w:rsid w:val="000119D8"/>
    <w:rsid w:val="00014198"/>
    <w:rsid w:val="000167ED"/>
    <w:rsid w:val="00021EB9"/>
    <w:rsid w:val="00022894"/>
    <w:rsid w:val="00023CFA"/>
    <w:rsid w:val="00023D9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406C"/>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2F9F"/>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13F37"/>
    <w:rsid w:val="0042224E"/>
    <w:rsid w:val="00422A57"/>
    <w:rsid w:val="0042318D"/>
    <w:rsid w:val="004232B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0B5E"/>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8E6"/>
    <w:rsid w:val="00A07F18"/>
    <w:rsid w:val="00A23623"/>
    <w:rsid w:val="00A24A21"/>
    <w:rsid w:val="00A25D55"/>
    <w:rsid w:val="00A3222F"/>
    <w:rsid w:val="00A35392"/>
    <w:rsid w:val="00A44545"/>
    <w:rsid w:val="00A4516F"/>
    <w:rsid w:val="00A51D1C"/>
    <w:rsid w:val="00A51FA2"/>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1EF9"/>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E5359"/>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832"/>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65F409"/>
  <w15:docId w15:val="{B6865518-9CCE-4760-95AF-CEE1A86C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Content"/>
    <w:qFormat/>
    <w:rsid w:val="00710B5E"/>
    <w:pPr>
      <w:jc w:val="center"/>
    </w:pPr>
    <w:rPr>
      <w:i/>
      <w:iCs/>
      <w:sz w:val="18"/>
      <w:szCs w:val="18"/>
      <w:lang w:val="en-GB"/>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F72D33FA-AF59-4CC0-B612-69E98455AEB0}"/>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ADB33B74-F191-42BF-92B4-E5F2B1498294}">
  <ds:schemaRefs>
    <ds:schemaRef ds:uri="http://schemas.openxmlformats.org/officeDocument/2006/bibliography"/>
  </ds:schemaRefs>
</ds:datastoreItem>
</file>

<file path=customXml/itemProps5.xml><?xml version="1.0" encoding="utf-8"?>
<ds:datastoreItem xmlns:ds="http://schemas.openxmlformats.org/officeDocument/2006/customXml" ds:itemID="{2DC2589A-8C8F-4B3C-AE58-A33C84B88268}"/>
</file>

<file path=docProps/app.xml><?xml version="1.0" encoding="utf-8"?>
<Properties xmlns="http://schemas.openxmlformats.org/officeDocument/2006/extended-properties" xmlns:vt="http://schemas.openxmlformats.org/officeDocument/2006/docPropsVTypes">
  <Template>AIE_Class Activities Template_V070322.dotx</Template>
  <TotalTime>8</TotalTime>
  <Pages>1</Pages>
  <Words>32</Words>
  <Characters>184</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2-11</vt:lpstr>
      <vt:lpstr>        Question 1</vt:lpstr>
    </vt:vector>
  </TitlesOfParts>
  <Company/>
  <LinksUpToDate>false</LinksUpToDate>
  <CharactersWithSpaces>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2022-09-30T11:28:00Z</dcterms:created>
  <dcterms:modified xsi:type="dcterms:W3CDTF">2024-01-31T07:20:00Z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