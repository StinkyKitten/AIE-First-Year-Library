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0444EC" w14:textId="77777777" w:rsidR="003907BE" w:rsidRPr="003907BE" w:rsidRDefault="003907BE" w:rsidP="003907BE">
      <w:pPr>
        <w:keepNext/>
        <w:keepLines/>
        <w:pBdr>
          <w:bottom w:val="single" w:sz="36" w:space="1" w:color="00B0F0"/>
        </w:pBdr>
        <w:tabs>
          <w:tab w:val="left" w:pos="0"/>
        </w:tabs>
        <w:spacing w:before="240" w:after="0"/>
        <w:ind w:right="-22"/>
        <w:outlineLvl w:val="0"/>
        <w:rPr>
          <w:rFonts w:eastAsiaTheme="majorEastAsia"/>
          <w:bCs/>
          <w:color w:val="000000" w:themeColor="text1"/>
          <w:sz w:val="32"/>
          <w:szCs w:val="32"/>
          <w:u w:color="FD972B"/>
          <w:lang w:eastAsia="en-GB"/>
        </w:rPr>
      </w:pPr>
      <w:r w:rsidRPr="003907BE">
        <w:rPr>
          <w:rFonts w:eastAsiaTheme="majorEastAsia"/>
          <w:bCs/>
          <w:color w:val="000000" w:themeColor="text1"/>
          <w:sz w:val="32"/>
          <w:szCs w:val="32"/>
          <w:u w:color="FD972B"/>
          <w:lang w:eastAsia="en-GB"/>
        </w:rPr>
        <w:t xml:space="preserve">Activity </w:t>
      </w:r>
      <w:r w:rsidR="002075FE">
        <w:rPr>
          <w:rFonts w:eastAsiaTheme="majorEastAsia"/>
          <w:bCs/>
          <w:color w:val="000000" w:themeColor="text1"/>
          <w:sz w:val="32"/>
          <w:szCs w:val="32"/>
          <w:u w:color="FD972B"/>
          <w:lang w:eastAsia="en-GB"/>
        </w:rPr>
        <w:t>2-4</w:t>
      </w:r>
    </w:p>
    <w:p w14:paraId="2ED4EB6D" w14:textId="77777777" w:rsidR="003907BE" w:rsidRPr="003907BE" w:rsidRDefault="003907BE" w:rsidP="003907BE">
      <w:pPr>
        <w:rPr>
          <w:color w:val="000000" w:themeColor="text1"/>
        </w:rPr>
      </w:pPr>
      <w:bookmarkStart w:id="0" w:name="_Toc277776548"/>
      <w:bookmarkStart w:id="1" w:name="_Toc13745201"/>
      <w:bookmarkStart w:id="2" w:name="_Toc79457782"/>
    </w:p>
    <w:p w14:paraId="39587855" w14:textId="77777777" w:rsidR="003907BE" w:rsidRPr="003907BE" w:rsidRDefault="003907BE" w:rsidP="00645948">
      <w:pPr>
        <w:pStyle w:val="Heading3"/>
      </w:pPr>
      <w:r w:rsidRPr="003907BE">
        <w:t>Question</w:t>
      </w:r>
      <w:r w:rsidR="00645948">
        <w:t xml:space="preserve"> 1</w:t>
      </w:r>
    </w:p>
    <w:bookmarkEnd w:id="0"/>
    <w:bookmarkEnd w:id="1"/>
    <w:bookmarkEnd w:id="2"/>
    <w:p w14:paraId="120D3683" w14:textId="634E4CFE" w:rsidR="002075FE" w:rsidRPr="002075FE" w:rsidRDefault="002075FE" w:rsidP="002075FE">
      <w:pPr>
        <w:pStyle w:val="Body-Content"/>
        <w:rPr>
          <w:lang w:val="en-GB"/>
        </w:rPr>
      </w:pPr>
      <w:r w:rsidRPr="002075FE">
        <w:rPr>
          <w:lang w:val="en-GB"/>
        </w:rPr>
        <w:t>Consider the resultant from figure 2</w:t>
      </w:r>
      <w:r w:rsidR="00993764">
        <w:rPr>
          <w:lang w:val="en-GB"/>
        </w:rPr>
        <w:t>-14</w:t>
      </w:r>
      <w:r w:rsidRPr="002075FE">
        <w:rPr>
          <w:lang w:val="en-GB"/>
        </w:rPr>
        <w:t xml:space="preserve"> </w:t>
      </w:r>
      <w:r w:rsidR="00993764">
        <w:rPr>
          <w:lang w:val="en-GB"/>
        </w:rPr>
        <w:t>(a) in the study guide and</w:t>
      </w:r>
      <w:r w:rsidRPr="002075FE">
        <w:rPr>
          <w:lang w:val="en-GB"/>
        </w:rPr>
        <w:t xml:space="preserve"> determine the magnitude and position in the coordinate system of the equilibrant</w:t>
      </w:r>
      <w:r w:rsidR="00993764">
        <w:rPr>
          <w:lang w:val="en-GB"/>
        </w:rPr>
        <w:t>.</w:t>
      </w:r>
    </w:p>
    <w:p w14:paraId="1FF10D11" w14:textId="2B392BBF" w:rsidR="002075FE" w:rsidRPr="00993764" w:rsidRDefault="002075FE" w:rsidP="002075FE">
      <w:pPr>
        <w:pStyle w:val="Body-Content"/>
      </w:pPr>
      <w:r w:rsidRPr="002075FE">
        <w:rPr>
          <w:lang w:val="en-GB"/>
        </w:rPr>
        <w:t>Solving hints for activity 2-</w:t>
      </w:r>
      <w:r w:rsidR="00993764">
        <w:rPr>
          <w:lang w:val="en-GB"/>
        </w:rPr>
        <w:t>4</w:t>
      </w:r>
    </w:p>
    <w:p w14:paraId="7D8F17F8" w14:textId="77777777" w:rsidR="002075FE" w:rsidRPr="002075FE" w:rsidRDefault="002075FE" w:rsidP="00366D20">
      <w:pPr>
        <w:numPr>
          <w:ilvl w:val="0"/>
          <w:numId w:val="48"/>
        </w:numPr>
        <w:suppressAutoHyphens/>
        <w:spacing w:before="0" w:after="0"/>
        <w:ind w:left="1154" w:right="724"/>
        <w:jc w:val="left"/>
        <w:rPr>
          <w:noProof/>
          <w:color w:val="auto"/>
          <w:lang w:val="en-GB" w:eastAsia="en-ZA"/>
        </w:rPr>
      </w:pPr>
      <w:r w:rsidRPr="002075FE">
        <w:rPr>
          <w:noProof/>
          <w:color w:val="auto"/>
          <w:lang w:val="en-GB" w:eastAsia="en-ZA"/>
        </w:rPr>
        <w:t>What will be the magnitude value?</w:t>
      </w:r>
    </w:p>
    <w:p w14:paraId="75977A47" w14:textId="77777777" w:rsidR="002075FE" w:rsidRPr="002075FE" w:rsidRDefault="002075FE" w:rsidP="00366D20">
      <w:pPr>
        <w:numPr>
          <w:ilvl w:val="0"/>
          <w:numId w:val="48"/>
        </w:numPr>
        <w:suppressAutoHyphens/>
        <w:spacing w:before="0" w:after="0"/>
        <w:ind w:left="1154" w:right="724"/>
        <w:jc w:val="left"/>
        <w:rPr>
          <w:noProof/>
          <w:color w:val="auto"/>
          <w:lang w:val="en-GB" w:eastAsia="en-ZA"/>
        </w:rPr>
      </w:pPr>
      <w:r w:rsidRPr="002075FE">
        <w:rPr>
          <w:noProof/>
          <w:color w:val="auto"/>
          <w:lang w:val="en-GB" w:eastAsia="en-ZA"/>
        </w:rPr>
        <w:t xml:space="preserve">Draw the equilibrant and measure the angle. </w:t>
      </w:r>
    </w:p>
    <w:p w14:paraId="4F3AF94B" w14:textId="77777777" w:rsidR="002075FE" w:rsidRPr="002075FE" w:rsidRDefault="002075FE" w:rsidP="00366D20">
      <w:pPr>
        <w:numPr>
          <w:ilvl w:val="0"/>
          <w:numId w:val="48"/>
        </w:numPr>
        <w:suppressAutoHyphens/>
        <w:spacing w:before="0" w:after="0"/>
        <w:ind w:left="1154" w:right="724"/>
        <w:jc w:val="left"/>
        <w:rPr>
          <w:noProof/>
          <w:color w:val="auto"/>
          <w:lang w:val="en-GB" w:eastAsia="en-ZA"/>
        </w:rPr>
      </w:pPr>
      <w:r w:rsidRPr="002075FE">
        <w:rPr>
          <w:noProof/>
          <w:color w:val="auto"/>
          <w:lang w:val="en-GB" w:eastAsia="en-ZA"/>
        </w:rPr>
        <w:t xml:space="preserve">Please use the positive horizontal axis as the reference line. </w:t>
      </w:r>
    </w:p>
    <w:p w14:paraId="247A83B2" w14:textId="77777777" w:rsidR="002075FE" w:rsidRPr="002075FE" w:rsidRDefault="002075FE" w:rsidP="00366D20">
      <w:pPr>
        <w:numPr>
          <w:ilvl w:val="0"/>
          <w:numId w:val="48"/>
        </w:numPr>
        <w:suppressAutoHyphens/>
        <w:spacing w:before="0" w:after="0"/>
        <w:ind w:left="1154" w:right="724"/>
        <w:jc w:val="left"/>
        <w:rPr>
          <w:noProof/>
          <w:color w:val="auto"/>
          <w:lang w:val="en-GB" w:eastAsia="en-ZA"/>
        </w:rPr>
      </w:pPr>
      <w:r w:rsidRPr="002075FE">
        <w:rPr>
          <w:noProof/>
          <w:color w:val="auto"/>
          <w:lang w:val="en-GB" w:eastAsia="en-ZA"/>
        </w:rPr>
        <w:t>Pay attention to the sign of the angle.</w:t>
      </w:r>
    </w:p>
    <w:p w14:paraId="0B1B0827" w14:textId="77777777" w:rsidR="009C5A3C" w:rsidRDefault="009C5A3C" w:rsidP="002075FE">
      <w:pPr>
        <w:pStyle w:val="Body-Content"/>
        <w:rPr>
          <w:lang w:val="en-GB"/>
        </w:rPr>
      </w:pPr>
      <w:permStart w:id="739443682" w:edGrp="everyone"/>
    </w:p>
    <w:p w14:paraId="27147465" w14:textId="77777777" w:rsidR="002075FE" w:rsidRDefault="002075FE" w:rsidP="002075FE">
      <w:pPr>
        <w:pStyle w:val="Body-Content"/>
      </w:pPr>
    </w:p>
    <w:p w14:paraId="56C21152" w14:textId="77777777" w:rsidR="002075FE" w:rsidRDefault="002075FE" w:rsidP="002075FE">
      <w:pPr>
        <w:pStyle w:val="Body-Content"/>
      </w:pPr>
    </w:p>
    <w:p w14:paraId="6E1F4D54" w14:textId="77777777" w:rsidR="002075FE" w:rsidRDefault="002075FE" w:rsidP="002075FE">
      <w:pPr>
        <w:pStyle w:val="Body-Content"/>
      </w:pPr>
    </w:p>
    <w:p w14:paraId="41E687DA" w14:textId="77777777" w:rsidR="002075FE" w:rsidRDefault="002075FE" w:rsidP="002075FE">
      <w:pPr>
        <w:pStyle w:val="Body-Content"/>
      </w:pPr>
    </w:p>
    <w:p w14:paraId="43F6853F" w14:textId="77777777" w:rsidR="002075FE" w:rsidRDefault="002075FE" w:rsidP="002075FE">
      <w:pPr>
        <w:pStyle w:val="Body-Content"/>
      </w:pPr>
    </w:p>
    <w:p w14:paraId="63628D90" w14:textId="77777777" w:rsidR="002075FE" w:rsidRDefault="002075FE" w:rsidP="002075FE">
      <w:pPr>
        <w:pStyle w:val="Body-Content"/>
      </w:pPr>
    </w:p>
    <w:p w14:paraId="56DDB8AF" w14:textId="77777777" w:rsidR="002075FE" w:rsidRDefault="002075FE" w:rsidP="002075FE">
      <w:pPr>
        <w:pStyle w:val="Body-Content"/>
      </w:pPr>
    </w:p>
    <w:p w14:paraId="1302F695" w14:textId="77777777" w:rsidR="002075FE" w:rsidRDefault="002075FE" w:rsidP="002075FE">
      <w:pPr>
        <w:pStyle w:val="Body-Content"/>
      </w:pPr>
    </w:p>
    <w:p w14:paraId="73BA5FE8" w14:textId="77777777" w:rsidR="002075FE" w:rsidRDefault="002075FE" w:rsidP="002075FE">
      <w:pPr>
        <w:pStyle w:val="Body-Content"/>
      </w:pPr>
    </w:p>
    <w:p w14:paraId="4FFE46CF" w14:textId="77777777" w:rsidR="002075FE" w:rsidRDefault="002075FE" w:rsidP="002075FE">
      <w:pPr>
        <w:pStyle w:val="Body-Content"/>
      </w:pPr>
    </w:p>
    <w:p w14:paraId="68EF5308" w14:textId="77777777" w:rsidR="002075FE" w:rsidRPr="003907BE" w:rsidRDefault="002075FE" w:rsidP="002075FE">
      <w:pPr>
        <w:pStyle w:val="Body-Content"/>
      </w:pPr>
      <w:bookmarkStart w:id="3" w:name="_GoBack"/>
      <w:bookmarkEnd w:id="3"/>
      <w:permEnd w:id="739443682"/>
    </w:p>
    <w:sectPr w:rsidR="002075FE" w:rsidRPr="003907BE" w:rsidSect="00027058">
      <w:headerReference w:type="default" r:id="rId11"/>
      <w:footerReference w:type="default" r:id="rId12"/>
      <w:headerReference w:type="first" r:id="rId13"/>
      <w:footerReference w:type="first" r:id="rId14"/>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56103D" w14:textId="77777777" w:rsidR="008B67B3" w:rsidRDefault="008B67B3" w:rsidP="000037FE">
      <w:r>
        <w:separator/>
      </w:r>
    </w:p>
  </w:endnote>
  <w:endnote w:type="continuationSeparator" w:id="0">
    <w:p w14:paraId="1EBE3E08" w14:textId="77777777" w:rsidR="008B67B3" w:rsidRDefault="008B67B3" w:rsidP="0000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2F3CEC" w14:textId="4EF9B2AC" w:rsidR="0033148B" w:rsidRPr="0033148B" w:rsidRDefault="0004471E" w:rsidP="0033148B">
    <w:pPr>
      <w:tabs>
        <w:tab w:val="center" w:pos="4513"/>
        <w:tab w:val="right" w:pos="9026"/>
      </w:tabs>
      <w:spacing w:before="0" w:after="0" w:line="240" w:lineRule="auto"/>
      <w:jc w:val="left"/>
    </w:pPr>
    <w:r w:rsidRPr="007A14E2">
      <w:rPr>
        <w:rFonts w:ascii="Calibri" w:eastAsia="Calibri" w:hAnsi="Calibri" w:cs="Times New Roman"/>
        <w:noProof/>
        <w:color w:val="auto"/>
        <w:lang w:val="en-US"/>
      </w:rPr>
      <mc:AlternateContent>
        <mc:Choice Requires="wps">
          <w:drawing>
            <wp:anchor distT="0" distB="0" distL="114300" distR="114300" simplePos="0" relativeHeight="251702272" behindDoc="0" locked="0" layoutInCell="1" allowOverlap="1" wp14:anchorId="5C48526A" wp14:editId="0580B53A">
              <wp:simplePos x="0" y="0"/>
              <wp:positionH relativeFrom="column">
                <wp:posOffset>4297045</wp:posOffset>
              </wp:positionH>
              <wp:positionV relativeFrom="paragraph">
                <wp:posOffset>274955</wp:posOffset>
              </wp:positionV>
              <wp:extent cx="2091690" cy="666750"/>
              <wp:effectExtent l="0" t="0" r="0" b="0"/>
              <wp:wrapNone/>
              <wp:docPr id="5" name="Text Box 5"/>
              <wp:cNvGraphicFramePr/>
              <a:graphic xmlns:a="http://schemas.openxmlformats.org/drawingml/2006/main">
                <a:graphicData uri="http://schemas.microsoft.com/office/word/2010/wordprocessingShape">
                  <wps:wsp>
                    <wps:cNvSpPr txBox="1"/>
                    <wps:spPr>
                      <a:xfrm>
                        <a:off x="0" y="0"/>
                        <a:ext cx="2091690" cy="666750"/>
                      </a:xfrm>
                      <a:prstGeom prst="rect">
                        <a:avLst/>
                      </a:prstGeom>
                      <a:noFill/>
                      <a:ln w="6350">
                        <a:noFill/>
                      </a:ln>
                    </wps:spPr>
                    <wps:txbx>
                      <w:txbxContent>
                        <w:p w14:paraId="6201B46D" w14:textId="77777777" w:rsidR="0004471E" w:rsidRPr="00550813" w:rsidRDefault="0004471E" w:rsidP="0004471E">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C48526A" id="_x0000_t202" coordsize="21600,21600" o:spt="202" path="m,l,21600r21600,l21600,xe">
              <v:stroke joinstyle="miter"/>
              <v:path gradientshapeok="t" o:connecttype="rect"/>
            </v:shapetype>
            <v:shape id="Text Box 5" o:spid="_x0000_s1026" type="#_x0000_t202" style="position:absolute;margin-left:338.35pt;margin-top:21.65pt;width:164.7pt;height:52.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" filled="f" stroked="f" strokeweight=".5pt">
              <v:textbox>
                <w:txbxContent>
                  <w:p w14:paraId="6201B46D" w14:textId="77777777" w:rsidR="0004471E" w:rsidRPr="00550813" w:rsidRDefault="0004471E" w:rsidP="0004471E">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v:textbox>
            </v:shape>
          </w:pict>
        </mc:Fallback>
      </mc:AlternateContent>
    </w:r>
    <w:r w:rsidRPr="007A14E2">
      <w:rPr>
        <w:rFonts w:ascii="Calibri" w:eastAsia="Calibri" w:hAnsi="Calibri" w:cs="Times New Roman"/>
        <w:noProof/>
        <w:color w:val="auto"/>
        <w:lang w:val="en-US"/>
      </w:rPr>
      <mc:AlternateContent>
        <mc:Choice Requires="wps">
          <w:drawing>
            <wp:anchor distT="0" distB="0" distL="114300" distR="114300" simplePos="0" relativeHeight="251700224" behindDoc="0" locked="0" layoutInCell="1" allowOverlap="1" wp14:anchorId="311C48F1" wp14:editId="34B03C4A">
              <wp:simplePos x="0" y="0"/>
              <wp:positionH relativeFrom="column">
                <wp:posOffset>-1141730</wp:posOffset>
              </wp:positionH>
              <wp:positionV relativeFrom="paragraph">
                <wp:posOffset>246380</wp:posOffset>
              </wp:positionV>
              <wp:extent cx="2567305" cy="791210"/>
              <wp:effectExtent l="0" t="0" r="0" b="0"/>
              <wp:wrapNone/>
              <wp:docPr id="8" name="Text Box 8"/>
              <wp:cNvGraphicFramePr/>
              <a:graphic xmlns:a="http://schemas.openxmlformats.org/drawingml/2006/main">
                <a:graphicData uri="http://schemas.microsoft.com/office/word/2010/wordprocessingShape">
                  <wps:wsp>
                    <wps:cNvSpPr txBox="1"/>
                    <wps:spPr>
                      <a:xfrm>
                        <a:off x="0" y="0"/>
                        <a:ext cx="2567305" cy="791210"/>
                      </a:xfrm>
                      <a:prstGeom prst="rect">
                        <a:avLst/>
                      </a:prstGeom>
                      <a:noFill/>
                      <a:ln w="6350">
                        <a:noFill/>
                      </a:ln>
                    </wps:spPr>
                    <wps:txbx>
                      <w:txbxContent>
                        <w:p w14:paraId="4780D4E2" w14:textId="77777777" w:rsidR="0004471E" w:rsidRPr="00550813" w:rsidRDefault="0004471E" w:rsidP="0004471E">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11C48F1" id="Text Box 8" o:spid="_x0000_s1027" type="#_x0000_t202" style="position:absolute;margin-left:-89.9pt;margin-top:19.4pt;width:202.15pt;height:62.3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" filled="f" stroked="f" strokeweight=".5pt">
              <v:textbox>
                <w:txbxContent>
                  <w:p w14:paraId="4780D4E2" w14:textId="77777777" w:rsidR="0004471E" w:rsidRPr="00550813" w:rsidRDefault="0004471E" w:rsidP="0004471E">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sidRPr="0033148B">
      <w:rPr>
        <w:noProof/>
        <w:lang w:val="en-US"/>
      </w:rPr>
      <w:drawing>
        <wp:anchor distT="0" distB="0" distL="114300" distR="114300" simplePos="0" relativeHeight="251693056" behindDoc="0" locked="0" layoutInCell="1" allowOverlap="1" wp14:anchorId="467308C0" wp14:editId="358C3D1B">
          <wp:simplePos x="0" y="0"/>
          <wp:positionH relativeFrom="column">
            <wp:posOffset>1934210</wp:posOffset>
          </wp:positionH>
          <wp:positionV relativeFrom="paragraph">
            <wp:posOffset>401320</wp:posOffset>
          </wp:positionV>
          <wp:extent cx="1621155" cy="462915"/>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1621155" cy="462915"/>
                  </a:xfrm>
                  <a:prstGeom prst="rect">
                    <a:avLst/>
                  </a:prstGeom>
                </pic:spPr>
              </pic:pic>
            </a:graphicData>
          </a:graphic>
          <wp14:sizeRelH relativeFrom="margin">
            <wp14:pctWidth>0</wp14:pctWidth>
          </wp14:sizeRelH>
          <wp14:sizeRelV relativeFrom="margin">
            <wp14:pctHeight>0</wp14:pctHeight>
          </wp14:sizeRelV>
        </wp:anchor>
      </w:drawing>
    </w:r>
    <w:r w:rsidR="00027058" w:rsidRPr="0033148B">
      <w:rPr>
        <w:noProof/>
        <w:lang w:val="en-US"/>
      </w:rPr>
      <mc:AlternateContent>
        <mc:Choice Requires="wps">
          <w:drawing>
            <wp:anchor distT="0" distB="0" distL="114300" distR="114300" simplePos="0" relativeHeight="251692032" behindDoc="0" locked="0" layoutInCell="1" allowOverlap="1" wp14:anchorId="2C86FBF2" wp14:editId="517C4316">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A610316" id="Rectangle 231" o:spid="_x0000_s1026" style="position:absolute;margin-left:0;margin-top:23.8pt;width:597.25pt;height:56.0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" fillcolor="#e7e6e6" stroked="f" strokeweight="1pt">
              <w10:wrap anchorx="page"/>
            </v:rect>
          </w:pict>
        </mc:Fallback>
      </mc:AlternateContent>
    </w:r>
    <w:r w:rsidR="00027058" w:rsidRPr="0033148B">
      <w:rPr>
        <w:noProof/>
        <w:lang w:val="en-US"/>
      </w:rPr>
      <w:drawing>
        <wp:anchor distT="0" distB="0" distL="0" distR="0" simplePos="0" relativeHeight="251698176" behindDoc="1" locked="0" layoutInCell="1" allowOverlap="1" wp14:anchorId="27268A78" wp14:editId="6E413210">
          <wp:simplePos x="0" y="0"/>
          <wp:positionH relativeFrom="page">
            <wp:posOffset>0</wp:posOffset>
          </wp:positionH>
          <wp:positionV relativeFrom="paragraph">
            <wp:posOffset>221615</wp:posOffset>
          </wp:positionV>
          <wp:extent cx="7560310" cy="106680"/>
          <wp:effectExtent l="0" t="0" r="2540" b="7620"/>
          <wp:wrapNone/>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2"/>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9033F5" w14:textId="77777777" w:rsidR="00E063EA" w:rsidRPr="00E063EA" w:rsidRDefault="00E063EA" w:rsidP="00E063EA">
    <w:pPr>
      <w:tabs>
        <w:tab w:val="center" w:pos="4513"/>
        <w:tab w:val="right" w:pos="9026"/>
      </w:tabs>
      <w:spacing w:before="0" w:after="0" w:line="240" w:lineRule="auto"/>
      <w:jc w:val="left"/>
      <w:rPr>
        <w:color w:val="auto"/>
      </w:rPr>
    </w:pPr>
    <w:r w:rsidRPr="00E063EA">
      <w:rPr>
        <w:noProof/>
        <w:color w:val="auto"/>
        <w:lang w:val="en-US"/>
      </w:rPr>
      <w:drawing>
        <wp:anchor distT="0" distB="0" distL="0" distR="0" simplePos="0" relativeHeight="251680768" behindDoc="1" locked="0" layoutInCell="1" allowOverlap="1" wp14:anchorId="660E115B" wp14:editId="44BCB968">
          <wp:simplePos x="0" y="0"/>
          <wp:positionH relativeFrom="column">
            <wp:posOffset>-1133475</wp:posOffset>
          </wp:positionH>
          <wp:positionV relativeFrom="paragraph">
            <wp:posOffset>-20955</wp:posOffset>
          </wp:positionV>
          <wp:extent cx="7560310" cy="901700"/>
          <wp:effectExtent l="0" t="0" r="0" b="0"/>
          <wp:wrapNone/>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14:paraId="3A262C60" w14:textId="77777777" w:rsidR="00EA3091" w:rsidRPr="00E063EA" w:rsidRDefault="00E063EA" w:rsidP="00E063EA">
    <w:pPr>
      <w:pStyle w:val="Footer"/>
    </w:pPr>
    <w:r w:rsidRPr="00E063EA">
      <w:rPr>
        <w:noProof/>
        <w:color w:val="auto"/>
        <w:lang w:val="en-US"/>
      </w:rPr>
      <mc:AlternateContent>
        <mc:Choice Requires="wps">
          <w:drawing>
            <wp:anchor distT="0" distB="0" distL="114300" distR="114300" simplePos="0" relativeHeight="251679744" behindDoc="0" locked="0" layoutInCell="1" allowOverlap="1" wp14:anchorId="1721B375" wp14:editId="02EE5FD5">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14:paraId="0DDF1712"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4284B2DB" w14:textId="77777777" w:rsidR="00E063EA" w:rsidRPr="009660CF" w:rsidRDefault="00E063EA" w:rsidP="00E063EA">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721B375" id="_x0000_t202" coordsize="21600,21600" o:spt="202" path="m,l,21600r21600,l21600,xe">
              <v:stroke joinstyle="miter"/>
              <v:path gradientshapeok="t" o:connecttype="rect"/>
            </v:shapetype>
            <v:shape id="Text Box 9" o:spid="_x0000_s1026" type="#_x0000_t202" style="position:absolute;left:0;text-align:left;margin-left:122.25pt;margin-top:808.85pt;width:300pt;height:48.6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" filled="f" stroked="f">
              <v:textbox>
                <w:txbxContent>
                  <w:p w14:paraId="0DDF1712"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4284B2DB" w14:textId="77777777" w:rsidR="00E063EA" w:rsidRPr="009660CF" w:rsidRDefault="00E063EA" w:rsidP="00E063EA">
                    <w:pPr>
                      <w:jc w:val="center"/>
                      <w:rPr>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B17E51" w14:textId="77777777" w:rsidR="008B67B3" w:rsidRDefault="008B67B3" w:rsidP="000037FE">
      <w:r>
        <w:separator/>
      </w:r>
    </w:p>
  </w:footnote>
  <w:footnote w:type="continuationSeparator" w:id="0">
    <w:p w14:paraId="38416844" w14:textId="77777777" w:rsidR="008B67B3" w:rsidRDefault="008B67B3" w:rsidP="000037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52C898" w14:textId="77777777" w:rsidR="00EA3091" w:rsidRPr="0033148B" w:rsidRDefault="0033148B" w:rsidP="0033148B">
    <w:pPr>
      <w:pStyle w:val="Header"/>
    </w:pPr>
    <w:r>
      <w:rPr>
        <w:noProof/>
        <w:lang w:val="en-US"/>
      </w:rPr>
      <w:drawing>
        <wp:anchor distT="0" distB="0" distL="0" distR="0" simplePos="0" relativeHeight="251689984" behindDoc="1" locked="0" layoutInCell="1" allowOverlap="1" wp14:anchorId="725793A5" wp14:editId="24C8202C">
          <wp:simplePos x="0" y="0"/>
          <wp:positionH relativeFrom="page">
            <wp:posOffset>6350</wp:posOffset>
          </wp:positionH>
          <wp:positionV relativeFrom="paragraph">
            <wp:posOffset>-635</wp:posOffset>
          </wp:positionV>
          <wp:extent cx="7560310" cy="106680"/>
          <wp:effectExtent l="0" t="0" r="2540" b="762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AF6410" w14:textId="77777777" w:rsidR="00EA3091" w:rsidRDefault="00E063EA" w:rsidP="00E063EA">
    <w:pPr>
      <w:tabs>
        <w:tab w:val="center" w:pos="4513"/>
        <w:tab w:val="right" w:pos="9026"/>
      </w:tabs>
      <w:spacing w:before="0" w:after="0" w:line="240" w:lineRule="auto"/>
      <w:jc w:val="left"/>
    </w:pPr>
    <w:r w:rsidRPr="00E063EA">
      <w:rPr>
        <w:noProof/>
        <w:color w:val="auto"/>
        <w:lang w:val="en-US"/>
      </w:rPr>
      <w:drawing>
        <wp:anchor distT="0" distB="0" distL="0" distR="0" simplePos="0" relativeHeight="251682816" behindDoc="0" locked="0" layoutInCell="1" allowOverlap="1" wp14:anchorId="3F950B54" wp14:editId="53E07C51">
          <wp:simplePos x="0" y="0"/>
          <wp:positionH relativeFrom="column">
            <wp:posOffset>-1133475</wp:posOffset>
          </wp:positionH>
          <wp:positionV relativeFrom="paragraph">
            <wp:posOffset>-179705</wp:posOffset>
          </wp:positionV>
          <wp:extent cx="7560310" cy="107950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623F2"/>
    <w:multiLevelType w:val="hybridMultilevel"/>
    <w:tmpl w:val="B3E603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EC12E7E"/>
    <w:multiLevelType w:val="hybridMultilevel"/>
    <w:tmpl w:val="C2D88B50"/>
    <w:lvl w:ilvl="0" w:tplc="FF7A901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721179"/>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1324FD4"/>
    <w:multiLevelType w:val="hybridMultilevel"/>
    <w:tmpl w:val="51CEB9D8"/>
    <w:lvl w:ilvl="0" w:tplc="1C090005">
      <w:start w:val="1"/>
      <w:numFmt w:val="bullet"/>
      <w:lvlText w:val=""/>
      <w:lvlJc w:val="left"/>
      <w:pPr>
        <w:ind w:left="724"/>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89A89CB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8A305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E9C944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248BDA">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98280E">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AC768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D2903C">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5C02D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17D0D2B"/>
    <w:multiLevelType w:val="hybridMultilevel"/>
    <w:tmpl w:val="8BDCDB0A"/>
    <w:lvl w:ilvl="0" w:tplc="B4E40FEA">
      <w:start w:val="1"/>
      <w:numFmt w:val="upperLetter"/>
      <w:lvlText w:val="%1."/>
      <w:lvlJc w:val="left"/>
      <w:pPr>
        <w:ind w:left="42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50C2B656">
      <w:start w:val="1"/>
      <w:numFmt w:val="lowerLetter"/>
      <w:lvlText w:val="%2"/>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06100A">
      <w:start w:val="1"/>
      <w:numFmt w:val="lowerRoman"/>
      <w:lvlText w:val="%3"/>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144450">
      <w:start w:val="1"/>
      <w:numFmt w:val="decimal"/>
      <w:lvlText w:val="%4"/>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C4CF22">
      <w:start w:val="1"/>
      <w:numFmt w:val="lowerLetter"/>
      <w:lvlText w:val="%5"/>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F02832">
      <w:start w:val="1"/>
      <w:numFmt w:val="lowerRoman"/>
      <w:lvlText w:val="%6"/>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48F3C2">
      <w:start w:val="1"/>
      <w:numFmt w:val="decimal"/>
      <w:lvlText w:val="%7"/>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789988">
      <w:start w:val="1"/>
      <w:numFmt w:val="lowerLetter"/>
      <w:lvlText w:val="%8"/>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9E9FD0">
      <w:start w:val="1"/>
      <w:numFmt w:val="lowerRoman"/>
      <w:lvlText w:val="%9"/>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32A6B6C"/>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993145"/>
    <w:multiLevelType w:val="hybridMultilevel"/>
    <w:tmpl w:val="96DABC68"/>
    <w:lvl w:ilvl="0" w:tplc="24E61114">
      <w:start w:val="1"/>
      <w:numFmt w:val="decimal"/>
      <w:lvlText w:val="%1."/>
      <w:lvlJc w:val="left"/>
      <w:pPr>
        <w:ind w:left="360" w:hanging="360"/>
      </w:pPr>
      <w:rPr>
        <w:rFonts w:ascii="Segoe UI Light" w:hAnsi="Segoe UI Light"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8" w15:restartNumberingAfterBreak="0">
    <w:nsid w:val="196435EC"/>
    <w:multiLevelType w:val="hybridMultilevel"/>
    <w:tmpl w:val="AF862368"/>
    <w:lvl w:ilvl="0" w:tplc="1C090005">
      <w:start w:val="1"/>
      <w:numFmt w:val="bullet"/>
      <w:lvlText w:val=""/>
      <w:lvlJc w:val="left"/>
      <w:pPr>
        <w:ind w:left="720" w:hanging="360"/>
      </w:pPr>
      <w:rPr>
        <w:rFonts w:ascii="Wingdings" w:hAnsi="Wingding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20F05C72"/>
    <w:multiLevelType w:val="hybridMultilevel"/>
    <w:tmpl w:val="76D432C2"/>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5D04DEB"/>
    <w:multiLevelType w:val="hybridMultilevel"/>
    <w:tmpl w:val="FB744712"/>
    <w:lvl w:ilvl="0" w:tplc="2518534E">
      <w:start w:val="2"/>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306833F1"/>
    <w:multiLevelType w:val="hybridMultilevel"/>
    <w:tmpl w:val="8F982F5C"/>
    <w:lvl w:ilvl="0" w:tplc="2542BBCC">
      <w:start w:val="1"/>
      <w:numFmt w:val="decimal"/>
      <w:lvlText w:val="%1."/>
      <w:lvlJc w:val="left"/>
      <w:pPr>
        <w:ind w:left="720" w:hanging="360"/>
      </w:pPr>
      <w:rPr>
        <w:rFonts w:hint="default"/>
        <w:color w:val="000000" w:themeColor="text1"/>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30810601"/>
    <w:multiLevelType w:val="hybridMultilevel"/>
    <w:tmpl w:val="031826B2"/>
    <w:lvl w:ilvl="0" w:tplc="1C090005">
      <w:start w:val="1"/>
      <w:numFmt w:val="bullet"/>
      <w:lvlText w:val=""/>
      <w:lvlJc w:val="left"/>
      <w:pPr>
        <w:ind w:left="713"/>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500EAD0E">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82A192">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9C80E4">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DC4EF0">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E8E654">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B465C56">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D67E3A">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120758">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154124B"/>
    <w:multiLevelType w:val="hybridMultilevel"/>
    <w:tmpl w:val="AF0A9D86"/>
    <w:lvl w:ilvl="0" w:tplc="97AACCB8">
      <w:start w:val="1"/>
      <w:numFmt w:val="lowerLetter"/>
      <w:lvlText w:val="%1."/>
      <w:lvlJc w:val="left"/>
      <w:pPr>
        <w:ind w:left="144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29449D44">
      <w:start w:val="1"/>
      <w:numFmt w:val="lowerLetter"/>
      <w:lvlText w:val="%2"/>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72CA3E">
      <w:start w:val="1"/>
      <w:numFmt w:val="lowerRoman"/>
      <w:lvlText w:val="%3"/>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004778">
      <w:start w:val="1"/>
      <w:numFmt w:val="decimal"/>
      <w:lvlText w:val="%4"/>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9C6D72">
      <w:start w:val="1"/>
      <w:numFmt w:val="lowerLetter"/>
      <w:lvlText w:val="%5"/>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E27600">
      <w:start w:val="1"/>
      <w:numFmt w:val="lowerRoman"/>
      <w:lvlText w:val="%6"/>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2CCE8C">
      <w:start w:val="1"/>
      <w:numFmt w:val="decimal"/>
      <w:lvlText w:val="%7"/>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AED6A2">
      <w:start w:val="1"/>
      <w:numFmt w:val="lowerLetter"/>
      <w:lvlText w:val="%8"/>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8C81A6">
      <w:start w:val="1"/>
      <w:numFmt w:val="lowerRoman"/>
      <w:lvlText w:val="%9"/>
      <w:lvlJc w:val="left"/>
      <w:pPr>
        <w:ind w:left="7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33312074"/>
    <w:multiLevelType w:val="hybridMultilevel"/>
    <w:tmpl w:val="7652A200"/>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17" w15:restartNumberingAfterBreak="0">
    <w:nsid w:val="3EC72145"/>
    <w:multiLevelType w:val="hybridMultilevel"/>
    <w:tmpl w:val="7F069D2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41C90C9F"/>
    <w:multiLevelType w:val="hybridMultilevel"/>
    <w:tmpl w:val="E6EC80E8"/>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20A4D80"/>
    <w:multiLevelType w:val="hybridMultilevel"/>
    <w:tmpl w:val="035666FC"/>
    <w:lvl w:ilvl="0" w:tplc="1C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2515C28"/>
    <w:multiLevelType w:val="hybridMultilevel"/>
    <w:tmpl w:val="7910DCE0"/>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27D796F"/>
    <w:multiLevelType w:val="hybridMultilevel"/>
    <w:tmpl w:val="E4789442"/>
    <w:lvl w:ilvl="0" w:tplc="98D25B46">
      <w:start w:val="1"/>
      <w:numFmt w:val="decimal"/>
      <w:lvlText w:val="%1."/>
      <w:lvlJc w:val="left"/>
      <w:pPr>
        <w:ind w:left="364" w:hanging="360"/>
      </w:pPr>
      <w:rPr>
        <w:rFonts w:hint="default"/>
      </w:rPr>
    </w:lvl>
    <w:lvl w:ilvl="1" w:tplc="1C090019" w:tentative="1">
      <w:start w:val="1"/>
      <w:numFmt w:val="lowerLetter"/>
      <w:lvlText w:val="%2."/>
      <w:lvlJc w:val="left"/>
      <w:pPr>
        <w:ind w:left="1084" w:hanging="360"/>
      </w:pPr>
    </w:lvl>
    <w:lvl w:ilvl="2" w:tplc="1C09001B" w:tentative="1">
      <w:start w:val="1"/>
      <w:numFmt w:val="lowerRoman"/>
      <w:lvlText w:val="%3."/>
      <w:lvlJc w:val="right"/>
      <w:pPr>
        <w:ind w:left="1804" w:hanging="180"/>
      </w:pPr>
    </w:lvl>
    <w:lvl w:ilvl="3" w:tplc="1C09000F" w:tentative="1">
      <w:start w:val="1"/>
      <w:numFmt w:val="decimal"/>
      <w:lvlText w:val="%4."/>
      <w:lvlJc w:val="left"/>
      <w:pPr>
        <w:ind w:left="2524" w:hanging="360"/>
      </w:pPr>
    </w:lvl>
    <w:lvl w:ilvl="4" w:tplc="1C090019" w:tentative="1">
      <w:start w:val="1"/>
      <w:numFmt w:val="lowerLetter"/>
      <w:lvlText w:val="%5."/>
      <w:lvlJc w:val="left"/>
      <w:pPr>
        <w:ind w:left="3244" w:hanging="360"/>
      </w:pPr>
    </w:lvl>
    <w:lvl w:ilvl="5" w:tplc="1C09001B" w:tentative="1">
      <w:start w:val="1"/>
      <w:numFmt w:val="lowerRoman"/>
      <w:lvlText w:val="%6."/>
      <w:lvlJc w:val="right"/>
      <w:pPr>
        <w:ind w:left="3964" w:hanging="180"/>
      </w:pPr>
    </w:lvl>
    <w:lvl w:ilvl="6" w:tplc="1C09000F" w:tentative="1">
      <w:start w:val="1"/>
      <w:numFmt w:val="decimal"/>
      <w:lvlText w:val="%7."/>
      <w:lvlJc w:val="left"/>
      <w:pPr>
        <w:ind w:left="4684" w:hanging="360"/>
      </w:pPr>
    </w:lvl>
    <w:lvl w:ilvl="7" w:tplc="1C090019" w:tentative="1">
      <w:start w:val="1"/>
      <w:numFmt w:val="lowerLetter"/>
      <w:lvlText w:val="%8."/>
      <w:lvlJc w:val="left"/>
      <w:pPr>
        <w:ind w:left="5404" w:hanging="360"/>
      </w:pPr>
    </w:lvl>
    <w:lvl w:ilvl="8" w:tplc="1C09001B" w:tentative="1">
      <w:start w:val="1"/>
      <w:numFmt w:val="lowerRoman"/>
      <w:lvlText w:val="%9."/>
      <w:lvlJc w:val="right"/>
      <w:pPr>
        <w:ind w:left="6124" w:hanging="180"/>
      </w:pPr>
    </w:lvl>
  </w:abstractNum>
  <w:abstractNum w:abstractNumId="22" w15:restartNumberingAfterBreak="0">
    <w:nsid w:val="43847359"/>
    <w:multiLevelType w:val="hybridMultilevel"/>
    <w:tmpl w:val="FBD2505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475E297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4A0C694A"/>
    <w:multiLevelType w:val="hybridMultilevel"/>
    <w:tmpl w:val="0E5E7CA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 w15:restartNumberingAfterBreak="0">
    <w:nsid w:val="4B87401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524E4C9C"/>
    <w:multiLevelType w:val="hybridMultilevel"/>
    <w:tmpl w:val="AD2ACB78"/>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7" w15:restartNumberingAfterBreak="0">
    <w:nsid w:val="53871DE7"/>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56A37315"/>
    <w:multiLevelType w:val="hybridMultilevel"/>
    <w:tmpl w:val="DC60CB18"/>
    <w:lvl w:ilvl="0" w:tplc="0CB6FACA">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8091501"/>
    <w:multiLevelType w:val="hybridMultilevel"/>
    <w:tmpl w:val="D2F48596"/>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0" w15:restartNumberingAfterBreak="0">
    <w:nsid w:val="5B522312"/>
    <w:multiLevelType w:val="hybridMultilevel"/>
    <w:tmpl w:val="8D5C9E5A"/>
    <w:lvl w:ilvl="0" w:tplc="0409000F">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1" w15:restartNumberingAfterBreak="0">
    <w:nsid w:val="5BED5427"/>
    <w:multiLevelType w:val="hybridMultilevel"/>
    <w:tmpl w:val="7DD4BE76"/>
    <w:lvl w:ilvl="0" w:tplc="43B85624">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1EE2216"/>
    <w:multiLevelType w:val="hybridMultilevel"/>
    <w:tmpl w:val="734CCE2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61F12BA9"/>
    <w:multiLevelType w:val="hybridMultilevel"/>
    <w:tmpl w:val="FAEE3B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2912714"/>
    <w:multiLevelType w:val="hybridMultilevel"/>
    <w:tmpl w:val="39B89718"/>
    <w:lvl w:ilvl="0" w:tplc="1EA0579E">
      <w:start w:val="4"/>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68C933F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6C554585"/>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7" w15:restartNumberingAfterBreak="0">
    <w:nsid w:val="70A94284"/>
    <w:multiLevelType w:val="hybridMultilevel"/>
    <w:tmpl w:val="654A2A4C"/>
    <w:lvl w:ilvl="0" w:tplc="29146926">
      <w:start w:val="1"/>
      <w:numFmt w:val="decimal"/>
      <w:lvlText w:val="%1."/>
      <w:lvlJc w:val="left"/>
      <w:pPr>
        <w:ind w:left="720" w:hanging="360"/>
      </w:pPr>
      <w:rPr>
        <w:rFonts w:hint="default"/>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8" w15:restartNumberingAfterBreak="0">
    <w:nsid w:val="719A7B6C"/>
    <w:multiLevelType w:val="hybridMultilevel"/>
    <w:tmpl w:val="E9A4E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2870173"/>
    <w:multiLevelType w:val="hybridMultilevel"/>
    <w:tmpl w:val="8E3C1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5DA0FA7"/>
    <w:multiLevelType w:val="hybridMultilevel"/>
    <w:tmpl w:val="B5A86BEE"/>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7C16946"/>
    <w:multiLevelType w:val="hybridMultilevel"/>
    <w:tmpl w:val="A718E3D0"/>
    <w:lvl w:ilvl="0" w:tplc="2FB2352C">
      <w:start w:val="1"/>
      <w:numFmt w:val="lowerLetter"/>
      <w:lvlText w:val="%1."/>
      <w:lvlJc w:val="left"/>
      <w:pPr>
        <w:ind w:left="108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9A1C9A3A">
      <w:start w:val="1"/>
      <w:numFmt w:val="lowerLetter"/>
      <w:lvlText w:val="%2"/>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84627E">
      <w:start w:val="1"/>
      <w:numFmt w:val="lowerRoman"/>
      <w:lvlText w:val="%3"/>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A08266">
      <w:start w:val="1"/>
      <w:numFmt w:val="decimal"/>
      <w:lvlText w:val="%4"/>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C4991A">
      <w:start w:val="1"/>
      <w:numFmt w:val="lowerLetter"/>
      <w:lvlText w:val="%5"/>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D86498">
      <w:start w:val="1"/>
      <w:numFmt w:val="lowerRoman"/>
      <w:lvlText w:val="%6"/>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066C46">
      <w:start w:val="1"/>
      <w:numFmt w:val="decimal"/>
      <w:lvlText w:val="%7"/>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8CEE9E">
      <w:start w:val="1"/>
      <w:numFmt w:val="lowerLetter"/>
      <w:lvlText w:val="%8"/>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A086AE">
      <w:start w:val="1"/>
      <w:numFmt w:val="lowerRoman"/>
      <w:lvlText w:val="%9"/>
      <w:lvlJc w:val="left"/>
      <w:pPr>
        <w:ind w:left="69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77DE4F4F"/>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3" w15:restartNumberingAfterBreak="0">
    <w:nsid w:val="7A057333"/>
    <w:multiLevelType w:val="hybridMultilevel"/>
    <w:tmpl w:val="7FECE8CE"/>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C052D7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5" w15:restartNumberingAfterBreak="0">
    <w:nsid w:val="7D7D7AA5"/>
    <w:multiLevelType w:val="hybridMultilevel"/>
    <w:tmpl w:val="BA8C34F8"/>
    <w:lvl w:ilvl="0" w:tplc="04090001">
      <w:start w:val="1"/>
      <w:numFmt w:val="bullet"/>
      <w:lvlText w:val=""/>
      <w:lvlJc w:val="left"/>
      <w:pPr>
        <w:tabs>
          <w:tab w:val="num" w:pos="360"/>
        </w:tabs>
        <w:ind w:left="360" w:hanging="360"/>
      </w:pPr>
      <w:rPr>
        <w:rFonts w:ascii="Symbol" w:hAnsi="Symbol" w:hint="default"/>
      </w:rPr>
    </w:lvl>
    <w:lvl w:ilvl="1" w:tplc="1C090005">
      <w:start w:val="1"/>
      <w:numFmt w:val="bullet"/>
      <w:lvlText w:val=""/>
      <w:lvlJc w:val="left"/>
      <w:pPr>
        <w:tabs>
          <w:tab w:val="num" w:pos="1004"/>
        </w:tabs>
        <w:ind w:left="1004" w:hanging="284"/>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6" w15:restartNumberingAfterBreak="0">
    <w:nsid w:val="7E166F3D"/>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7" w15:restartNumberingAfterBreak="0">
    <w:nsid w:val="7F8607BE"/>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1"/>
  </w:num>
  <w:num w:numId="2">
    <w:abstractNumId w:val="7"/>
  </w:num>
  <w:num w:numId="3">
    <w:abstractNumId w:val="16"/>
  </w:num>
  <w:num w:numId="4">
    <w:abstractNumId w:val="47"/>
  </w:num>
  <w:num w:numId="5">
    <w:abstractNumId w:val="26"/>
  </w:num>
  <w:num w:numId="6">
    <w:abstractNumId w:val="28"/>
  </w:num>
  <w:num w:numId="7">
    <w:abstractNumId w:val="45"/>
  </w:num>
  <w:num w:numId="8">
    <w:abstractNumId w:val="31"/>
  </w:num>
  <w:num w:numId="9">
    <w:abstractNumId w:val="19"/>
  </w:num>
  <w:num w:numId="10">
    <w:abstractNumId w:val="38"/>
  </w:num>
  <w:num w:numId="11">
    <w:abstractNumId w:val="0"/>
  </w:num>
  <w:num w:numId="12">
    <w:abstractNumId w:val="24"/>
  </w:num>
  <w:num w:numId="13">
    <w:abstractNumId w:val="20"/>
  </w:num>
  <w:num w:numId="14">
    <w:abstractNumId w:val="15"/>
  </w:num>
  <w:num w:numId="15">
    <w:abstractNumId w:val="6"/>
  </w:num>
  <w:num w:numId="16">
    <w:abstractNumId w:val="12"/>
  </w:num>
  <w:num w:numId="17">
    <w:abstractNumId w:val="1"/>
  </w:num>
  <w:num w:numId="1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0"/>
  </w:num>
  <w:num w:numId="20">
    <w:abstractNumId w:val="18"/>
  </w:num>
  <w:num w:numId="21">
    <w:abstractNumId w:val="40"/>
  </w:num>
  <w:num w:numId="22">
    <w:abstractNumId w:val="5"/>
  </w:num>
  <w:num w:numId="23">
    <w:abstractNumId w:val="37"/>
  </w:num>
  <w:num w:numId="24">
    <w:abstractNumId w:val="41"/>
  </w:num>
  <w:num w:numId="25">
    <w:abstractNumId w:val="13"/>
  </w:num>
  <w:num w:numId="26">
    <w:abstractNumId w:val="3"/>
  </w:num>
  <w:num w:numId="27">
    <w:abstractNumId w:val="4"/>
  </w:num>
  <w:num w:numId="28">
    <w:abstractNumId w:val="14"/>
  </w:num>
  <w:num w:numId="29">
    <w:abstractNumId w:val="21"/>
  </w:num>
  <w:num w:numId="30">
    <w:abstractNumId w:val="32"/>
  </w:num>
  <w:num w:numId="31">
    <w:abstractNumId w:val="43"/>
  </w:num>
  <w:num w:numId="32">
    <w:abstractNumId w:val="9"/>
  </w:num>
  <w:num w:numId="33">
    <w:abstractNumId w:val="10"/>
  </w:num>
  <w:num w:numId="34">
    <w:abstractNumId w:val="22"/>
  </w:num>
  <w:num w:numId="35">
    <w:abstractNumId w:val="34"/>
  </w:num>
  <w:num w:numId="36">
    <w:abstractNumId w:val="39"/>
  </w:num>
  <w:num w:numId="37">
    <w:abstractNumId w:val="29"/>
  </w:num>
  <w:num w:numId="38">
    <w:abstractNumId w:val="23"/>
  </w:num>
  <w:num w:numId="39">
    <w:abstractNumId w:val="17"/>
  </w:num>
  <w:num w:numId="40">
    <w:abstractNumId w:val="25"/>
  </w:num>
  <w:num w:numId="41">
    <w:abstractNumId w:val="36"/>
  </w:num>
  <w:num w:numId="42">
    <w:abstractNumId w:val="35"/>
  </w:num>
  <w:num w:numId="43">
    <w:abstractNumId w:val="2"/>
  </w:num>
  <w:num w:numId="44">
    <w:abstractNumId w:val="46"/>
  </w:num>
  <w:num w:numId="45">
    <w:abstractNumId w:val="42"/>
  </w:num>
  <w:num w:numId="46">
    <w:abstractNumId w:val="27"/>
  </w:num>
  <w:num w:numId="47">
    <w:abstractNumId w:val="44"/>
  </w:num>
  <w:num w:numId="48">
    <w:abstractNumId w:val="8"/>
  </w:num>
  <w:num w:numId="49">
    <w:abstractNumId w:val="33"/>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readOnly" w:enforcement="1" w:cryptProviderType="rsaAES" w:cryptAlgorithmClass="hash" w:cryptAlgorithmType="typeAny" w:cryptAlgorithmSid="14" w:cryptSpinCount="100000" w:hash="hARdpBGjNOPZqKNiDdy3W0JKUHI+p2PZ25P8HObEKRX1AYY80Xj2dbXJYLFTZw/BuQStktY0EL8nyQ2y96C1vQ==" w:salt="Nrt4BQ31xf4dpQz2AJ2snQ=="/>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2075FE"/>
    <w:rsid w:val="00000607"/>
    <w:rsid w:val="00000DB1"/>
    <w:rsid w:val="000037FE"/>
    <w:rsid w:val="000119D8"/>
    <w:rsid w:val="00014198"/>
    <w:rsid w:val="000167ED"/>
    <w:rsid w:val="00021EB9"/>
    <w:rsid w:val="00022894"/>
    <w:rsid w:val="00023CFA"/>
    <w:rsid w:val="0002414F"/>
    <w:rsid w:val="00024A41"/>
    <w:rsid w:val="00026993"/>
    <w:rsid w:val="00027058"/>
    <w:rsid w:val="00036C16"/>
    <w:rsid w:val="0004318F"/>
    <w:rsid w:val="00043EBA"/>
    <w:rsid w:val="0004471E"/>
    <w:rsid w:val="000511E8"/>
    <w:rsid w:val="00061BF9"/>
    <w:rsid w:val="00067B3D"/>
    <w:rsid w:val="00077FE7"/>
    <w:rsid w:val="0008098A"/>
    <w:rsid w:val="00080BB9"/>
    <w:rsid w:val="000921BC"/>
    <w:rsid w:val="000A4C92"/>
    <w:rsid w:val="000B0891"/>
    <w:rsid w:val="000B39F3"/>
    <w:rsid w:val="000B5C9B"/>
    <w:rsid w:val="000C252F"/>
    <w:rsid w:val="000C35DE"/>
    <w:rsid w:val="000C532A"/>
    <w:rsid w:val="000D2CA5"/>
    <w:rsid w:val="000D336B"/>
    <w:rsid w:val="000D6111"/>
    <w:rsid w:val="000E64D7"/>
    <w:rsid w:val="000E73A1"/>
    <w:rsid w:val="000F3146"/>
    <w:rsid w:val="000F6059"/>
    <w:rsid w:val="00100467"/>
    <w:rsid w:val="00102C80"/>
    <w:rsid w:val="001056CE"/>
    <w:rsid w:val="0010793B"/>
    <w:rsid w:val="00116638"/>
    <w:rsid w:val="0012140E"/>
    <w:rsid w:val="00121C03"/>
    <w:rsid w:val="00122395"/>
    <w:rsid w:val="0012316F"/>
    <w:rsid w:val="001261C0"/>
    <w:rsid w:val="001360C1"/>
    <w:rsid w:val="0013639C"/>
    <w:rsid w:val="00140E3E"/>
    <w:rsid w:val="00142A85"/>
    <w:rsid w:val="00147B7F"/>
    <w:rsid w:val="00152FC3"/>
    <w:rsid w:val="00155B0A"/>
    <w:rsid w:val="001603DD"/>
    <w:rsid w:val="0016758B"/>
    <w:rsid w:val="00173151"/>
    <w:rsid w:val="0017740C"/>
    <w:rsid w:val="00183E6C"/>
    <w:rsid w:val="0018455C"/>
    <w:rsid w:val="00187BA4"/>
    <w:rsid w:val="00190205"/>
    <w:rsid w:val="00190634"/>
    <w:rsid w:val="00194356"/>
    <w:rsid w:val="00195AD8"/>
    <w:rsid w:val="00196C6D"/>
    <w:rsid w:val="0019787E"/>
    <w:rsid w:val="001A396E"/>
    <w:rsid w:val="001A6E4F"/>
    <w:rsid w:val="001B5880"/>
    <w:rsid w:val="001C42B2"/>
    <w:rsid w:val="001D2EB0"/>
    <w:rsid w:val="001D577C"/>
    <w:rsid w:val="001D5CB8"/>
    <w:rsid w:val="001E249F"/>
    <w:rsid w:val="001F7390"/>
    <w:rsid w:val="00201142"/>
    <w:rsid w:val="00206BE2"/>
    <w:rsid w:val="002075FE"/>
    <w:rsid w:val="0021134F"/>
    <w:rsid w:val="0021699B"/>
    <w:rsid w:val="00230F1F"/>
    <w:rsid w:val="002333DB"/>
    <w:rsid w:val="002406B9"/>
    <w:rsid w:val="00241175"/>
    <w:rsid w:val="002439E4"/>
    <w:rsid w:val="002464D3"/>
    <w:rsid w:val="002477DE"/>
    <w:rsid w:val="00252799"/>
    <w:rsid w:val="00253BCE"/>
    <w:rsid w:val="00253EBC"/>
    <w:rsid w:val="002551CC"/>
    <w:rsid w:val="00262E2E"/>
    <w:rsid w:val="00263430"/>
    <w:rsid w:val="00263558"/>
    <w:rsid w:val="0026424D"/>
    <w:rsid w:val="00264CCD"/>
    <w:rsid w:val="002675D9"/>
    <w:rsid w:val="00267FED"/>
    <w:rsid w:val="00275A08"/>
    <w:rsid w:val="0027600C"/>
    <w:rsid w:val="002820EF"/>
    <w:rsid w:val="00290734"/>
    <w:rsid w:val="00291A35"/>
    <w:rsid w:val="0029521E"/>
    <w:rsid w:val="002A5EA3"/>
    <w:rsid w:val="002B05F5"/>
    <w:rsid w:val="002B1F63"/>
    <w:rsid w:val="002B41F5"/>
    <w:rsid w:val="002B6F62"/>
    <w:rsid w:val="002C2088"/>
    <w:rsid w:val="002C57A2"/>
    <w:rsid w:val="002C6BE9"/>
    <w:rsid w:val="002D36A4"/>
    <w:rsid w:val="002D42F8"/>
    <w:rsid w:val="002E1824"/>
    <w:rsid w:val="002E767A"/>
    <w:rsid w:val="002F053A"/>
    <w:rsid w:val="002F0D5C"/>
    <w:rsid w:val="0030163C"/>
    <w:rsid w:val="0030375A"/>
    <w:rsid w:val="00303E0A"/>
    <w:rsid w:val="00307DB2"/>
    <w:rsid w:val="0031381A"/>
    <w:rsid w:val="00313880"/>
    <w:rsid w:val="0033148B"/>
    <w:rsid w:val="00356DC7"/>
    <w:rsid w:val="003611EC"/>
    <w:rsid w:val="00365606"/>
    <w:rsid w:val="00365C9A"/>
    <w:rsid w:val="0036671C"/>
    <w:rsid w:val="00366D20"/>
    <w:rsid w:val="00371280"/>
    <w:rsid w:val="0037328F"/>
    <w:rsid w:val="00374512"/>
    <w:rsid w:val="00374E02"/>
    <w:rsid w:val="003802F8"/>
    <w:rsid w:val="0038230E"/>
    <w:rsid w:val="003907BE"/>
    <w:rsid w:val="003A3B5A"/>
    <w:rsid w:val="003A6C53"/>
    <w:rsid w:val="003C6918"/>
    <w:rsid w:val="003D05E9"/>
    <w:rsid w:val="003D341B"/>
    <w:rsid w:val="003D48DF"/>
    <w:rsid w:val="003E4E42"/>
    <w:rsid w:val="003E538C"/>
    <w:rsid w:val="003E6890"/>
    <w:rsid w:val="003F082C"/>
    <w:rsid w:val="003F1747"/>
    <w:rsid w:val="003F1B01"/>
    <w:rsid w:val="003F3A38"/>
    <w:rsid w:val="004109AB"/>
    <w:rsid w:val="004112F3"/>
    <w:rsid w:val="0042224E"/>
    <w:rsid w:val="00422A57"/>
    <w:rsid w:val="0042318D"/>
    <w:rsid w:val="00426A3E"/>
    <w:rsid w:val="00435319"/>
    <w:rsid w:val="0044039F"/>
    <w:rsid w:val="0044090A"/>
    <w:rsid w:val="00442156"/>
    <w:rsid w:val="004433CE"/>
    <w:rsid w:val="00445EF5"/>
    <w:rsid w:val="00450818"/>
    <w:rsid w:val="004549FA"/>
    <w:rsid w:val="004571B5"/>
    <w:rsid w:val="004651A7"/>
    <w:rsid w:val="00474A16"/>
    <w:rsid w:val="0047593A"/>
    <w:rsid w:val="00481439"/>
    <w:rsid w:val="00492AA6"/>
    <w:rsid w:val="00492B19"/>
    <w:rsid w:val="004A1D40"/>
    <w:rsid w:val="004B0C3B"/>
    <w:rsid w:val="004B4536"/>
    <w:rsid w:val="004C2A9A"/>
    <w:rsid w:val="004C5713"/>
    <w:rsid w:val="004C744C"/>
    <w:rsid w:val="004D06AC"/>
    <w:rsid w:val="004D2E2F"/>
    <w:rsid w:val="004D2EC6"/>
    <w:rsid w:val="004D614B"/>
    <w:rsid w:val="004F055E"/>
    <w:rsid w:val="004F0DF9"/>
    <w:rsid w:val="00501DB2"/>
    <w:rsid w:val="005021BF"/>
    <w:rsid w:val="00507405"/>
    <w:rsid w:val="00510564"/>
    <w:rsid w:val="00510F27"/>
    <w:rsid w:val="005116C4"/>
    <w:rsid w:val="00516416"/>
    <w:rsid w:val="00517162"/>
    <w:rsid w:val="00523CCA"/>
    <w:rsid w:val="00527BD5"/>
    <w:rsid w:val="00533238"/>
    <w:rsid w:val="005440AC"/>
    <w:rsid w:val="0055033B"/>
    <w:rsid w:val="00556898"/>
    <w:rsid w:val="005616B8"/>
    <w:rsid w:val="00564369"/>
    <w:rsid w:val="00565D31"/>
    <w:rsid w:val="00574B45"/>
    <w:rsid w:val="0057584E"/>
    <w:rsid w:val="00576954"/>
    <w:rsid w:val="0058130E"/>
    <w:rsid w:val="005967CC"/>
    <w:rsid w:val="005A1CF8"/>
    <w:rsid w:val="005B2B7A"/>
    <w:rsid w:val="005B62AC"/>
    <w:rsid w:val="005C14E7"/>
    <w:rsid w:val="005C1F9D"/>
    <w:rsid w:val="005C3BB7"/>
    <w:rsid w:val="005C5833"/>
    <w:rsid w:val="005E1C08"/>
    <w:rsid w:val="00602E70"/>
    <w:rsid w:val="00604F83"/>
    <w:rsid w:val="00612058"/>
    <w:rsid w:val="006344BF"/>
    <w:rsid w:val="006351C1"/>
    <w:rsid w:val="00641D95"/>
    <w:rsid w:val="00643153"/>
    <w:rsid w:val="00645948"/>
    <w:rsid w:val="00647CFC"/>
    <w:rsid w:val="006556C9"/>
    <w:rsid w:val="00665195"/>
    <w:rsid w:val="00665DAF"/>
    <w:rsid w:val="0067038E"/>
    <w:rsid w:val="00671B8A"/>
    <w:rsid w:val="00672911"/>
    <w:rsid w:val="00675A06"/>
    <w:rsid w:val="00680F25"/>
    <w:rsid w:val="00681E65"/>
    <w:rsid w:val="00687833"/>
    <w:rsid w:val="006A364F"/>
    <w:rsid w:val="006B18A1"/>
    <w:rsid w:val="006B7F0D"/>
    <w:rsid w:val="006C0816"/>
    <w:rsid w:val="006C54E5"/>
    <w:rsid w:val="006C7730"/>
    <w:rsid w:val="006D3445"/>
    <w:rsid w:val="006D721E"/>
    <w:rsid w:val="006E3342"/>
    <w:rsid w:val="006F1B36"/>
    <w:rsid w:val="006F3BAF"/>
    <w:rsid w:val="006F63DF"/>
    <w:rsid w:val="006F7CD2"/>
    <w:rsid w:val="0070135A"/>
    <w:rsid w:val="00701C00"/>
    <w:rsid w:val="00711398"/>
    <w:rsid w:val="00715BF0"/>
    <w:rsid w:val="00715EF5"/>
    <w:rsid w:val="00717542"/>
    <w:rsid w:val="00720EE7"/>
    <w:rsid w:val="00723307"/>
    <w:rsid w:val="00725C4A"/>
    <w:rsid w:val="007362C1"/>
    <w:rsid w:val="00736EBA"/>
    <w:rsid w:val="007372DD"/>
    <w:rsid w:val="00741C24"/>
    <w:rsid w:val="007502F4"/>
    <w:rsid w:val="00753CB5"/>
    <w:rsid w:val="00763BAB"/>
    <w:rsid w:val="00766B6A"/>
    <w:rsid w:val="00770E38"/>
    <w:rsid w:val="007710FA"/>
    <w:rsid w:val="00776365"/>
    <w:rsid w:val="00782F20"/>
    <w:rsid w:val="00790BF3"/>
    <w:rsid w:val="007920FD"/>
    <w:rsid w:val="00794424"/>
    <w:rsid w:val="00796DDA"/>
    <w:rsid w:val="007A3D70"/>
    <w:rsid w:val="007A52B1"/>
    <w:rsid w:val="007B0099"/>
    <w:rsid w:val="007B1062"/>
    <w:rsid w:val="007B2D5C"/>
    <w:rsid w:val="007B53FC"/>
    <w:rsid w:val="007D1557"/>
    <w:rsid w:val="007D5329"/>
    <w:rsid w:val="007D7E3A"/>
    <w:rsid w:val="007E6F7E"/>
    <w:rsid w:val="007E77C9"/>
    <w:rsid w:val="007F1860"/>
    <w:rsid w:val="007F373D"/>
    <w:rsid w:val="007F48BA"/>
    <w:rsid w:val="007F5557"/>
    <w:rsid w:val="00803963"/>
    <w:rsid w:val="0080521F"/>
    <w:rsid w:val="00806E41"/>
    <w:rsid w:val="008132D9"/>
    <w:rsid w:val="008206CF"/>
    <w:rsid w:val="00827053"/>
    <w:rsid w:val="00830454"/>
    <w:rsid w:val="00834F20"/>
    <w:rsid w:val="0083731A"/>
    <w:rsid w:val="008520A2"/>
    <w:rsid w:val="00864730"/>
    <w:rsid w:val="008648F0"/>
    <w:rsid w:val="00865CF1"/>
    <w:rsid w:val="008743A4"/>
    <w:rsid w:val="00875137"/>
    <w:rsid w:val="0087525B"/>
    <w:rsid w:val="00875C1B"/>
    <w:rsid w:val="0088602C"/>
    <w:rsid w:val="008926D3"/>
    <w:rsid w:val="00896477"/>
    <w:rsid w:val="00896920"/>
    <w:rsid w:val="00897C60"/>
    <w:rsid w:val="008B435F"/>
    <w:rsid w:val="008B4D5D"/>
    <w:rsid w:val="008B67B3"/>
    <w:rsid w:val="008D3BC9"/>
    <w:rsid w:val="008D440E"/>
    <w:rsid w:val="008D7323"/>
    <w:rsid w:val="008E258B"/>
    <w:rsid w:val="008E4A45"/>
    <w:rsid w:val="008E6873"/>
    <w:rsid w:val="008F00D5"/>
    <w:rsid w:val="008F26FA"/>
    <w:rsid w:val="009035BE"/>
    <w:rsid w:val="00903B70"/>
    <w:rsid w:val="00907056"/>
    <w:rsid w:val="00910037"/>
    <w:rsid w:val="00910827"/>
    <w:rsid w:val="00914490"/>
    <w:rsid w:val="009206B3"/>
    <w:rsid w:val="0092139F"/>
    <w:rsid w:val="00922A33"/>
    <w:rsid w:val="009250E8"/>
    <w:rsid w:val="00925D5C"/>
    <w:rsid w:val="00933A23"/>
    <w:rsid w:val="009373A4"/>
    <w:rsid w:val="00937885"/>
    <w:rsid w:val="00941F37"/>
    <w:rsid w:val="00941F69"/>
    <w:rsid w:val="0094388E"/>
    <w:rsid w:val="00951D66"/>
    <w:rsid w:val="00967E43"/>
    <w:rsid w:val="00972D3C"/>
    <w:rsid w:val="00975186"/>
    <w:rsid w:val="0098679C"/>
    <w:rsid w:val="00987546"/>
    <w:rsid w:val="00993764"/>
    <w:rsid w:val="009C0761"/>
    <w:rsid w:val="009C4D92"/>
    <w:rsid w:val="009C5A3C"/>
    <w:rsid w:val="009C6F47"/>
    <w:rsid w:val="009D0653"/>
    <w:rsid w:val="009D1556"/>
    <w:rsid w:val="009D15A0"/>
    <w:rsid w:val="009D45AE"/>
    <w:rsid w:val="009D52B4"/>
    <w:rsid w:val="009E1E03"/>
    <w:rsid w:val="009E6CDF"/>
    <w:rsid w:val="009F0499"/>
    <w:rsid w:val="009F35B7"/>
    <w:rsid w:val="00A02FC5"/>
    <w:rsid w:val="00A0523D"/>
    <w:rsid w:val="00A06B04"/>
    <w:rsid w:val="00A07F18"/>
    <w:rsid w:val="00A23623"/>
    <w:rsid w:val="00A24A21"/>
    <w:rsid w:val="00A25D55"/>
    <w:rsid w:val="00A3222F"/>
    <w:rsid w:val="00A35392"/>
    <w:rsid w:val="00A44545"/>
    <w:rsid w:val="00A4516F"/>
    <w:rsid w:val="00A51D1C"/>
    <w:rsid w:val="00A53DA1"/>
    <w:rsid w:val="00A54429"/>
    <w:rsid w:val="00A563CA"/>
    <w:rsid w:val="00A56F4D"/>
    <w:rsid w:val="00A602FE"/>
    <w:rsid w:val="00A74BE3"/>
    <w:rsid w:val="00A75CAF"/>
    <w:rsid w:val="00A849E6"/>
    <w:rsid w:val="00A94600"/>
    <w:rsid w:val="00A9471C"/>
    <w:rsid w:val="00A97F69"/>
    <w:rsid w:val="00AA0141"/>
    <w:rsid w:val="00AA2016"/>
    <w:rsid w:val="00AB1D26"/>
    <w:rsid w:val="00AB62BC"/>
    <w:rsid w:val="00AC5E71"/>
    <w:rsid w:val="00AC64AB"/>
    <w:rsid w:val="00AD11AF"/>
    <w:rsid w:val="00AD59A9"/>
    <w:rsid w:val="00AD5B4B"/>
    <w:rsid w:val="00AD5FA0"/>
    <w:rsid w:val="00AE2E76"/>
    <w:rsid w:val="00AE6AAA"/>
    <w:rsid w:val="00AE7622"/>
    <w:rsid w:val="00AF163C"/>
    <w:rsid w:val="00AF1E20"/>
    <w:rsid w:val="00AF6783"/>
    <w:rsid w:val="00AF6FD5"/>
    <w:rsid w:val="00B051EE"/>
    <w:rsid w:val="00B10297"/>
    <w:rsid w:val="00B10817"/>
    <w:rsid w:val="00B126E6"/>
    <w:rsid w:val="00B2059E"/>
    <w:rsid w:val="00B2325D"/>
    <w:rsid w:val="00B24D96"/>
    <w:rsid w:val="00B26694"/>
    <w:rsid w:val="00B42A38"/>
    <w:rsid w:val="00B46A28"/>
    <w:rsid w:val="00B527BE"/>
    <w:rsid w:val="00B57261"/>
    <w:rsid w:val="00B609EC"/>
    <w:rsid w:val="00B6302C"/>
    <w:rsid w:val="00B65697"/>
    <w:rsid w:val="00B70CAF"/>
    <w:rsid w:val="00B8567C"/>
    <w:rsid w:val="00B8574F"/>
    <w:rsid w:val="00B97D65"/>
    <w:rsid w:val="00BA2F03"/>
    <w:rsid w:val="00BB1A3C"/>
    <w:rsid w:val="00BB3874"/>
    <w:rsid w:val="00BB77EA"/>
    <w:rsid w:val="00BB7D9B"/>
    <w:rsid w:val="00BC1FB2"/>
    <w:rsid w:val="00BC48DC"/>
    <w:rsid w:val="00BC5412"/>
    <w:rsid w:val="00BC7340"/>
    <w:rsid w:val="00BD49C5"/>
    <w:rsid w:val="00BD4BF4"/>
    <w:rsid w:val="00BE3FCF"/>
    <w:rsid w:val="00BE64A6"/>
    <w:rsid w:val="00BE7F7A"/>
    <w:rsid w:val="00C0078D"/>
    <w:rsid w:val="00C017AF"/>
    <w:rsid w:val="00C03C4C"/>
    <w:rsid w:val="00C043C8"/>
    <w:rsid w:val="00C0464C"/>
    <w:rsid w:val="00C06305"/>
    <w:rsid w:val="00C12B1F"/>
    <w:rsid w:val="00C21CAE"/>
    <w:rsid w:val="00C22C66"/>
    <w:rsid w:val="00C245E0"/>
    <w:rsid w:val="00C24B27"/>
    <w:rsid w:val="00C2780C"/>
    <w:rsid w:val="00C32C8F"/>
    <w:rsid w:val="00C33424"/>
    <w:rsid w:val="00C34C97"/>
    <w:rsid w:val="00C3561B"/>
    <w:rsid w:val="00C356D3"/>
    <w:rsid w:val="00C358DB"/>
    <w:rsid w:val="00C37156"/>
    <w:rsid w:val="00C41BF1"/>
    <w:rsid w:val="00C4396F"/>
    <w:rsid w:val="00C44522"/>
    <w:rsid w:val="00C530C4"/>
    <w:rsid w:val="00C62309"/>
    <w:rsid w:val="00C66C4F"/>
    <w:rsid w:val="00C7166F"/>
    <w:rsid w:val="00C719C1"/>
    <w:rsid w:val="00C71EE6"/>
    <w:rsid w:val="00C80958"/>
    <w:rsid w:val="00C81CE7"/>
    <w:rsid w:val="00C86F19"/>
    <w:rsid w:val="00C91EB9"/>
    <w:rsid w:val="00C9355C"/>
    <w:rsid w:val="00CA0B1C"/>
    <w:rsid w:val="00CA10CF"/>
    <w:rsid w:val="00CA335B"/>
    <w:rsid w:val="00CA4F88"/>
    <w:rsid w:val="00CB218F"/>
    <w:rsid w:val="00CB3AAB"/>
    <w:rsid w:val="00CD0ADE"/>
    <w:rsid w:val="00CD31D0"/>
    <w:rsid w:val="00CD3A39"/>
    <w:rsid w:val="00CD6DE1"/>
    <w:rsid w:val="00CE0CC9"/>
    <w:rsid w:val="00CE1720"/>
    <w:rsid w:val="00CE3686"/>
    <w:rsid w:val="00CE452E"/>
    <w:rsid w:val="00CF00BE"/>
    <w:rsid w:val="00CF15DF"/>
    <w:rsid w:val="00CF4244"/>
    <w:rsid w:val="00CF46B7"/>
    <w:rsid w:val="00CF641B"/>
    <w:rsid w:val="00D01BE9"/>
    <w:rsid w:val="00D04FCD"/>
    <w:rsid w:val="00D16ABE"/>
    <w:rsid w:val="00D40D2F"/>
    <w:rsid w:val="00D42E1A"/>
    <w:rsid w:val="00D5000C"/>
    <w:rsid w:val="00D656BA"/>
    <w:rsid w:val="00D72790"/>
    <w:rsid w:val="00D80D8B"/>
    <w:rsid w:val="00D902D6"/>
    <w:rsid w:val="00D91E5E"/>
    <w:rsid w:val="00D91F36"/>
    <w:rsid w:val="00D973D2"/>
    <w:rsid w:val="00DA0C5D"/>
    <w:rsid w:val="00DA30DA"/>
    <w:rsid w:val="00DA48E9"/>
    <w:rsid w:val="00DA5E14"/>
    <w:rsid w:val="00DA6EDF"/>
    <w:rsid w:val="00DB08C5"/>
    <w:rsid w:val="00DB13BB"/>
    <w:rsid w:val="00DB4D19"/>
    <w:rsid w:val="00DC1068"/>
    <w:rsid w:val="00DC4E02"/>
    <w:rsid w:val="00DD00E7"/>
    <w:rsid w:val="00DD48F8"/>
    <w:rsid w:val="00DE3904"/>
    <w:rsid w:val="00DE79A2"/>
    <w:rsid w:val="00DF1FCF"/>
    <w:rsid w:val="00DF3AE5"/>
    <w:rsid w:val="00DF420C"/>
    <w:rsid w:val="00E02E07"/>
    <w:rsid w:val="00E03606"/>
    <w:rsid w:val="00E044E3"/>
    <w:rsid w:val="00E046A5"/>
    <w:rsid w:val="00E063EA"/>
    <w:rsid w:val="00E12815"/>
    <w:rsid w:val="00E166AC"/>
    <w:rsid w:val="00E207A9"/>
    <w:rsid w:val="00E221CD"/>
    <w:rsid w:val="00E22242"/>
    <w:rsid w:val="00E24298"/>
    <w:rsid w:val="00E279D2"/>
    <w:rsid w:val="00E34E22"/>
    <w:rsid w:val="00E3677C"/>
    <w:rsid w:val="00E36B4F"/>
    <w:rsid w:val="00E3782F"/>
    <w:rsid w:val="00E410ED"/>
    <w:rsid w:val="00E432DF"/>
    <w:rsid w:val="00E444D7"/>
    <w:rsid w:val="00E453B9"/>
    <w:rsid w:val="00E47C5B"/>
    <w:rsid w:val="00E52785"/>
    <w:rsid w:val="00E60094"/>
    <w:rsid w:val="00E62D09"/>
    <w:rsid w:val="00E63238"/>
    <w:rsid w:val="00E66637"/>
    <w:rsid w:val="00E757D3"/>
    <w:rsid w:val="00E92754"/>
    <w:rsid w:val="00E939D3"/>
    <w:rsid w:val="00EA094F"/>
    <w:rsid w:val="00EA3091"/>
    <w:rsid w:val="00EA6293"/>
    <w:rsid w:val="00EA7CE7"/>
    <w:rsid w:val="00EB1961"/>
    <w:rsid w:val="00EB3B8E"/>
    <w:rsid w:val="00EB6F04"/>
    <w:rsid w:val="00EB7F5E"/>
    <w:rsid w:val="00EC0C33"/>
    <w:rsid w:val="00EC1945"/>
    <w:rsid w:val="00EC3910"/>
    <w:rsid w:val="00ED19B1"/>
    <w:rsid w:val="00ED4DAE"/>
    <w:rsid w:val="00ED5F65"/>
    <w:rsid w:val="00F03D16"/>
    <w:rsid w:val="00F04962"/>
    <w:rsid w:val="00F1057E"/>
    <w:rsid w:val="00F209EB"/>
    <w:rsid w:val="00F22124"/>
    <w:rsid w:val="00F2283F"/>
    <w:rsid w:val="00F25F75"/>
    <w:rsid w:val="00F342C4"/>
    <w:rsid w:val="00F41E4A"/>
    <w:rsid w:val="00F441FE"/>
    <w:rsid w:val="00F53C7B"/>
    <w:rsid w:val="00F548BB"/>
    <w:rsid w:val="00F60804"/>
    <w:rsid w:val="00F74705"/>
    <w:rsid w:val="00F777CC"/>
    <w:rsid w:val="00F86603"/>
    <w:rsid w:val="00F9557A"/>
    <w:rsid w:val="00F965F8"/>
    <w:rsid w:val="00F966FB"/>
    <w:rsid w:val="00F97ED3"/>
    <w:rsid w:val="00FA160D"/>
    <w:rsid w:val="00FA2120"/>
    <w:rsid w:val="00FA22CB"/>
    <w:rsid w:val="00FA470A"/>
    <w:rsid w:val="00FA7CB9"/>
    <w:rsid w:val="00FB0C30"/>
    <w:rsid w:val="00FB143C"/>
    <w:rsid w:val="00FB3939"/>
    <w:rsid w:val="00FB7843"/>
    <w:rsid w:val="00FC462F"/>
    <w:rsid w:val="00FD5982"/>
    <w:rsid w:val="00FE2D25"/>
    <w:rsid w:val="00FE3870"/>
    <w:rsid w:val="00FE4EC9"/>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A68C57"/>
  <w15:docId w15:val="{ABC2258F-CB1C-453B-9F3C-326144969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7FE"/>
    <w:pPr>
      <w:spacing w:before="120" w:after="120" w:line="276" w:lineRule="auto"/>
      <w:jc w:val="both"/>
    </w:pPr>
    <w:rPr>
      <w:rFonts w:ascii="Segoe UI Light" w:hAnsi="Segoe UI Light" w:cs="Segoe UI Light"/>
      <w:color w:val="595959" w:themeColor="text1" w:themeTint="A6"/>
    </w:rPr>
  </w:style>
  <w:style w:type="paragraph" w:styleId="Heading1">
    <w:name w:val="heading 1"/>
    <w:basedOn w:val="Normal"/>
    <w:next w:val="Normal"/>
    <w:link w:val="Heading1Char"/>
    <w:autoRedefine/>
    <w:qFormat/>
    <w:rsid w:val="00E22242"/>
    <w:pPr>
      <w:keepNext/>
      <w:keepLines/>
      <w:pBdr>
        <w:bottom w:val="single" w:sz="36" w:space="1" w:color="00B0F0"/>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B2059E"/>
    <w:pPr>
      <w:keepNext/>
      <w:keepLines/>
      <w:spacing w:before="40"/>
      <w:jc w:val="left"/>
      <w:outlineLvl w:val="1"/>
    </w:pPr>
    <w:rPr>
      <w:rFonts w:ascii="Arial Narrow" w:eastAsiaTheme="majorEastAsia" w:hAnsi="Arial Narrow"/>
      <w:sz w:val="24"/>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color w:val="auto"/>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color w:val="auto"/>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color w:val="auto"/>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E22242"/>
    <w:rPr>
      <w:rFonts w:ascii="Segoe UI Light" w:eastAsiaTheme="majorEastAsia" w:hAnsi="Segoe UI Light" w:cs="Segoe UI Light"/>
      <w:bCs/>
      <w:color w:val="595959" w:themeColor="text1" w:themeTint="A6"/>
      <w:sz w:val="32"/>
      <w:szCs w:val="32"/>
      <w:u w:color="FD972B"/>
      <w:lang w:eastAsia="en-GB"/>
    </w:rPr>
  </w:style>
  <w:style w:type="character" w:customStyle="1" w:styleId="Heading2Char">
    <w:name w:val="Heading 2 Char"/>
    <w:basedOn w:val="DefaultParagraphFont"/>
    <w:link w:val="Heading2"/>
    <w:qFormat/>
    <w:rsid w:val="00B2059E"/>
    <w:rPr>
      <w:rFonts w:ascii="Arial Narrow" w:eastAsiaTheme="majorEastAsia" w:hAnsi="Arial Narrow" w:cs="Segoe UI Light"/>
      <w:color w:val="595959" w:themeColor="text1" w:themeTint="A6"/>
      <w:sz w:val="24"/>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Normal"/>
    <w:qFormat/>
    <w:pPr>
      <w:suppressLineNumbers/>
    </w:pPr>
    <w:rPr>
      <w:rFonts w:cs="Arial"/>
      <w:i/>
      <w:iCs/>
      <w:sz w:val="24"/>
      <w:szCs w:val="24"/>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uiPriority w:val="99"/>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color w:val="auto"/>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color w:val="auto"/>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color w:val="auto"/>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color w:val="auto"/>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color w:val="auto"/>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color w:val="auto"/>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color w:val="auto"/>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color w:val="auto"/>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color w:val="auto"/>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color w:val="auto"/>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color w:val="auto"/>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color w:val="auto"/>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color w:val="auto"/>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color w:val="auto"/>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color w:val="auto"/>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color w:val="auto"/>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color w:val="auto"/>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color w:val="auto"/>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color w:val="auto"/>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color w:val="auto"/>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color w:val="auto"/>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color w:val="auto"/>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color w:val="auto"/>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color w:val="auto"/>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color w:val="auto"/>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color w:val="auto"/>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color w:val="auto"/>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color w:val="auto"/>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color w:val="auto"/>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color w:val="auto"/>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color w:val="auto"/>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color w:val="auto"/>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color w:val="auto"/>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customXml" Target="../customXml/item5.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te%20Pillay\OneDrive%20-%20AIE,%20Academic%20Institute%20of%20Excellence\Documents\Custom%20Office%20Templates\AIE_Class%20Activities%20Template_V0703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40" ma:contentTypeDescription="Create a new document." ma:contentTypeScope="" ma:versionID="1ad2480f937e433dc8722e515fe72106">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467bb40dd6cb10edb5e3277226b837cd"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element ref="ns1:_dlc_Exempt"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element name="_dlc_Exempt" ma:index="35"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p:Policy xmlns:p="office.server.policy" id="" local="true">
  <p:Name>Document</p:Name>
  <p:Description/>
  <p:Statement/>
  <p:PolicyItems>
    <p:PolicyItem featureId="Microsoft.Office.RecordsManagement.PolicyFeatures.PolicyAudit" staticId="0x010100C77917C4B4A3C042923F43C14BC4087F|-1796855214" UniqueId="2dd0a2b4-a7d4-42fc-a0e0-13db7fa238e5">
      <p:Name>Auditing</p:Name>
      <p:Description>Audits user actions on documents and list items to the Audit Log.</p:Description>
      <p:CustomData>
        <Audit>
          <MoveCopy/>
          <DeleteRestore/>
        </Audit>
      </p:CustomData>
    </p:PolicyItem>
  </p:PolicyItems>
</p:Policy>
</file>

<file path=customXml/itemProps1.xml><?xml version="1.0" encoding="utf-8"?>
<ds:datastoreItem xmlns:ds="http://schemas.openxmlformats.org/officeDocument/2006/customXml" ds:itemID="{2E50613E-F9D0-41AF-A989-1F1710AF2FB7}"/>
</file>

<file path=customXml/itemProps2.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s>
</ds:datastoreItem>
</file>

<file path=customXml/itemProps3.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4.xml><?xml version="1.0" encoding="utf-8"?>
<ds:datastoreItem xmlns:ds="http://schemas.openxmlformats.org/officeDocument/2006/customXml" ds:itemID="{C52BA065-A38B-4133-BE35-9BC3600EE559}">
  <ds:schemaRefs>
    <ds:schemaRef ds:uri="http://schemas.openxmlformats.org/officeDocument/2006/bibliography"/>
  </ds:schemaRefs>
</ds:datastoreItem>
</file>

<file path=customXml/itemProps5.xml><?xml version="1.0" encoding="utf-8"?>
<ds:datastoreItem xmlns:ds="http://schemas.openxmlformats.org/officeDocument/2006/customXml" ds:itemID="{D4564618-6DEA-450E-A030-0C6870849B22}"/>
</file>

<file path=docProps/app.xml><?xml version="1.0" encoding="utf-8"?>
<Properties xmlns="http://schemas.openxmlformats.org/officeDocument/2006/extended-properties" xmlns:vt="http://schemas.openxmlformats.org/officeDocument/2006/docPropsVTypes">
  <Template>AIE_Class Activities Template_V070322.dotx</Template>
  <TotalTime>3</TotalTime>
  <Pages>1</Pages>
  <Words>59</Words>
  <Characters>341</Characters>
  <Application>Microsoft Office Word</Application>
  <DocSecurity>8</DocSecurity>
  <Lines>2</Lines>
  <Paragraphs>1</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Activity 2-4</vt:lpstr>
      <vt:lpstr>        Question 1</vt:lpstr>
    </vt:vector>
  </TitlesOfParts>
  <Company/>
  <LinksUpToDate>false</LinksUpToDate>
  <CharactersWithSpaces>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 Pillay</dc:creator>
  <cp:keywords/>
  <dc:description/>
  <cp:lastModifiedBy>Juanita Baker | AIE (Academic Institute of Excellence)</cp:lastModifiedBy>
  <cp:revision>5</cp:revision>
  <cp:lastPrinted>2021-08-23T20:31:00Z</cp:lastPrinted>
  <dcterms:created xsi:type="dcterms:W3CDTF">2022-09-30T11:09:00Z</dcterms:created>
  <dcterms:modified xsi:type="dcterms:W3CDTF">2024-01-31T07:12:00Z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