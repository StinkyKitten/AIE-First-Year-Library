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75DB34" w14:textId="77777777" w:rsidR="003907BE" w:rsidRPr="003907BE" w:rsidRDefault="003907BE" w:rsidP="003907BE">
      <w:pPr>
        <w:keepNext/>
        <w:keepLines/>
        <w:pBdr>
          <w:bottom w:val="single" w:sz="36" w:space="1" w:color="00B0F0"/>
        </w:pBdr>
        <w:tabs>
          <w:tab w:val="left" w:pos="0"/>
        </w:tabs>
        <w:spacing w:before="240" w:after="0"/>
        <w:ind w:right="-22"/>
        <w:outlineLvl w:val="0"/>
        <w:rPr>
          <w:rFonts w:eastAsiaTheme="majorEastAsia"/>
          <w:bCs/>
          <w:color w:val="000000" w:themeColor="text1"/>
          <w:sz w:val="32"/>
          <w:szCs w:val="32"/>
          <w:u w:color="FD972B"/>
          <w:lang w:eastAsia="en-GB"/>
        </w:rPr>
      </w:pPr>
      <w:r w:rsidRPr="003907BE">
        <w:rPr>
          <w:rFonts w:eastAsiaTheme="majorEastAsia"/>
          <w:bCs/>
          <w:color w:val="000000" w:themeColor="text1"/>
          <w:sz w:val="32"/>
          <w:szCs w:val="32"/>
          <w:u w:color="FD972B"/>
          <w:lang w:eastAsia="en-GB"/>
        </w:rPr>
        <w:t xml:space="preserve">Activity </w:t>
      </w:r>
      <w:r w:rsidR="00F120EB">
        <w:rPr>
          <w:rFonts w:eastAsiaTheme="majorEastAsia"/>
          <w:bCs/>
          <w:color w:val="000000" w:themeColor="text1"/>
          <w:sz w:val="32"/>
          <w:szCs w:val="32"/>
          <w:u w:color="FD972B"/>
          <w:lang w:eastAsia="en-GB"/>
        </w:rPr>
        <w:t>4-3</w:t>
      </w:r>
    </w:p>
    <w:p w14:paraId="07672B44" w14:textId="77777777" w:rsidR="003907BE" w:rsidRPr="003907BE" w:rsidRDefault="003907BE" w:rsidP="003907BE">
      <w:pPr>
        <w:rPr>
          <w:color w:val="000000" w:themeColor="text1"/>
        </w:rPr>
      </w:pPr>
      <w:bookmarkStart w:id="0" w:name="_Toc277776548"/>
      <w:bookmarkStart w:id="1" w:name="_Toc13745201"/>
      <w:bookmarkStart w:id="2" w:name="_Toc79457782"/>
    </w:p>
    <w:p w14:paraId="1BF38D39" w14:textId="77777777" w:rsidR="003907BE" w:rsidRPr="003907BE" w:rsidRDefault="003907BE" w:rsidP="00645948">
      <w:pPr>
        <w:pStyle w:val="Heading3"/>
      </w:pPr>
      <w:r w:rsidRPr="003907BE">
        <w:t>Question</w:t>
      </w:r>
      <w:r w:rsidR="00645948">
        <w:t xml:space="preserve"> 1</w:t>
      </w:r>
    </w:p>
    <w:bookmarkEnd w:id="0"/>
    <w:bookmarkEnd w:id="1"/>
    <w:bookmarkEnd w:id="2"/>
    <w:p w14:paraId="697D7C0D" w14:textId="3295EDB3" w:rsidR="00F120EB" w:rsidRPr="00F120EB" w:rsidRDefault="00F120EB" w:rsidP="0072795B">
      <w:pPr>
        <w:pStyle w:val="Body-Content"/>
        <w:rPr>
          <w:lang w:val="en-GB"/>
        </w:rPr>
      </w:pPr>
      <w:r w:rsidRPr="00F120EB">
        <w:rPr>
          <w:lang w:val="en-GB"/>
        </w:rPr>
        <w:t xml:space="preserve">Refer to the figure below, </w:t>
      </w:r>
      <w:r w:rsidRPr="00F120EB">
        <w:rPr>
          <w:lang w:val="en-GB"/>
        </w:rPr>
        <w:sym w:font="Symbol" w:char="F06D"/>
      </w:r>
      <w:r w:rsidRPr="00F120EB">
        <w:rPr>
          <w:lang w:val="en-GB"/>
        </w:rPr>
        <w:t xml:space="preserve"> = 0,3 under the 15 N body and </w:t>
      </w:r>
      <w:r w:rsidRPr="00F120EB">
        <w:rPr>
          <w:lang w:val="en-GB"/>
        </w:rPr>
        <w:sym w:font="Symbol" w:char="F06D"/>
      </w:r>
      <w:r w:rsidRPr="00F120EB">
        <w:rPr>
          <w:lang w:val="en-GB"/>
        </w:rPr>
        <w:t xml:space="preserve"> = 0,4 under the 25 N body. The two bodies are attached by a light wire running parallel to the incline and around a light, frictionless pulley. </w:t>
      </w:r>
    </w:p>
    <w:p w14:paraId="0E0CEF58" w14:textId="77777777" w:rsidR="00F120EB" w:rsidRPr="00F120EB" w:rsidRDefault="00F120EB" w:rsidP="0072795B">
      <w:pPr>
        <w:pStyle w:val="Body-Content"/>
        <w:rPr>
          <w:lang w:val="en-GB"/>
        </w:rPr>
      </w:pPr>
      <w:r w:rsidRPr="00F120EB">
        <w:rPr>
          <w:lang w:val="en-GB"/>
        </w:rPr>
        <w:t>Calculate the tension in the wire and the magnitude of P when the bodies are at the point of moving.</w:t>
      </w:r>
    </w:p>
    <w:p w14:paraId="2146B6AC" w14:textId="789EEC37" w:rsidR="00F120EB" w:rsidRPr="0072795B" w:rsidRDefault="00552FFE" w:rsidP="0072795B">
      <w:pPr>
        <w:pStyle w:val="Body-Content"/>
        <w:jc w:val="center"/>
        <w:rPr>
          <w:lang w:val="en-GB"/>
        </w:rPr>
      </w:pPr>
      <w:r>
        <w:rPr>
          <w:lang w:val="en-GB"/>
        </w:rPr>
      </w:r>
      <w:r>
        <w:rPr>
          <w:lang w:val="en-GB"/>
        </w:rPr>
        <w:pict w14:anchorId="513940C5">
          <v:group id="_x0000_s1047" editas="canvas" style="width:349.5pt;height:171.15pt;mso-position-horizontal-relative:char;mso-position-vertical-relative:line" coordorigin="2350,11380" coordsize="6078,3043">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left:2350;top:11380;width:6078;height:3043" o:preferrelative="f">
              <v:fill o:detectmouseclick="t"/>
              <v:path o:extrusionok="t" o:connecttype="none"/>
              <o:lock v:ext="edit" text="t"/>
            </v:shape>
            <v:rect id="_x0000_s1049" style="position:absolute;left:3454;top:13409;width:4974;height:214;rotation:-775742fd;v-text-anchor:middle" o:userdrawn="t" fillcolor="#eaeaea"/>
            <v:rect id="_x0000_s1050" style="position:absolute;left:8096;top:11380;width:110;height:1707;rotation:-711510fd;v-text-anchor:middle" o:userdrawn="t" fillcolor="#eaeaea"/>
            <v:shape id="_x0000_s1051" style="position:absolute;left:5739;top:12767;width:1805;height:385;v-text-anchor:middle" coordsize="784,172" o:userdrawn="t" path="m,172l784,e" filled="f">
              <v:path arrowok="t"/>
            </v:shape>
            <v:rect id="_x0000_s1052" style="position:absolute;left:4092;top:12658;width:1232;height:491;rotation:-775742fd;v-text-anchor:middle" o:userdrawn="t" filled="f"/>
            <v:line id="_x0000_s1053" style="position:absolute;flip:y;v-text-anchor:middle" from="5335,12447" to="7432,12873" o:userdrawn="t"/>
            <v:oval id="_x0000_s1054" style="position:absolute;left:7324;top:12447;width:330;height:320;v-text-anchor:middle" o:userdrawn="t" filled="f" fillcolor="#0c9"/>
            <v:rect id="_x0000_s1055" style="position:absolute;left:7415;top:12496;width:790;height:109;rotation:-775742fd;v-text-anchor:middle" o:userdrawn="t"/>
            <v:oval id="_x0000_s1056" style="position:absolute;left:7432;top:12553;width:112;height:107;v-text-anchor:middle" o:userdrawn="t" fillcolor="gray"/>
            <v:shapetype id="_x0000_t202" coordsize="21600,21600" o:spt="202" path="m,l,21600r21600,l21600,xe">
              <v:stroke joinstyle="miter"/>
              <v:path gradientshapeok="t" o:connecttype="rect"/>
            </v:shapetype>
            <v:shape id="_x0000_s1057" type="#_x0000_t202" style="position:absolute;left:4339;top:12703;width:702;height:384;rotation:-784377fd;v-text-anchor:top-baseline" o:userdrawn="t" filled="f" fillcolor="#0c9" stroked="f">
              <v:textbox style="mso-next-textbox:#_x0000_s1057">
                <w:txbxContent>
                  <w:p w14:paraId="3F41BAF9" w14:textId="77777777" w:rsidR="00F120EB" w:rsidRDefault="00F120EB" w:rsidP="00F120EB">
                    <w:pPr>
                      <w:autoSpaceDE w:val="0"/>
                      <w:autoSpaceDN w:val="0"/>
                      <w:adjustRightInd w:val="0"/>
                      <w:rPr>
                        <w:color w:val="000000"/>
                      </w:rPr>
                    </w:pPr>
                    <w:r>
                      <w:rPr>
                        <w:color w:val="000000"/>
                        <w:lang w:val="en-US"/>
                      </w:rPr>
                      <w:t>15 N</w:t>
                    </w:r>
                  </w:p>
                </w:txbxContent>
              </v:textbox>
            </v:shape>
            <v:line id="_x0000_s1058" style="position:absolute;v-text-anchor:middle" from="3566,14156" to="5998,14156" o:userdrawn="t">
              <v:stroke dashstyle="1 1"/>
            </v:line>
            <v:shape id="_x0000_s1059" type="#_x0000_t202" style="position:absolute;left:4892;top:13836;width:554;height:384;v-text-anchor:top-baseline" o:userdrawn="t" filled="f" fillcolor="#0c9" stroked="f">
              <v:textbox style="mso-next-textbox:#_x0000_s1059">
                <w:txbxContent>
                  <w:p w14:paraId="6788899D" w14:textId="77777777" w:rsidR="00F120EB" w:rsidRDefault="00F120EB" w:rsidP="00F120EB">
                    <w:pPr>
                      <w:autoSpaceDE w:val="0"/>
                      <w:autoSpaceDN w:val="0"/>
                      <w:adjustRightInd w:val="0"/>
                      <w:rPr>
                        <w:color w:val="000000"/>
                      </w:rPr>
                    </w:pPr>
                    <w:r>
                      <w:rPr>
                        <w:color w:val="000000"/>
                        <w:lang w:val="en-US"/>
                      </w:rPr>
                      <w:t>17º</w:t>
                    </w:r>
                  </w:p>
                </w:txbxContent>
              </v:textbox>
            </v:shape>
            <v:shape id="_x0000_s1060" type="#_x0000_t75" style="position:absolute;left:7102;top:12127;width:487;height:284" o:userdrawn="t">
              <v:imagedata r:id="rId11" o:title=""/>
            </v:shape>
            <v:shape id="_x0000_s1061" style="position:absolute;left:3141;top:13240;width:1013;height:374;v-text-anchor:middle" coordsize="440,168" o:userdrawn="t" path="m440,168l,e" filled="f">
              <v:stroke endarrow="classic" endarrowwidth="narrow" endarrowlength="long"/>
              <v:path arrowok="t"/>
            </v:shape>
            <v:shape id="_x0000_s1062" type="#_x0000_t202" style="position:absolute;left:2770;top:13032;width:389;height:384;v-text-anchor:top-baseline" o:userdrawn="t" filled="f" fillcolor="#0c9" stroked="f">
              <v:textbox style="mso-next-textbox:#_x0000_s1062">
                <w:txbxContent>
                  <w:p w14:paraId="2DE39E31" w14:textId="77777777" w:rsidR="00F120EB" w:rsidRDefault="00F120EB" w:rsidP="00F120EB">
                    <w:pPr>
                      <w:autoSpaceDE w:val="0"/>
                      <w:autoSpaceDN w:val="0"/>
                      <w:adjustRightInd w:val="0"/>
                      <w:rPr>
                        <w:color w:val="000000"/>
                      </w:rPr>
                    </w:pPr>
                    <w:r>
                      <w:rPr>
                        <w:color w:val="000000"/>
                        <w:lang w:val="en-US"/>
                      </w:rPr>
                      <w:t>P</w:t>
                    </w:r>
                  </w:p>
                </w:txbxContent>
              </v:textbox>
            </v:shape>
            <v:shape id="_x0000_s1063" type="#_x0000_t202" style="position:absolute;left:3628;top:13183;width:555;height:384;v-text-anchor:top-baseline" o:userdrawn="t" filled="f" fillcolor="#0c9" stroked="f">
              <v:textbox style="mso-next-textbox:#_x0000_s1063">
                <w:txbxContent>
                  <w:p w14:paraId="652CCB1D" w14:textId="77777777" w:rsidR="00F120EB" w:rsidRDefault="00F120EB" w:rsidP="00F120EB">
                    <w:pPr>
                      <w:autoSpaceDE w:val="0"/>
                      <w:autoSpaceDN w:val="0"/>
                      <w:adjustRightInd w:val="0"/>
                      <w:rPr>
                        <w:color w:val="000000"/>
                      </w:rPr>
                    </w:pPr>
                    <w:r>
                      <w:rPr>
                        <w:color w:val="000000"/>
                        <w:lang w:val="en-US"/>
                      </w:rPr>
                      <w:t>60º</w:t>
                    </w:r>
                  </w:p>
                </w:txbxContent>
              </v:textbox>
            </v:shape>
            <v:shape id="_x0000_s1064" type="#_x0000_t75" style="position:absolute;left:2350;top:11700;width:1842;height:603" o:userdrawn="t">
              <v:imagedata r:id="rId12" o:title=""/>
            </v:shape>
            <v:rect id="_x0000_s1065" style="position:absolute;left:4113;top:13087;width:1650;height:515;rotation:-775742fd;v-text-anchor:middle" o:userdrawn="t"/>
            <v:shape id="_x0000_s1066" type="#_x0000_t202" style="position:absolute;left:4561;top:13196;width:702;height:384;rotation:-784377fd;v-text-anchor:top-baseline" o:userdrawn="t" filled="f" fillcolor="#0c9" stroked="f">
              <v:textbox style="mso-next-textbox:#_x0000_s1066">
                <w:txbxContent>
                  <w:p w14:paraId="74E200C5" w14:textId="77777777" w:rsidR="00F120EB" w:rsidRDefault="00F120EB" w:rsidP="00F120EB">
                    <w:pPr>
                      <w:autoSpaceDE w:val="0"/>
                      <w:autoSpaceDN w:val="0"/>
                      <w:adjustRightInd w:val="0"/>
                      <w:rPr>
                        <w:color w:val="000000"/>
                      </w:rPr>
                    </w:pPr>
                    <w:r>
                      <w:rPr>
                        <w:color w:val="000000"/>
                        <w:lang w:val="en-US"/>
                      </w:rPr>
                      <w:t>25 N</w:t>
                    </w:r>
                  </w:p>
                </w:txbxContent>
              </v:textbox>
            </v:shape>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067" type="#_x0000_t19" style="position:absolute;left:5306;top:13747;width:105;height:406;v-text-anchor:middle" coordsize="21600,25043" o:userdrawn="t" adj="-2571528,2083664,,13663" path="wr-21600,-7937,21600,35263,16730,,18359,25043nfewr-21600,-7937,21600,35263,16730,,18359,25043l,13663nsxe" fillcolor="#bbe0e3">
              <v:stroke startarrow="classic" startarrowwidth="narrow" startarrowlength="long" endarrow="classic" endarrowwidth="narrow" endarrowlength="long"/>
              <v:path o:connectlocs="16730,0;18359,25043;0,13663"/>
            </v:shape>
            <w10:wrap type="none"/>
            <w10:anchorlock/>
          </v:group>
          <o:OLEObject Type="Embed" ProgID="Equation.3" ShapeID="_x0000_s1060" DrawAspect="Content" ObjectID="_1768198859" r:id="rId13"/>
          <o:OLEObject Type="Embed" ProgID="Equation.3" ShapeID="_x0000_s1064" DrawAspect="Content" ObjectID="_1768198860" r:id="rId14"/>
        </w:pict>
      </w:r>
    </w:p>
    <w:p w14:paraId="30DAA4B3" w14:textId="0D33D6C1" w:rsidR="00F120EB" w:rsidRPr="00DF7E82" w:rsidRDefault="00F120EB" w:rsidP="00DF7E82">
      <w:pPr>
        <w:pStyle w:val="Caption"/>
      </w:pPr>
      <w:r w:rsidRPr="00DF7E82">
        <w:t>Figure 4</w:t>
      </w:r>
      <w:r w:rsidR="00DF7E82" w:rsidRPr="00DF7E82">
        <w:t>-3</w:t>
      </w:r>
    </w:p>
    <w:p w14:paraId="4EED340E" w14:textId="77777777" w:rsidR="00F120EB" w:rsidRPr="00F120EB" w:rsidRDefault="00F120EB" w:rsidP="0072795B">
      <w:pPr>
        <w:pStyle w:val="Body-Content"/>
        <w:rPr>
          <w:lang w:val="en-GB"/>
        </w:rPr>
      </w:pPr>
      <w:permStart w:id="1143816851" w:edGrp="everyone"/>
    </w:p>
    <w:p w14:paraId="7CF2CC6E" w14:textId="77777777" w:rsidR="003907BE" w:rsidRDefault="003907BE" w:rsidP="0072795B">
      <w:pPr>
        <w:pStyle w:val="Body-Content"/>
        <w:rPr>
          <w:lang w:val="en-GB"/>
        </w:rPr>
      </w:pPr>
    </w:p>
    <w:p w14:paraId="0999A5E1" w14:textId="77777777" w:rsidR="0072795B" w:rsidRDefault="0072795B" w:rsidP="0072795B">
      <w:pPr>
        <w:pStyle w:val="Body-Content"/>
        <w:rPr>
          <w:lang w:val="en-GB"/>
        </w:rPr>
      </w:pPr>
    </w:p>
    <w:p w14:paraId="667D5D69" w14:textId="77777777" w:rsidR="0072795B" w:rsidRDefault="0072795B" w:rsidP="0072795B">
      <w:pPr>
        <w:pStyle w:val="Body-Content"/>
        <w:rPr>
          <w:lang w:val="en-GB"/>
        </w:rPr>
      </w:pPr>
    </w:p>
    <w:p w14:paraId="72757995" w14:textId="77777777" w:rsidR="0072795B" w:rsidRDefault="0072795B" w:rsidP="0072795B">
      <w:pPr>
        <w:pStyle w:val="Body-Content"/>
        <w:rPr>
          <w:lang w:val="en-GB"/>
        </w:rPr>
      </w:pPr>
    </w:p>
    <w:p w14:paraId="1FC62D4F" w14:textId="77777777" w:rsidR="0072795B" w:rsidRDefault="0072795B" w:rsidP="0072795B">
      <w:pPr>
        <w:pStyle w:val="Body-Content"/>
        <w:rPr>
          <w:lang w:val="en-GB"/>
        </w:rPr>
      </w:pPr>
    </w:p>
    <w:p w14:paraId="10C503FF" w14:textId="77777777" w:rsidR="0072795B" w:rsidRDefault="0072795B" w:rsidP="0072795B">
      <w:pPr>
        <w:pStyle w:val="Body-Content"/>
        <w:rPr>
          <w:lang w:val="en-GB"/>
        </w:rPr>
      </w:pPr>
    </w:p>
    <w:p w14:paraId="71370E5F" w14:textId="77777777" w:rsidR="0072795B" w:rsidRDefault="0072795B" w:rsidP="0072795B">
      <w:pPr>
        <w:pStyle w:val="Body-Content"/>
        <w:rPr>
          <w:lang w:val="en-GB"/>
        </w:rPr>
      </w:pPr>
    </w:p>
    <w:p w14:paraId="682F5050" w14:textId="77777777" w:rsidR="0072795B" w:rsidRDefault="0072795B" w:rsidP="0072795B">
      <w:pPr>
        <w:pStyle w:val="Body-Content"/>
        <w:rPr>
          <w:lang w:val="en-GB"/>
        </w:rPr>
      </w:pPr>
    </w:p>
    <w:p w14:paraId="7A290C5D" w14:textId="77777777" w:rsidR="0072795B" w:rsidRDefault="0072795B" w:rsidP="0072795B">
      <w:pPr>
        <w:pStyle w:val="Body-Content"/>
        <w:rPr>
          <w:lang w:val="en-GB"/>
        </w:rPr>
      </w:pPr>
    </w:p>
    <w:p w14:paraId="13CC3CEE" w14:textId="77777777" w:rsidR="0072795B" w:rsidRDefault="0072795B" w:rsidP="0072795B">
      <w:pPr>
        <w:pStyle w:val="Body-Content"/>
        <w:rPr>
          <w:lang w:val="en-GB"/>
        </w:rPr>
      </w:pPr>
    </w:p>
    <w:p w14:paraId="1D4A34BB" w14:textId="77777777" w:rsidR="0072795B" w:rsidRDefault="0072795B" w:rsidP="0072795B">
      <w:pPr>
        <w:pStyle w:val="Body-Content"/>
        <w:rPr>
          <w:lang w:val="en-GB"/>
        </w:rPr>
      </w:pPr>
    </w:p>
    <w:p w14:paraId="42D59B3D" w14:textId="77777777" w:rsidR="0072795B" w:rsidRDefault="0072795B" w:rsidP="0072795B">
      <w:pPr>
        <w:pStyle w:val="Body-Content"/>
        <w:rPr>
          <w:lang w:val="en-GB"/>
        </w:rPr>
      </w:pPr>
    </w:p>
    <w:p w14:paraId="17B13A92" w14:textId="77777777" w:rsidR="0072795B" w:rsidRDefault="0072795B" w:rsidP="0072795B">
      <w:pPr>
        <w:pStyle w:val="Body-Content"/>
        <w:rPr>
          <w:lang w:val="en-GB"/>
        </w:rPr>
      </w:pPr>
      <w:bookmarkStart w:id="3" w:name="_GoBack"/>
      <w:bookmarkEnd w:id="3"/>
      <w:permEnd w:id="1143816851"/>
    </w:p>
    <w:sectPr w:rsidR="0072795B" w:rsidSect="00027058">
      <w:headerReference w:type="default" r:id="rId15"/>
      <w:footerReference w:type="default" r:id="rId16"/>
      <w:headerReference w:type="first" r:id="rId17"/>
      <w:footerReference w:type="first" r:id="rId18"/>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0872D8" w14:textId="77777777" w:rsidR="00552FFE" w:rsidRDefault="00552FFE" w:rsidP="000037FE">
      <w:r>
        <w:separator/>
      </w:r>
    </w:p>
  </w:endnote>
  <w:endnote w:type="continuationSeparator" w:id="0">
    <w:p w14:paraId="77FD2736" w14:textId="77777777" w:rsidR="00552FFE" w:rsidRDefault="00552FFE" w:rsidP="0000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A9A429" w14:textId="434CA72B" w:rsidR="0033148B" w:rsidRPr="0033148B" w:rsidRDefault="00F34006" w:rsidP="0033148B">
    <w:pPr>
      <w:tabs>
        <w:tab w:val="center" w:pos="4513"/>
        <w:tab w:val="right" w:pos="9026"/>
      </w:tabs>
      <w:spacing w:before="0" w:after="0" w:line="240" w:lineRule="auto"/>
      <w:jc w:val="left"/>
    </w:pPr>
    <w:r w:rsidRPr="007A14E2">
      <w:rPr>
        <w:rFonts w:ascii="Calibri" w:eastAsia="Calibri" w:hAnsi="Calibri" w:cs="Times New Roman"/>
        <w:noProof/>
        <w:color w:val="auto"/>
        <w:lang w:val="en-US"/>
      </w:rPr>
      <mc:AlternateContent>
        <mc:Choice Requires="wps">
          <w:drawing>
            <wp:anchor distT="0" distB="0" distL="114300" distR="114300" simplePos="0" relativeHeight="251702272" behindDoc="0" locked="0" layoutInCell="1" allowOverlap="1" wp14:anchorId="6EB5F496" wp14:editId="0CAC4B04">
              <wp:simplePos x="0" y="0"/>
              <wp:positionH relativeFrom="column">
                <wp:posOffset>4297045</wp:posOffset>
              </wp:positionH>
              <wp:positionV relativeFrom="paragraph">
                <wp:posOffset>255905</wp:posOffset>
              </wp:positionV>
              <wp:extent cx="2091690" cy="666750"/>
              <wp:effectExtent l="0" t="0" r="0" b="0"/>
              <wp:wrapNone/>
              <wp:docPr id="5" name="Text Box 5"/>
              <wp:cNvGraphicFramePr/>
              <a:graphic xmlns:a="http://schemas.openxmlformats.org/drawingml/2006/main">
                <a:graphicData uri="http://schemas.microsoft.com/office/word/2010/wordprocessingShape">
                  <wps:wsp>
                    <wps:cNvSpPr txBox="1"/>
                    <wps:spPr>
                      <a:xfrm>
                        <a:off x="0" y="0"/>
                        <a:ext cx="2091690" cy="666750"/>
                      </a:xfrm>
                      <a:prstGeom prst="rect">
                        <a:avLst/>
                      </a:prstGeom>
                      <a:noFill/>
                      <a:ln w="6350">
                        <a:noFill/>
                      </a:ln>
                    </wps:spPr>
                    <wps:txbx>
                      <w:txbxContent>
                        <w:p w14:paraId="512D677D" w14:textId="77777777" w:rsidR="00F34006" w:rsidRPr="00550813" w:rsidRDefault="00F34006" w:rsidP="00F34006">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EB5F496" id="_x0000_t202" coordsize="21600,21600" o:spt="202" path="m,l,21600r21600,l21600,xe">
              <v:stroke joinstyle="miter"/>
              <v:path gradientshapeok="t" o:connecttype="rect"/>
            </v:shapetype>
            <v:shape id="Text Box 5" o:spid="_x0000_s1026" type="#_x0000_t202" style="position:absolute;margin-left:338.35pt;margin-top:20.15pt;width:164.7pt;height:52.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" filled="f" stroked="f" strokeweight=".5pt">
              <v:textbox>
                <w:txbxContent>
                  <w:p w14:paraId="512D677D" w14:textId="77777777" w:rsidR="00F34006" w:rsidRPr="00550813" w:rsidRDefault="00F34006" w:rsidP="00F34006">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v:textbox>
            </v:shape>
          </w:pict>
        </mc:Fallback>
      </mc:AlternateContent>
    </w:r>
    <w:r w:rsidRPr="007A14E2">
      <w:rPr>
        <w:rFonts w:ascii="Calibri" w:eastAsia="Calibri" w:hAnsi="Calibri" w:cs="Times New Roman"/>
        <w:noProof/>
        <w:color w:val="auto"/>
        <w:lang w:val="en-US"/>
      </w:rPr>
      <mc:AlternateContent>
        <mc:Choice Requires="wps">
          <w:drawing>
            <wp:anchor distT="0" distB="0" distL="114300" distR="114300" simplePos="0" relativeHeight="251700224" behindDoc="0" locked="0" layoutInCell="1" allowOverlap="1" wp14:anchorId="6D3325B1" wp14:editId="0842EB3A">
              <wp:simplePos x="0" y="0"/>
              <wp:positionH relativeFrom="column">
                <wp:posOffset>-1141730</wp:posOffset>
              </wp:positionH>
              <wp:positionV relativeFrom="paragraph">
                <wp:posOffset>265430</wp:posOffset>
              </wp:positionV>
              <wp:extent cx="2567305" cy="791210"/>
              <wp:effectExtent l="0" t="0" r="0" b="0"/>
              <wp:wrapNone/>
              <wp:docPr id="8" name="Text Box 8"/>
              <wp:cNvGraphicFramePr/>
              <a:graphic xmlns:a="http://schemas.openxmlformats.org/drawingml/2006/main">
                <a:graphicData uri="http://schemas.microsoft.com/office/word/2010/wordprocessingShape">
                  <wps:wsp>
                    <wps:cNvSpPr txBox="1"/>
                    <wps:spPr>
                      <a:xfrm>
                        <a:off x="0" y="0"/>
                        <a:ext cx="2567305" cy="791210"/>
                      </a:xfrm>
                      <a:prstGeom prst="rect">
                        <a:avLst/>
                      </a:prstGeom>
                      <a:noFill/>
                      <a:ln w="6350">
                        <a:noFill/>
                      </a:ln>
                    </wps:spPr>
                    <wps:txbx>
                      <w:txbxContent>
                        <w:p w14:paraId="2B5469CB" w14:textId="77777777" w:rsidR="00F34006" w:rsidRPr="00550813" w:rsidRDefault="00F34006" w:rsidP="00F34006">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D3325B1" id="Text Box 8" o:spid="_x0000_s1027" type="#_x0000_t202" style="position:absolute;margin-left:-89.9pt;margin-top:20.9pt;width:202.15pt;height:62.3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" filled="f" stroked="f" strokeweight=".5pt">
              <v:textbox>
                <w:txbxContent>
                  <w:p w14:paraId="2B5469CB" w14:textId="77777777" w:rsidR="00F34006" w:rsidRPr="00550813" w:rsidRDefault="00F34006" w:rsidP="00F34006">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sidRPr="0033148B">
      <w:rPr>
        <w:noProof/>
        <w:lang w:val="en-US"/>
      </w:rPr>
      <w:drawing>
        <wp:anchor distT="0" distB="0" distL="114300" distR="114300" simplePos="0" relativeHeight="251693056" behindDoc="0" locked="0" layoutInCell="1" allowOverlap="1" wp14:anchorId="227292A2" wp14:editId="5F0FEFCB">
          <wp:simplePos x="0" y="0"/>
          <wp:positionH relativeFrom="column">
            <wp:posOffset>1934210</wp:posOffset>
          </wp:positionH>
          <wp:positionV relativeFrom="paragraph">
            <wp:posOffset>401320</wp:posOffset>
          </wp:positionV>
          <wp:extent cx="1621155" cy="462915"/>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1621155" cy="462915"/>
                  </a:xfrm>
                  <a:prstGeom prst="rect">
                    <a:avLst/>
                  </a:prstGeom>
                </pic:spPr>
              </pic:pic>
            </a:graphicData>
          </a:graphic>
          <wp14:sizeRelH relativeFrom="margin">
            <wp14:pctWidth>0</wp14:pctWidth>
          </wp14:sizeRelH>
          <wp14:sizeRelV relativeFrom="margin">
            <wp14:pctHeight>0</wp14:pctHeight>
          </wp14:sizeRelV>
        </wp:anchor>
      </w:drawing>
    </w:r>
    <w:r w:rsidR="00027058" w:rsidRPr="0033148B">
      <w:rPr>
        <w:noProof/>
        <w:lang w:val="en-US"/>
      </w:rPr>
      <mc:AlternateContent>
        <mc:Choice Requires="wps">
          <w:drawing>
            <wp:anchor distT="0" distB="0" distL="114300" distR="114300" simplePos="0" relativeHeight="251692032" behindDoc="0" locked="0" layoutInCell="1" allowOverlap="1" wp14:anchorId="123D0427" wp14:editId="49D4FE25">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BD9404F" id="Rectangle 231" o:spid="_x0000_s1026" style="position:absolute;margin-left:0;margin-top:23.8pt;width:597.25pt;height:56.0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" fillcolor="#e7e6e6" stroked="f" strokeweight="1pt">
              <w10:wrap anchorx="page"/>
            </v:rect>
          </w:pict>
        </mc:Fallback>
      </mc:AlternateContent>
    </w:r>
    <w:r w:rsidR="00027058" w:rsidRPr="0033148B">
      <w:rPr>
        <w:noProof/>
        <w:lang w:val="en-US"/>
      </w:rPr>
      <w:drawing>
        <wp:anchor distT="0" distB="0" distL="0" distR="0" simplePos="0" relativeHeight="251698176" behindDoc="1" locked="0" layoutInCell="1" allowOverlap="1" wp14:anchorId="0B26B134" wp14:editId="638207CC">
          <wp:simplePos x="0" y="0"/>
          <wp:positionH relativeFrom="page">
            <wp:posOffset>0</wp:posOffset>
          </wp:positionH>
          <wp:positionV relativeFrom="paragraph">
            <wp:posOffset>221615</wp:posOffset>
          </wp:positionV>
          <wp:extent cx="7560310" cy="106680"/>
          <wp:effectExtent l="0" t="0" r="2540" b="7620"/>
          <wp:wrapNone/>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2"/>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0DBD5C" w14:textId="77777777" w:rsidR="00E063EA" w:rsidRPr="00E063EA" w:rsidRDefault="00E063EA" w:rsidP="00E063EA">
    <w:pPr>
      <w:tabs>
        <w:tab w:val="center" w:pos="4513"/>
        <w:tab w:val="right" w:pos="9026"/>
      </w:tabs>
      <w:spacing w:before="0" w:after="0" w:line="240" w:lineRule="auto"/>
      <w:jc w:val="left"/>
      <w:rPr>
        <w:color w:val="auto"/>
      </w:rPr>
    </w:pPr>
    <w:r w:rsidRPr="00E063EA">
      <w:rPr>
        <w:noProof/>
        <w:color w:val="auto"/>
        <w:lang w:val="en-US"/>
      </w:rPr>
      <w:drawing>
        <wp:anchor distT="0" distB="0" distL="0" distR="0" simplePos="0" relativeHeight="251680768" behindDoc="1" locked="0" layoutInCell="1" allowOverlap="1" wp14:anchorId="6B1650D1" wp14:editId="5227632D">
          <wp:simplePos x="0" y="0"/>
          <wp:positionH relativeFrom="column">
            <wp:posOffset>-1133475</wp:posOffset>
          </wp:positionH>
          <wp:positionV relativeFrom="paragraph">
            <wp:posOffset>-20955</wp:posOffset>
          </wp:positionV>
          <wp:extent cx="7560310" cy="901700"/>
          <wp:effectExtent l="0" t="0" r="0" b="0"/>
          <wp:wrapNone/>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14:paraId="4D267E03" w14:textId="77777777" w:rsidR="00EA3091" w:rsidRPr="00E063EA" w:rsidRDefault="00E063EA" w:rsidP="00E063EA">
    <w:pPr>
      <w:pStyle w:val="Footer"/>
    </w:pPr>
    <w:r w:rsidRPr="00E063EA">
      <w:rPr>
        <w:noProof/>
        <w:color w:val="auto"/>
        <w:lang w:val="en-US"/>
      </w:rPr>
      <mc:AlternateContent>
        <mc:Choice Requires="wps">
          <w:drawing>
            <wp:anchor distT="0" distB="0" distL="114300" distR="114300" simplePos="0" relativeHeight="251679744" behindDoc="0" locked="0" layoutInCell="1" allowOverlap="1" wp14:anchorId="4C149BED" wp14:editId="4DAEA020">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14:paraId="7BA34A87"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426F2244" w14:textId="77777777" w:rsidR="00E063EA" w:rsidRPr="009660CF" w:rsidRDefault="00E063EA" w:rsidP="00E063EA">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C149BED" id="_x0000_t202" coordsize="21600,21600" o:spt="202" path="m,l,21600r21600,l21600,xe">
              <v:stroke joinstyle="miter"/>
              <v:path gradientshapeok="t" o:connecttype="rect"/>
            </v:shapetype>
            <v:shape id="Text Box 9" o:spid="_x0000_s1026" type="#_x0000_t202" style="position:absolute;left:0;text-align:left;margin-left:122.25pt;margin-top:808.85pt;width:300pt;height:48.6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" filled="f" stroked="f">
              <v:textbox>
                <w:txbxContent>
                  <w:p w14:paraId="7BA34A87"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426F2244" w14:textId="77777777" w:rsidR="00E063EA" w:rsidRPr="009660CF" w:rsidRDefault="00E063EA" w:rsidP="00E063EA">
                    <w:pPr>
                      <w:jc w:val="center"/>
                      <w:rPr>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A1AF38" w14:textId="77777777" w:rsidR="00552FFE" w:rsidRDefault="00552FFE" w:rsidP="000037FE">
      <w:r>
        <w:separator/>
      </w:r>
    </w:p>
  </w:footnote>
  <w:footnote w:type="continuationSeparator" w:id="0">
    <w:p w14:paraId="67A903CC" w14:textId="77777777" w:rsidR="00552FFE" w:rsidRDefault="00552FFE" w:rsidP="000037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18504D" w14:textId="77777777" w:rsidR="00EA3091" w:rsidRPr="0033148B" w:rsidRDefault="0033148B" w:rsidP="0033148B">
    <w:pPr>
      <w:pStyle w:val="Header"/>
    </w:pPr>
    <w:r>
      <w:rPr>
        <w:noProof/>
        <w:lang w:val="en-US"/>
      </w:rPr>
      <w:drawing>
        <wp:anchor distT="0" distB="0" distL="0" distR="0" simplePos="0" relativeHeight="251689984" behindDoc="1" locked="0" layoutInCell="1" allowOverlap="1" wp14:anchorId="3EF08170" wp14:editId="2BA273B0">
          <wp:simplePos x="0" y="0"/>
          <wp:positionH relativeFrom="page">
            <wp:posOffset>6350</wp:posOffset>
          </wp:positionH>
          <wp:positionV relativeFrom="paragraph">
            <wp:posOffset>-635</wp:posOffset>
          </wp:positionV>
          <wp:extent cx="7560310" cy="106680"/>
          <wp:effectExtent l="0" t="0" r="2540" b="762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08B0F3" w14:textId="77777777" w:rsidR="00EA3091" w:rsidRDefault="00E063EA" w:rsidP="00E063EA">
    <w:pPr>
      <w:tabs>
        <w:tab w:val="center" w:pos="4513"/>
        <w:tab w:val="right" w:pos="9026"/>
      </w:tabs>
      <w:spacing w:before="0" w:after="0" w:line="240" w:lineRule="auto"/>
      <w:jc w:val="left"/>
    </w:pPr>
    <w:r w:rsidRPr="00E063EA">
      <w:rPr>
        <w:noProof/>
        <w:color w:val="auto"/>
        <w:lang w:val="en-US"/>
      </w:rPr>
      <w:drawing>
        <wp:anchor distT="0" distB="0" distL="0" distR="0" simplePos="0" relativeHeight="251682816" behindDoc="0" locked="0" layoutInCell="1" allowOverlap="1" wp14:anchorId="46F4199C" wp14:editId="1D87500A">
          <wp:simplePos x="0" y="0"/>
          <wp:positionH relativeFrom="column">
            <wp:posOffset>-1133475</wp:posOffset>
          </wp:positionH>
          <wp:positionV relativeFrom="paragraph">
            <wp:posOffset>-179705</wp:posOffset>
          </wp:positionV>
          <wp:extent cx="7560310" cy="107950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623F2"/>
    <w:multiLevelType w:val="hybridMultilevel"/>
    <w:tmpl w:val="B3E603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EC12E7E"/>
    <w:multiLevelType w:val="hybridMultilevel"/>
    <w:tmpl w:val="C2D88B50"/>
    <w:lvl w:ilvl="0" w:tplc="FF7A901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721179"/>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1324FD4"/>
    <w:multiLevelType w:val="hybridMultilevel"/>
    <w:tmpl w:val="51CEB9D8"/>
    <w:lvl w:ilvl="0" w:tplc="1C090005">
      <w:start w:val="1"/>
      <w:numFmt w:val="bullet"/>
      <w:lvlText w:val=""/>
      <w:lvlJc w:val="left"/>
      <w:pPr>
        <w:ind w:left="724"/>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89A89CB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8A305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E9C944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248BDA">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98280E">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AC768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D2903C">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5C02D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17D0D2B"/>
    <w:multiLevelType w:val="hybridMultilevel"/>
    <w:tmpl w:val="8BDCDB0A"/>
    <w:lvl w:ilvl="0" w:tplc="B4E40FEA">
      <w:start w:val="1"/>
      <w:numFmt w:val="upperLetter"/>
      <w:lvlText w:val="%1."/>
      <w:lvlJc w:val="left"/>
      <w:pPr>
        <w:ind w:left="42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50C2B656">
      <w:start w:val="1"/>
      <w:numFmt w:val="lowerLetter"/>
      <w:lvlText w:val="%2"/>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06100A">
      <w:start w:val="1"/>
      <w:numFmt w:val="lowerRoman"/>
      <w:lvlText w:val="%3"/>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144450">
      <w:start w:val="1"/>
      <w:numFmt w:val="decimal"/>
      <w:lvlText w:val="%4"/>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C4CF22">
      <w:start w:val="1"/>
      <w:numFmt w:val="lowerLetter"/>
      <w:lvlText w:val="%5"/>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F02832">
      <w:start w:val="1"/>
      <w:numFmt w:val="lowerRoman"/>
      <w:lvlText w:val="%6"/>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48F3C2">
      <w:start w:val="1"/>
      <w:numFmt w:val="decimal"/>
      <w:lvlText w:val="%7"/>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789988">
      <w:start w:val="1"/>
      <w:numFmt w:val="lowerLetter"/>
      <w:lvlText w:val="%8"/>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9E9FD0">
      <w:start w:val="1"/>
      <w:numFmt w:val="lowerRoman"/>
      <w:lvlText w:val="%9"/>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32A6B6C"/>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993145"/>
    <w:multiLevelType w:val="hybridMultilevel"/>
    <w:tmpl w:val="96DABC68"/>
    <w:lvl w:ilvl="0" w:tplc="24E61114">
      <w:start w:val="1"/>
      <w:numFmt w:val="decimal"/>
      <w:lvlText w:val="%1."/>
      <w:lvlJc w:val="left"/>
      <w:pPr>
        <w:ind w:left="360" w:hanging="360"/>
      </w:pPr>
      <w:rPr>
        <w:rFonts w:ascii="Segoe UI Light" w:hAnsi="Segoe UI Light"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8" w15:restartNumberingAfterBreak="0">
    <w:nsid w:val="20F05C72"/>
    <w:multiLevelType w:val="hybridMultilevel"/>
    <w:tmpl w:val="76D432C2"/>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25D04DEB"/>
    <w:multiLevelType w:val="hybridMultilevel"/>
    <w:tmpl w:val="FB744712"/>
    <w:lvl w:ilvl="0" w:tplc="2518534E">
      <w:start w:val="2"/>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306833F1"/>
    <w:multiLevelType w:val="hybridMultilevel"/>
    <w:tmpl w:val="8F982F5C"/>
    <w:lvl w:ilvl="0" w:tplc="2542BBCC">
      <w:start w:val="1"/>
      <w:numFmt w:val="decimal"/>
      <w:lvlText w:val="%1."/>
      <w:lvlJc w:val="left"/>
      <w:pPr>
        <w:ind w:left="720" w:hanging="360"/>
      </w:pPr>
      <w:rPr>
        <w:rFonts w:hint="default"/>
        <w:color w:val="000000" w:themeColor="text1"/>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30810601"/>
    <w:multiLevelType w:val="hybridMultilevel"/>
    <w:tmpl w:val="031826B2"/>
    <w:lvl w:ilvl="0" w:tplc="1C090005">
      <w:start w:val="1"/>
      <w:numFmt w:val="bullet"/>
      <w:lvlText w:val=""/>
      <w:lvlJc w:val="left"/>
      <w:pPr>
        <w:ind w:left="713"/>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500EAD0E">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82A192">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9C80E4">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DC4EF0">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E8E654">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B465C56">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D67E3A">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120758">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154124B"/>
    <w:multiLevelType w:val="hybridMultilevel"/>
    <w:tmpl w:val="AF0A9D86"/>
    <w:lvl w:ilvl="0" w:tplc="97AACCB8">
      <w:start w:val="1"/>
      <w:numFmt w:val="lowerLetter"/>
      <w:lvlText w:val="%1."/>
      <w:lvlJc w:val="left"/>
      <w:pPr>
        <w:ind w:left="144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29449D44">
      <w:start w:val="1"/>
      <w:numFmt w:val="lowerLetter"/>
      <w:lvlText w:val="%2"/>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72CA3E">
      <w:start w:val="1"/>
      <w:numFmt w:val="lowerRoman"/>
      <w:lvlText w:val="%3"/>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004778">
      <w:start w:val="1"/>
      <w:numFmt w:val="decimal"/>
      <w:lvlText w:val="%4"/>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9C6D72">
      <w:start w:val="1"/>
      <w:numFmt w:val="lowerLetter"/>
      <w:lvlText w:val="%5"/>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E27600">
      <w:start w:val="1"/>
      <w:numFmt w:val="lowerRoman"/>
      <w:lvlText w:val="%6"/>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2CCE8C">
      <w:start w:val="1"/>
      <w:numFmt w:val="decimal"/>
      <w:lvlText w:val="%7"/>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AED6A2">
      <w:start w:val="1"/>
      <w:numFmt w:val="lowerLetter"/>
      <w:lvlText w:val="%8"/>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8C81A6">
      <w:start w:val="1"/>
      <w:numFmt w:val="lowerRoman"/>
      <w:lvlText w:val="%9"/>
      <w:lvlJc w:val="left"/>
      <w:pPr>
        <w:ind w:left="7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3312074"/>
    <w:multiLevelType w:val="hybridMultilevel"/>
    <w:tmpl w:val="7652A200"/>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16" w15:restartNumberingAfterBreak="0">
    <w:nsid w:val="3EC72145"/>
    <w:multiLevelType w:val="hybridMultilevel"/>
    <w:tmpl w:val="7F069D2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41C90C9F"/>
    <w:multiLevelType w:val="hybridMultilevel"/>
    <w:tmpl w:val="E6EC80E8"/>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20A4D80"/>
    <w:multiLevelType w:val="hybridMultilevel"/>
    <w:tmpl w:val="035666FC"/>
    <w:lvl w:ilvl="0" w:tplc="1C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2515C28"/>
    <w:multiLevelType w:val="hybridMultilevel"/>
    <w:tmpl w:val="7910DCE0"/>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27D796F"/>
    <w:multiLevelType w:val="hybridMultilevel"/>
    <w:tmpl w:val="E4789442"/>
    <w:lvl w:ilvl="0" w:tplc="98D25B46">
      <w:start w:val="1"/>
      <w:numFmt w:val="decimal"/>
      <w:lvlText w:val="%1."/>
      <w:lvlJc w:val="left"/>
      <w:pPr>
        <w:ind w:left="364" w:hanging="360"/>
      </w:pPr>
      <w:rPr>
        <w:rFonts w:hint="default"/>
      </w:rPr>
    </w:lvl>
    <w:lvl w:ilvl="1" w:tplc="1C090019" w:tentative="1">
      <w:start w:val="1"/>
      <w:numFmt w:val="lowerLetter"/>
      <w:lvlText w:val="%2."/>
      <w:lvlJc w:val="left"/>
      <w:pPr>
        <w:ind w:left="1084" w:hanging="360"/>
      </w:pPr>
    </w:lvl>
    <w:lvl w:ilvl="2" w:tplc="1C09001B" w:tentative="1">
      <w:start w:val="1"/>
      <w:numFmt w:val="lowerRoman"/>
      <w:lvlText w:val="%3."/>
      <w:lvlJc w:val="right"/>
      <w:pPr>
        <w:ind w:left="1804" w:hanging="180"/>
      </w:pPr>
    </w:lvl>
    <w:lvl w:ilvl="3" w:tplc="1C09000F" w:tentative="1">
      <w:start w:val="1"/>
      <w:numFmt w:val="decimal"/>
      <w:lvlText w:val="%4."/>
      <w:lvlJc w:val="left"/>
      <w:pPr>
        <w:ind w:left="2524" w:hanging="360"/>
      </w:pPr>
    </w:lvl>
    <w:lvl w:ilvl="4" w:tplc="1C090019" w:tentative="1">
      <w:start w:val="1"/>
      <w:numFmt w:val="lowerLetter"/>
      <w:lvlText w:val="%5."/>
      <w:lvlJc w:val="left"/>
      <w:pPr>
        <w:ind w:left="3244" w:hanging="360"/>
      </w:pPr>
    </w:lvl>
    <w:lvl w:ilvl="5" w:tplc="1C09001B" w:tentative="1">
      <w:start w:val="1"/>
      <w:numFmt w:val="lowerRoman"/>
      <w:lvlText w:val="%6."/>
      <w:lvlJc w:val="right"/>
      <w:pPr>
        <w:ind w:left="3964" w:hanging="180"/>
      </w:pPr>
    </w:lvl>
    <w:lvl w:ilvl="6" w:tplc="1C09000F" w:tentative="1">
      <w:start w:val="1"/>
      <w:numFmt w:val="decimal"/>
      <w:lvlText w:val="%7."/>
      <w:lvlJc w:val="left"/>
      <w:pPr>
        <w:ind w:left="4684" w:hanging="360"/>
      </w:pPr>
    </w:lvl>
    <w:lvl w:ilvl="7" w:tplc="1C090019" w:tentative="1">
      <w:start w:val="1"/>
      <w:numFmt w:val="lowerLetter"/>
      <w:lvlText w:val="%8."/>
      <w:lvlJc w:val="left"/>
      <w:pPr>
        <w:ind w:left="5404" w:hanging="360"/>
      </w:pPr>
    </w:lvl>
    <w:lvl w:ilvl="8" w:tplc="1C09001B" w:tentative="1">
      <w:start w:val="1"/>
      <w:numFmt w:val="lowerRoman"/>
      <w:lvlText w:val="%9."/>
      <w:lvlJc w:val="right"/>
      <w:pPr>
        <w:ind w:left="6124" w:hanging="180"/>
      </w:pPr>
    </w:lvl>
  </w:abstractNum>
  <w:abstractNum w:abstractNumId="21" w15:restartNumberingAfterBreak="0">
    <w:nsid w:val="43847359"/>
    <w:multiLevelType w:val="hybridMultilevel"/>
    <w:tmpl w:val="FBD2505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46CE15C7"/>
    <w:multiLevelType w:val="hybridMultilevel"/>
    <w:tmpl w:val="812CFE44"/>
    <w:lvl w:ilvl="0" w:tplc="EAF452B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475E297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4A0C694A"/>
    <w:multiLevelType w:val="hybridMultilevel"/>
    <w:tmpl w:val="0E5E7CA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 w15:restartNumberingAfterBreak="0">
    <w:nsid w:val="4B87401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524E4C9C"/>
    <w:multiLevelType w:val="hybridMultilevel"/>
    <w:tmpl w:val="AD2ACB78"/>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7" w15:restartNumberingAfterBreak="0">
    <w:nsid w:val="53871DE7"/>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56A37315"/>
    <w:multiLevelType w:val="hybridMultilevel"/>
    <w:tmpl w:val="DC60CB18"/>
    <w:lvl w:ilvl="0" w:tplc="0CB6FACA">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8091501"/>
    <w:multiLevelType w:val="hybridMultilevel"/>
    <w:tmpl w:val="D2F48596"/>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0" w15:restartNumberingAfterBreak="0">
    <w:nsid w:val="5B522312"/>
    <w:multiLevelType w:val="hybridMultilevel"/>
    <w:tmpl w:val="8D5C9E5A"/>
    <w:lvl w:ilvl="0" w:tplc="0409000F">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1" w15:restartNumberingAfterBreak="0">
    <w:nsid w:val="5BED5427"/>
    <w:multiLevelType w:val="hybridMultilevel"/>
    <w:tmpl w:val="7DD4BE76"/>
    <w:lvl w:ilvl="0" w:tplc="43B85624">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1EE2216"/>
    <w:multiLevelType w:val="hybridMultilevel"/>
    <w:tmpl w:val="734CCE2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62912714"/>
    <w:multiLevelType w:val="hybridMultilevel"/>
    <w:tmpl w:val="39B89718"/>
    <w:lvl w:ilvl="0" w:tplc="1EA0579E">
      <w:start w:val="4"/>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4" w15:restartNumberingAfterBreak="0">
    <w:nsid w:val="68C933F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6C554585"/>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70A94284"/>
    <w:multiLevelType w:val="hybridMultilevel"/>
    <w:tmpl w:val="654A2A4C"/>
    <w:lvl w:ilvl="0" w:tplc="29146926">
      <w:start w:val="1"/>
      <w:numFmt w:val="decimal"/>
      <w:lvlText w:val="%1."/>
      <w:lvlJc w:val="left"/>
      <w:pPr>
        <w:ind w:left="720" w:hanging="360"/>
      </w:pPr>
      <w:rPr>
        <w:rFonts w:hint="default"/>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7" w15:restartNumberingAfterBreak="0">
    <w:nsid w:val="719A7B6C"/>
    <w:multiLevelType w:val="hybridMultilevel"/>
    <w:tmpl w:val="E9A4E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2870173"/>
    <w:multiLevelType w:val="hybridMultilevel"/>
    <w:tmpl w:val="8E3C1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5DA0FA7"/>
    <w:multiLevelType w:val="hybridMultilevel"/>
    <w:tmpl w:val="B5A86BEE"/>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7C16946"/>
    <w:multiLevelType w:val="hybridMultilevel"/>
    <w:tmpl w:val="A718E3D0"/>
    <w:lvl w:ilvl="0" w:tplc="2FB2352C">
      <w:start w:val="1"/>
      <w:numFmt w:val="lowerLetter"/>
      <w:lvlText w:val="%1."/>
      <w:lvlJc w:val="left"/>
      <w:pPr>
        <w:ind w:left="108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9A1C9A3A">
      <w:start w:val="1"/>
      <w:numFmt w:val="lowerLetter"/>
      <w:lvlText w:val="%2"/>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84627E">
      <w:start w:val="1"/>
      <w:numFmt w:val="lowerRoman"/>
      <w:lvlText w:val="%3"/>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A08266">
      <w:start w:val="1"/>
      <w:numFmt w:val="decimal"/>
      <w:lvlText w:val="%4"/>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C4991A">
      <w:start w:val="1"/>
      <w:numFmt w:val="lowerLetter"/>
      <w:lvlText w:val="%5"/>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D86498">
      <w:start w:val="1"/>
      <w:numFmt w:val="lowerRoman"/>
      <w:lvlText w:val="%6"/>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066C46">
      <w:start w:val="1"/>
      <w:numFmt w:val="decimal"/>
      <w:lvlText w:val="%7"/>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8CEE9E">
      <w:start w:val="1"/>
      <w:numFmt w:val="lowerLetter"/>
      <w:lvlText w:val="%8"/>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A086AE">
      <w:start w:val="1"/>
      <w:numFmt w:val="lowerRoman"/>
      <w:lvlText w:val="%9"/>
      <w:lvlJc w:val="left"/>
      <w:pPr>
        <w:ind w:left="69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77DE4F4F"/>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2" w15:restartNumberingAfterBreak="0">
    <w:nsid w:val="7A057333"/>
    <w:multiLevelType w:val="hybridMultilevel"/>
    <w:tmpl w:val="7FECE8CE"/>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C052D7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4" w15:restartNumberingAfterBreak="0">
    <w:nsid w:val="7D7D7AA5"/>
    <w:multiLevelType w:val="hybridMultilevel"/>
    <w:tmpl w:val="BA8C34F8"/>
    <w:lvl w:ilvl="0" w:tplc="04090001">
      <w:start w:val="1"/>
      <w:numFmt w:val="bullet"/>
      <w:lvlText w:val=""/>
      <w:lvlJc w:val="left"/>
      <w:pPr>
        <w:tabs>
          <w:tab w:val="num" w:pos="360"/>
        </w:tabs>
        <w:ind w:left="360" w:hanging="360"/>
      </w:pPr>
      <w:rPr>
        <w:rFonts w:ascii="Symbol" w:hAnsi="Symbol" w:hint="default"/>
      </w:rPr>
    </w:lvl>
    <w:lvl w:ilvl="1" w:tplc="1C090005">
      <w:start w:val="1"/>
      <w:numFmt w:val="bullet"/>
      <w:lvlText w:val=""/>
      <w:lvlJc w:val="left"/>
      <w:pPr>
        <w:tabs>
          <w:tab w:val="num" w:pos="1004"/>
        </w:tabs>
        <w:ind w:left="1004" w:hanging="284"/>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7E166F3D"/>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6" w15:restartNumberingAfterBreak="0">
    <w:nsid w:val="7F8607BE"/>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7"/>
  </w:num>
  <w:num w:numId="3">
    <w:abstractNumId w:val="15"/>
  </w:num>
  <w:num w:numId="4">
    <w:abstractNumId w:val="46"/>
  </w:num>
  <w:num w:numId="5">
    <w:abstractNumId w:val="26"/>
  </w:num>
  <w:num w:numId="6">
    <w:abstractNumId w:val="28"/>
  </w:num>
  <w:num w:numId="7">
    <w:abstractNumId w:val="44"/>
  </w:num>
  <w:num w:numId="8">
    <w:abstractNumId w:val="31"/>
  </w:num>
  <w:num w:numId="9">
    <w:abstractNumId w:val="18"/>
  </w:num>
  <w:num w:numId="10">
    <w:abstractNumId w:val="37"/>
  </w:num>
  <w:num w:numId="11">
    <w:abstractNumId w:val="0"/>
  </w:num>
  <w:num w:numId="12">
    <w:abstractNumId w:val="24"/>
  </w:num>
  <w:num w:numId="13">
    <w:abstractNumId w:val="19"/>
  </w:num>
  <w:num w:numId="14">
    <w:abstractNumId w:val="14"/>
  </w:num>
  <w:num w:numId="15">
    <w:abstractNumId w:val="6"/>
  </w:num>
  <w:num w:numId="16">
    <w:abstractNumId w:val="11"/>
  </w:num>
  <w:num w:numId="17">
    <w:abstractNumId w:val="1"/>
  </w:num>
  <w:num w:numId="1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0"/>
  </w:num>
  <w:num w:numId="20">
    <w:abstractNumId w:val="17"/>
  </w:num>
  <w:num w:numId="21">
    <w:abstractNumId w:val="39"/>
  </w:num>
  <w:num w:numId="22">
    <w:abstractNumId w:val="5"/>
  </w:num>
  <w:num w:numId="23">
    <w:abstractNumId w:val="36"/>
  </w:num>
  <w:num w:numId="24">
    <w:abstractNumId w:val="40"/>
  </w:num>
  <w:num w:numId="25">
    <w:abstractNumId w:val="12"/>
  </w:num>
  <w:num w:numId="26">
    <w:abstractNumId w:val="3"/>
  </w:num>
  <w:num w:numId="27">
    <w:abstractNumId w:val="4"/>
  </w:num>
  <w:num w:numId="28">
    <w:abstractNumId w:val="13"/>
  </w:num>
  <w:num w:numId="29">
    <w:abstractNumId w:val="20"/>
  </w:num>
  <w:num w:numId="30">
    <w:abstractNumId w:val="32"/>
  </w:num>
  <w:num w:numId="31">
    <w:abstractNumId w:val="42"/>
  </w:num>
  <w:num w:numId="32">
    <w:abstractNumId w:val="8"/>
  </w:num>
  <w:num w:numId="33">
    <w:abstractNumId w:val="9"/>
  </w:num>
  <w:num w:numId="34">
    <w:abstractNumId w:val="21"/>
  </w:num>
  <w:num w:numId="35">
    <w:abstractNumId w:val="33"/>
  </w:num>
  <w:num w:numId="36">
    <w:abstractNumId w:val="38"/>
  </w:num>
  <w:num w:numId="37">
    <w:abstractNumId w:val="29"/>
  </w:num>
  <w:num w:numId="38">
    <w:abstractNumId w:val="23"/>
  </w:num>
  <w:num w:numId="39">
    <w:abstractNumId w:val="16"/>
  </w:num>
  <w:num w:numId="40">
    <w:abstractNumId w:val="25"/>
  </w:num>
  <w:num w:numId="41">
    <w:abstractNumId w:val="35"/>
  </w:num>
  <w:num w:numId="42">
    <w:abstractNumId w:val="34"/>
  </w:num>
  <w:num w:numId="43">
    <w:abstractNumId w:val="2"/>
  </w:num>
  <w:num w:numId="44">
    <w:abstractNumId w:val="45"/>
  </w:num>
  <w:num w:numId="45">
    <w:abstractNumId w:val="41"/>
  </w:num>
  <w:num w:numId="46">
    <w:abstractNumId w:val="27"/>
  </w:num>
  <w:num w:numId="47">
    <w:abstractNumId w:val="43"/>
  </w:num>
  <w:num w:numId="48">
    <w:abstractNumId w:val="2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readOnly" w:enforcement="1" w:cryptProviderType="rsaAES" w:cryptAlgorithmClass="hash" w:cryptAlgorithmType="typeAny" w:cryptAlgorithmSid="14" w:cryptSpinCount="100000" w:hash="mDbSOH/sXDrdznXTSVeNvTXkaYzsrLZwdtRvZKQwbU8Kwcl9PuRXFOHA1LKkvB6tmELv6d7Ep33F5Efi1auTNg==" w:salt="ilm/GIeOKtAgrutjfcIcbw=="/>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F120EB"/>
    <w:rsid w:val="00000607"/>
    <w:rsid w:val="00000DB1"/>
    <w:rsid w:val="000037FE"/>
    <w:rsid w:val="000119D8"/>
    <w:rsid w:val="00014198"/>
    <w:rsid w:val="000167ED"/>
    <w:rsid w:val="00021EB9"/>
    <w:rsid w:val="00022894"/>
    <w:rsid w:val="00023CFA"/>
    <w:rsid w:val="0002414F"/>
    <w:rsid w:val="00024A41"/>
    <w:rsid w:val="00026993"/>
    <w:rsid w:val="00027058"/>
    <w:rsid w:val="00036C16"/>
    <w:rsid w:val="0004318F"/>
    <w:rsid w:val="00043EBA"/>
    <w:rsid w:val="000511E8"/>
    <w:rsid w:val="00061BF9"/>
    <w:rsid w:val="00067B3D"/>
    <w:rsid w:val="00077FE7"/>
    <w:rsid w:val="0008098A"/>
    <w:rsid w:val="00080BB9"/>
    <w:rsid w:val="000921BC"/>
    <w:rsid w:val="000A347E"/>
    <w:rsid w:val="000A4C92"/>
    <w:rsid w:val="000B0891"/>
    <w:rsid w:val="000B39F3"/>
    <w:rsid w:val="000B5C9B"/>
    <w:rsid w:val="000C252F"/>
    <w:rsid w:val="000C35DE"/>
    <w:rsid w:val="000C532A"/>
    <w:rsid w:val="000D2CA5"/>
    <w:rsid w:val="000D336B"/>
    <w:rsid w:val="000D6111"/>
    <w:rsid w:val="000E64D7"/>
    <w:rsid w:val="000E73A1"/>
    <w:rsid w:val="000F3146"/>
    <w:rsid w:val="000F6059"/>
    <w:rsid w:val="00100467"/>
    <w:rsid w:val="00102C80"/>
    <w:rsid w:val="001056CE"/>
    <w:rsid w:val="0010793B"/>
    <w:rsid w:val="00116638"/>
    <w:rsid w:val="0012140E"/>
    <w:rsid w:val="00121C03"/>
    <w:rsid w:val="00122395"/>
    <w:rsid w:val="0012316F"/>
    <w:rsid w:val="001261C0"/>
    <w:rsid w:val="001360C1"/>
    <w:rsid w:val="0013639C"/>
    <w:rsid w:val="00140E3E"/>
    <w:rsid w:val="00142A85"/>
    <w:rsid w:val="00147B7F"/>
    <w:rsid w:val="00152FC3"/>
    <w:rsid w:val="00155B0A"/>
    <w:rsid w:val="001603DD"/>
    <w:rsid w:val="0016758B"/>
    <w:rsid w:val="00173151"/>
    <w:rsid w:val="0017740C"/>
    <w:rsid w:val="00183E6C"/>
    <w:rsid w:val="0018455C"/>
    <w:rsid w:val="00187BA4"/>
    <w:rsid w:val="00190205"/>
    <w:rsid w:val="00190634"/>
    <w:rsid w:val="00194356"/>
    <w:rsid w:val="00195AD8"/>
    <w:rsid w:val="00196C6D"/>
    <w:rsid w:val="0019787E"/>
    <w:rsid w:val="001A396E"/>
    <w:rsid w:val="001A6E4F"/>
    <w:rsid w:val="001B5880"/>
    <w:rsid w:val="001C42B2"/>
    <w:rsid w:val="001D089C"/>
    <w:rsid w:val="001D2EB0"/>
    <w:rsid w:val="001D577C"/>
    <w:rsid w:val="001D5CB8"/>
    <w:rsid w:val="001E249F"/>
    <w:rsid w:val="001F7390"/>
    <w:rsid w:val="00201142"/>
    <w:rsid w:val="00206BE2"/>
    <w:rsid w:val="0021134F"/>
    <w:rsid w:val="0021699B"/>
    <w:rsid w:val="00230F1F"/>
    <w:rsid w:val="002333DB"/>
    <w:rsid w:val="002406B9"/>
    <w:rsid w:val="00241175"/>
    <w:rsid w:val="002439E4"/>
    <w:rsid w:val="002464D3"/>
    <w:rsid w:val="002477DE"/>
    <w:rsid w:val="00252799"/>
    <w:rsid w:val="00253BCE"/>
    <w:rsid w:val="00253EBC"/>
    <w:rsid w:val="002551CC"/>
    <w:rsid w:val="00262E2E"/>
    <w:rsid w:val="00263430"/>
    <w:rsid w:val="00263558"/>
    <w:rsid w:val="0026424D"/>
    <w:rsid w:val="00264CCD"/>
    <w:rsid w:val="002675D9"/>
    <w:rsid w:val="00267FED"/>
    <w:rsid w:val="00275A08"/>
    <w:rsid w:val="0027600C"/>
    <w:rsid w:val="002820EF"/>
    <w:rsid w:val="00290734"/>
    <w:rsid w:val="00291A35"/>
    <w:rsid w:val="0029521E"/>
    <w:rsid w:val="002A5EA3"/>
    <w:rsid w:val="002B05F5"/>
    <w:rsid w:val="002B1F63"/>
    <w:rsid w:val="002B41F5"/>
    <w:rsid w:val="002B6F62"/>
    <w:rsid w:val="002C2088"/>
    <w:rsid w:val="002C57A2"/>
    <w:rsid w:val="002C6BE9"/>
    <w:rsid w:val="002D36A4"/>
    <w:rsid w:val="002D42F8"/>
    <w:rsid w:val="002E1824"/>
    <w:rsid w:val="002E767A"/>
    <w:rsid w:val="002F053A"/>
    <w:rsid w:val="002F0D5C"/>
    <w:rsid w:val="0030163C"/>
    <w:rsid w:val="0030375A"/>
    <w:rsid w:val="00303E0A"/>
    <w:rsid w:val="00307DB2"/>
    <w:rsid w:val="0031381A"/>
    <w:rsid w:val="00313880"/>
    <w:rsid w:val="0033148B"/>
    <w:rsid w:val="003611EC"/>
    <w:rsid w:val="00365606"/>
    <w:rsid w:val="00365C9A"/>
    <w:rsid w:val="0036671C"/>
    <w:rsid w:val="00371280"/>
    <w:rsid w:val="0037328F"/>
    <w:rsid w:val="00374512"/>
    <w:rsid w:val="00374A06"/>
    <w:rsid w:val="00374E02"/>
    <w:rsid w:val="0037626F"/>
    <w:rsid w:val="003802F8"/>
    <w:rsid w:val="0038230E"/>
    <w:rsid w:val="003907BE"/>
    <w:rsid w:val="003A3B5A"/>
    <w:rsid w:val="003A6C53"/>
    <w:rsid w:val="003C6918"/>
    <w:rsid w:val="003D05E9"/>
    <w:rsid w:val="003D341B"/>
    <w:rsid w:val="003D48DF"/>
    <w:rsid w:val="003E4E42"/>
    <w:rsid w:val="003E538C"/>
    <w:rsid w:val="003E6890"/>
    <w:rsid w:val="003F082C"/>
    <w:rsid w:val="003F1747"/>
    <w:rsid w:val="003F1B01"/>
    <w:rsid w:val="003F3A38"/>
    <w:rsid w:val="004109AB"/>
    <w:rsid w:val="004112F3"/>
    <w:rsid w:val="0042224E"/>
    <w:rsid w:val="00422A57"/>
    <w:rsid w:val="0042318D"/>
    <w:rsid w:val="00426A3E"/>
    <w:rsid w:val="00435319"/>
    <w:rsid w:val="0044039F"/>
    <w:rsid w:val="0044090A"/>
    <w:rsid w:val="00442156"/>
    <w:rsid w:val="004433CE"/>
    <w:rsid w:val="00445EF5"/>
    <w:rsid w:val="00450818"/>
    <w:rsid w:val="004549FA"/>
    <w:rsid w:val="004571B5"/>
    <w:rsid w:val="004651A7"/>
    <w:rsid w:val="00474A16"/>
    <w:rsid w:val="0047593A"/>
    <w:rsid w:val="00481439"/>
    <w:rsid w:val="00492B19"/>
    <w:rsid w:val="004A1D40"/>
    <w:rsid w:val="004B0C3B"/>
    <w:rsid w:val="004B4536"/>
    <w:rsid w:val="004C2A9A"/>
    <w:rsid w:val="004C5713"/>
    <w:rsid w:val="004C744C"/>
    <w:rsid w:val="004D06AC"/>
    <w:rsid w:val="004D2E2F"/>
    <w:rsid w:val="004D2EC6"/>
    <w:rsid w:val="004D614B"/>
    <w:rsid w:val="004F055E"/>
    <w:rsid w:val="004F0DF9"/>
    <w:rsid w:val="00501DB2"/>
    <w:rsid w:val="005021BF"/>
    <w:rsid w:val="00507405"/>
    <w:rsid w:val="00510564"/>
    <w:rsid w:val="00510F27"/>
    <w:rsid w:val="005116C4"/>
    <w:rsid w:val="00516416"/>
    <w:rsid w:val="00517162"/>
    <w:rsid w:val="00523CCA"/>
    <w:rsid w:val="00527BD5"/>
    <w:rsid w:val="00533238"/>
    <w:rsid w:val="005440AC"/>
    <w:rsid w:val="0055033B"/>
    <w:rsid w:val="00552FFE"/>
    <w:rsid w:val="00556898"/>
    <w:rsid w:val="005616B8"/>
    <w:rsid w:val="00564369"/>
    <w:rsid w:val="00565D31"/>
    <w:rsid w:val="00574B45"/>
    <w:rsid w:val="0057584E"/>
    <w:rsid w:val="00576954"/>
    <w:rsid w:val="0058130E"/>
    <w:rsid w:val="005967CC"/>
    <w:rsid w:val="005A1CF8"/>
    <w:rsid w:val="005B2B7A"/>
    <w:rsid w:val="005B62AC"/>
    <w:rsid w:val="005C14E7"/>
    <w:rsid w:val="005C1F9D"/>
    <w:rsid w:val="005C3BB7"/>
    <w:rsid w:val="005C5833"/>
    <w:rsid w:val="005E1C08"/>
    <w:rsid w:val="00602E70"/>
    <w:rsid w:val="00604F83"/>
    <w:rsid w:val="00612058"/>
    <w:rsid w:val="006344BF"/>
    <w:rsid w:val="006351C1"/>
    <w:rsid w:val="00635C3B"/>
    <w:rsid w:val="00641D95"/>
    <w:rsid w:val="00643153"/>
    <w:rsid w:val="00645948"/>
    <w:rsid w:val="00647CFC"/>
    <w:rsid w:val="006556C9"/>
    <w:rsid w:val="00665195"/>
    <w:rsid w:val="00665DAF"/>
    <w:rsid w:val="0067038E"/>
    <w:rsid w:val="00671B8A"/>
    <w:rsid w:val="00672911"/>
    <w:rsid w:val="00675A06"/>
    <w:rsid w:val="00680F25"/>
    <w:rsid w:val="00681E65"/>
    <w:rsid w:val="00687833"/>
    <w:rsid w:val="006A364F"/>
    <w:rsid w:val="006B18A1"/>
    <w:rsid w:val="006B7F0D"/>
    <w:rsid w:val="006C0816"/>
    <w:rsid w:val="006C54E5"/>
    <w:rsid w:val="006C7730"/>
    <w:rsid w:val="006D3445"/>
    <w:rsid w:val="006D721E"/>
    <w:rsid w:val="006E3342"/>
    <w:rsid w:val="006F1B36"/>
    <w:rsid w:val="006F3BAF"/>
    <w:rsid w:val="006F63DF"/>
    <w:rsid w:val="006F7CD2"/>
    <w:rsid w:val="0070135A"/>
    <w:rsid w:val="00701C00"/>
    <w:rsid w:val="00705F7C"/>
    <w:rsid w:val="00711398"/>
    <w:rsid w:val="00715BF0"/>
    <w:rsid w:val="00715EF5"/>
    <w:rsid w:val="00717542"/>
    <w:rsid w:val="00720EE7"/>
    <w:rsid w:val="00723307"/>
    <w:rsid w:val="00725C4A"/>
    <w:rsid w:val="0072795B"/>
    <w:rsid w:val="007362C1"/>
    <w:rsid w:val="00736EBA"/>
    <w:rsid w:val="007372DD"/>
    <w:rsid w:val="00741C24"/>
    <w:rsid w:val="007502F4"/>
    <w:rsid w:val="00753CB5"/>
    <w:rsid w:val="00763BAB"/>
    <w:rsid w:val="00766B6A"/>
    <w:rsid w:val="00770E38"/>
    <w:rsid w:val="007710FA"/>
    <w:rsid w:val="00776365"/>
    <w:rsid w:val="00782F20"/>
    <w:rsid w:val="00790BF3"/>
    <w:rsid w:val="007920FD"/>
    <w:rsid w:val="00794424"/>
    <w:rsid w:val="00796DDA"/>
    <w:rsid w:val="007A3D70"/>
    <w:rsid w:val="007A52B1"/>
    <w:rsid w:val="007B0099"/>
    <w:rsid w:val="007B1062"/>
    <w:rsid w:val="007B2D5C"/>
    <w:rsid w:val="007B53FC"/>
    <w:rsid w:val="007D1557"/>
    <w:rsid w:val="007D5329"/>
    <w:rsid w:val="007D7E3A"/>
    <w:rsid w:val="007E6F7E"/>
    <w:rsid w:val="007E77C9"/>
    <w:rsid w:val="007F1860"/>
    <w:rsid w:val="007F373D"/>
    <w:rsid w:val="007F48BA"/>
    <w:rsid w:val="007F5557"/>
    <w:rsid w:val="00803963"/>
    <w:rsid w:val="0080521F"/>
    <w:rsid w:val="00806E41"/>
    <w:rsid w:val="008132D9"/>
    <w:rsid w:val="008206CF"/>
    <w:rsid w:val="00827053"/>
    <w:rsid w:val="00830454"/>
    <w:rsid w:val="00834F20"/>
    <w:rsid w:val="0083731A"/>
    <w:rsid w:val="008520A2"/>
    <w:rsid w:val="00864730"/>
    <w:rsid w:val="008648F0"/>
    <w:rsid w:val="00865CF1"/>
    <w:rsid w:val="008743A4"/>
    <w:rsid w:val="00875137"/>
    <w:rsid w:val="0087525B"/>
    <w:rsid w:val="00875C1B"/>
    <w:rsid w:val="0088602C"/>
    <w:rsid w:val="008926D3"/>
    <w:rsid w:val="00896477"/>
    <w:rsid w:val="00896920"/>
    <w:rsid w:val="00897C60"/>
    <w:rsid w:val="008B435F"/>
    <w:rsid w:val="008B4D5D"/>
    <w:rsid w:val="008D3BC9"/>
    <w:rsid w:val="008D440E"/>
    <w:rsid w:val="008D7323"/>
    <w:rsid w:val="008E258B"/>
    <w:rsid w:val="008E4A45"/>
    <w:rsid w:val="008E6873"/>
    <w:rsid w:val="008F00D5"/>
    <w:rsid w:val="008F26FA"/>
    <w:rsid w:val="009035BE"/>
    <w:rsid w:val="00903B70"/>
    <w:rsid w:val="00907056"/>
    <w:rsid w:val="00910037"/>
    <w:rsid w:val="00910827"/>
    <w:rsid w:val="00914490"/>
    <w:rsid w:val="009206B3"/>
    <w:rsid w:val="0092139F"/>
    <w:rsid w:val="00922A33"/>
    <w:rsid w:val="009250E8"/>
    <w:rsid w:val="00925D5C"/>
    <w:rsid w:val="00933A23"/>
    <w:rsid w:val="009373A4"/>
    <w:rsid w:val="00937885"/>
    <w:rsid w:val="00941F37"/>
    <w:rsid w:val="00941F69"/>
    <w:rsid w:val="0094388E"/>
    <w:rsid w:val="00951D66"/>
    <w:rsid w:val="00967E43"/>
    <w:rsid w:val="00972D3C"/>
    <w:rsid w:val="00975186"/>
    <w:rsid w:val="0098679C"/>
    <w:rsid w:val="00987546"/>
    <w:rsid w:val="009C0761"/>
    <w:rsid w:val="009C4D92"/>
    <w:rsid w:val="009C5A3C"/>
    <w:rsid w:val="009C6F47"/>
    <w:rsid w:val="009D0653"/>
    <w:rsid w:val="009D1556"/>
    <w:rsid w:val="009D15A0"/>
    <w:rsid w:val="009D45AE"/>
    <w:rsid w:val="009D52B4"/>
    <w:rsid w:val="009E1E03"/>
    <w:rsid w:val="009E6CDF"/>
    <w:rsid w:val="009F0499"/>
    <w:rsid w:val="009F35B7"/>
    <w:rsid w:val="00A02FC5"/>
    <w:rsid w:val="00A0523D"/>
    <w:rsid w:val="00A06B04"/>
    <w:rsid w:val="00A07F18"/>
    <w:rsid w:val="00A23623"/>
    <w:rsid w:val="00A24A21"/>
    <w:rsid w:val="00A25D55"/>
    <w:rsid w:val="00A3222F"/>
    <w:rsid w:val="00A35392"/>
    <w:rsid w:val="00A44545"/>
    <w:rsid w:val="00A4516F"/>
    <w:rsid w:val="00A51D1C"/>
    <w:rsid w:val="00A53DA1"/>
    <w:rsid w:val="00A54429"/>
    <w:rsid w:val="00A563CA"/>
    <w:rsid w:val="00A56F4D"/>
    <w:rsid w:val="00A602FE"/>
    <w:rsid w:val="00A74BE3"/>
    <w:rsid w:val="00A75CAF"/>
    <w:rsid w:val="00A849E6"/>
    <w:rsid w:val="00A94600"/>
    <w:rsid w:val="00A9471C"/>
    <w:rsid w:val="00A97F69"/>
    <w:rsid w:val="00AA0141"/>
    <w:rsid w:val="00AA2016"/>
    <w:rsid w:val="00AB1D26"/>
    <w:rsid w:val="00AB62BC"/>
    <w:rsid w:val="00AC5E71"/>
    <w:rsid w:val="00AC64AB"/>
    <w:rsid w:val="00AD11AF"/>
    <w:rsid w:val="00AD59A9"/>
    <w:rsid w:val="00AD5B4B"/>
    <w:rsid w:val="00AD5FA0"/>
    <w:rsid w:val="00AE2E76"/>
    <w:rsid w:val="00AE6AAA"/>
    <w:rsid w:val="00AE7622"/>
    <w:rsid w:val="00AF163C"/>
    <w:rsid w:val="00AF1E20"/>
    <w:rsid w:val="00AF6783"/>
    <w:rsid w:val="00AF6FD5"/>
    <w:rsid w:val="00B051EE"/>
    <w:rsid w:val="00B10297"/>
    <w:rsid w:val="00B10817"/>
    <w:rsid w:val="00B126E6"/>
    <w:rsid w:val="00B2059E"/>
    <w:rsid w:val="00B2325D"/>
    <w:rsid w:val="00B24D96"/>
    <w:rsid w:val="00B26694"/>
    <w:rsid w:val="00B42A38"/>
    <w:rsid w:val="00B46A28"/>
    <w:rsid w:val="00B527BE"/>
    <w:rsid w:val="00B57261"/>
    <w:rsid w:val="00B609EC"/>
    <w:rsid w:val="00B6302C"/>
    <w:rsid w:val="00B65697"/>
    <w:rsid w:val="00B70CAF"/>
    <w:rsid w:val="00B8567C"/>
    <w:rsid w:val="00B8574F"/>
    <w:rsid w:val="00B97D65"/>
    <w:rsid w:val="00BA2F03"/>
    <w:rsid w:val="00BB1A3C"/>
    <w:rsid w:val="00BB3874"/>
    <w:rsid w:val="00BB77EA"/>
    <w:rsid w:val="00BB7D9B"/>
    <w:rsid w:val="00BC1FB2"/>
    <w:rsid w:val="00BC48DC"/>
    <w:rsid w:val="00BC5412"/>
    <w:rsid w:val="00BC7340"/>
    <w:rsid w:val="00BD49C5"/>
    <w:rsid w:val="00BD4BF4"/>
    <w:rsid w:val="00BE3FCF"/>
    <w:rsid w:val="00BE64A6"/>
    <w:rsid w:val="00BE7F7A"/>
    <w:rsid w:val="00C0078D"/>
    <w:rsid w:val="00C017AF"/>
    <w:rsid w:val="00C03C4C"/>
    <w:rsid w:val="00C043C8"/>
    <w:rsid w:val="00C0464C"/>
    <w:rsid w:val="00C06305"/>
    <w:rsid w:val="00C12B1F"/>
    <w:rsid w:val="00C21CAE"/>
    <w:rsid w:val="00C22C66"/>
    <w:rsid w:val="00C245E0"/>
    <w:rsid w:val="00C24B27"/>
    <w:rsid w:val="00C2780C"/>
    <w:rsid w:val="00C32C8F"/>
    <w:rsid w:val="00C33424"/>
    <w:rsid w:val="00C34C97"/>
    <w:rsid w:val="00C3561B"/>
    <w:rsid w:val="00C356D3"/>
    <w:rsid w:val="00C358DB"/>
    <w:rsid w:val="00C37156"/>
    <w:rsid w:val="00C41BF1"/>
    <w:rsid w:val="00C4396F"/>
    <w:rsid w:val="00C44522"/>
    <w:rsid w:val="00C530C4"/>
    <w:rsid w:val="00C62309"/>
    <w:rsid w:val="00C66C4F"/>
    <w:rsid w:val="00C7166F"/>
    <w:rsid w:val="00C719C1"/>
    <w:rsid w:val="00C71EE6"/>
    <w:rsid w:val="00C80958"/>
    <w:rsid w:val="00C81CE7"/>
    <w:rsid w:val="00C865C5"/>
    <w:rsid w:val="00C86F19"/>
    <w:rsid w:val="00C91EB9"/>
    <w:rsid w:val="00C9355C"/>
    <w:rsid w:val="00CA0B1C"/>
    <w:rsid w:val="00CA10CF"/>
    <w:rsid w:val="00CA335B"/>
    <w:rsid w:val="00CA4F88"/>
    <w:rsid w:val="00CB218F"/>
    <w:rsid w:val="00CB3AAB"/>
    <w:rsid w:val="00CD0ADE"/>
    <w:rsid w:val="00CD31D0"/>
    <w:rsid w:val="00CD3A39"/>
    <w:rsid w:val="00CD6DE1"/>
    <w:rsid w:val="00CE0CC9"/>
    <w:rsid w:val="00CE1720"/>
    <w:rsid w:val="00CE3686"/>
    <w:rsid w:val="00CE452E"/>
    <w:rsid w:val="00CF00BE"/>
    <w:rsid w:val="00CF15DF"/>
    <w:rsid w:val="00CF4244"/>
    <w:rsid w:val="00CF46B7"/>
    <w:rsid w:val="00CF641B"/>
    <w:rsid w:val="00D01BE9"/>
    <w:rsid w:val="00D04FCD"/>
    <w:rsid w:val="00D16ABE"/>
    <w:rsid w:val="00D40D2F"/>
    <w:rsid w:val="00D42E1A"/>
    <w:rsid w:val="00D5000C"/>
    <w:rsid w:val="00D656BA"/>
    <w:rsid w:val="00D72790"/>
    <w:rsid w:val="00D80D8B"/>
    <w:rsid w:val="00D902D6"/>
    <w:rsid w:val="00D91E5E"/>
    <w:rsid w:val="00D91F36"/>
    <w:rsid w:val="00D973D2"/>
    <w:rsid w:val="00DA0C5D"/>
    <w:rsid w:val="00DA30DA"/>
    <w:rsid w:val="00DA48E9"/>
    <w:rsid w:val="00DA5E14"/>
    <w:rsid w:val="00DA6EDF"/>
    <w:rsid w:val="00DB08C5"/>
    <w:rsid w:val="00DB13BB"/>
    <w:rsid w:val="00DB4D19"/>
    <w:rsid w:val="00DC1068"/>
    <w:rsid w:val="00DC4E02"/>
    <w:rsid w:val="00DD00E7"/>
    <w:rsid w:val="00DD48F8"/>
    <w:rsid w:val="00DE3904"/>
    <w:rsid w:val="00DE79A2"/>
    <w:rsid w:val="00DF1FCF"/>
    <w:rsid w:val="00DF3AE5"/>
    <w:rsid w:val="00DF420C"/>
    <w:rsid w:val="00DF7E82"/>
    <w:rsid w:val="00E02E07"/>
    <w:rsid w:val="00E03606"/>
    <w:rsid w:val="00E044E3"/>
    <w:rsid w:val="00E046A5"/>
    <w:rsid w:val="00E063EA"/>
    <w:rsid w:val="00E12815"/>
    <w:rsid w:val="00E166AC"/>
    <w:rsid w:val="00E207A9"/>
    <w:rsid w:val="00E221CD"/>
    <w:rsid w:val="00E22242"/>
    <w:rsid w:val="00E24298"/>
    <w:rsid w:val="00E279D2"/>
    <w:rsid w:val="00E34E22"/>
    <w:rsid w:val="00E3677C"/>
    <w:rsid w:val="00E3782F"/>
    <w:rsid w:val="00E410ED"/>
    <w:rsid w:val="00E432DF"/>
    <w:rsid w:val="00E444D7"/>
    <w:rsid w:val="00E453B9"/>
    <w:rsid w:val="00E47C5B"/>
    <w:rsid w:val="00E52785"/>
    <w:rsid w:val="00E60094"/>
    <w:rsid w:val="00E62D09"/>
    <w:rsid w:val="00E63238"/>
    <w:rsid w:val="00E66637"/>
    <w:rsid w:val="00E757D3"/>
    <w:rsid w:val="00E92754"/>
    <w:rsid w:val="00E939D3"/>
    <w:rsid w:val="00EA094F"/>
    <w:rsid w:val="00EA3091"/>
    <w:rsid w:val="00EA6293"/>
    <w:rsid w:val="00EA7CE7"/>
    <w:rsid w:val="00EB1961"/>
    <w:rsid w:val="00EB3B8E"/>
    <w:rsid w:val="00EB6F04"/>
    <w:rsid w:val="00EB7F5E"/>
    <w:rsid w:val="00EC0C33"/>
    <w:rsid w:val="00EC1945"/>
    <w:rsid w:val="00EC3910"/>
    <w:rsid w:val="00ED19B1"/>
    <w:rsid w:val="00ED4DAE"/>
    <w:rsid w:val="00ED5F65"/>
    <w:rsid w:val="00F03D16"/>
    <w:rsid w:val="00F04962"/>
    <w:rsid w:val="00F1057E"/>
    <w:rsid w:val="00F120EB"/>
    <w:rsid w:val="00F209EB"/>
    <w:rsid w:val="00F22124"/>
    <w:rsid w:val="00F2283F"/>
    <w:rsid w:val="00F25F75"/>
    <w:rsid w:val="00F34006"/>
    <w:rsid w:val="00F342C4"/>
    <w:rsid w:val="00F41E4A"/>
    <w:rsid w:val="00F441FE"/>
    <w:rsid w:val="00F53C7B"/>
    <w:rsid w:val="00F548BB"/>
    <w:rsid w:val="00F60804"/>
    <w:rsid w:val="00F74705"/>
    <w:rsid w:val="00F777CC"/>
    <w:rsid w:val="00F86603"/>
    <w:rsid w:val="00F9557A"/>
    <w:rsid w:val="00F965F8"/>
    <w:rsid w:val="00F97ED3"/>
    <w:rsid w:val="00FA160D"/>
    <w:rsid w:val="00FA2120"/>
    <w:rsid w:val="00FA22CB"/>
    <w:rsid w:val="00FA470A"/>
    <w:rsid w:val="00FA7CB9"/>
    <w:rsid w:val="00FB0C30"/>
    <w:rsid w:val="00FB143C"/>
    <w:rsid w:val="00FB3939"/>
    <w:rsid w:val="00FB7843"/>
    <w:rsid w:val="00FC462F"/>
    <w:rsid w:val="00FD5982"/>
    <w:rsid w:val="00FE2D25"/>
    <w:rsid w:val="00FE3870"/>
    <w:rsid w:val="00FE4EC9"/>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arc" idref="#_x0000_s1067"/>
      </o:rules>
    </o:shapelayout>
  </w:shapeDefaults>
  <w:decimalSymbol w:val="."/>
  <w:listSeparator w:val=","/>
  <w14:docId w14:val="03E08657"/>
  <w15:docId w15:val="{FB47E029-4277-406C-B433-16BBAC917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7FE"/>
    <w:pPr>
      <w:spacing w:before="120" w:after="120" w:line="276" w:lineRule="auto"/>
      <w:jc w:val="both"/>
    </w:pPr>
    <w:rPr>
      <w:rFonts w:ascii="Segoe UI Light" w:hAnsi="Segoe UI Light" w:cs="Segoe UI Light"/>
      <w:color w:val="595959" w:themeColor="text1" w:themeTint="A6"/>
    </w:rPr>
  </w:style>
  <w:style w:type="paragraph" w:styleId="Heading1">
    <w:name w:val="heading 1"/>
    <w:basedOn w:val="Normal"/>
    <w:next w:val="Normal"/>
    <w:link w:val="Heading1Char"/>
    <w:autoRedefine/>
    <w:qFormat/>
    <w:rsid w:val="00E22242"/>
    <w:pPr>
      <w:keepNext/>
      <w:keepLines/>
      <w:pBdr>
        <w:bottom w:val="single" w:sz="36" w:space="1" w:color="00B0F0"/>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B2059E"/>
    <w:pPr>
      <w:keepNext/>
      <w:keepLines/>
      <w:spacing w:before="40"/>
      <w:jc w:val="left"/>
      <w:outlineLvl w:val="1"/>
    </w:pPr>
    <w:rPr>
      <w:rFonts w:ascii="Arial Narrow" w:eastAsiaTheme="majorEastAsia" w:hAnsi="Arial Narrow"/>
      <w:sz w:val="24"/>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color w:val="auto"/>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color w:val="auto"/>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color w:val="auto"/>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E22242"/>
    <w:rPr>
      <w:rFonts w:ascii="Segoe UI Light" w:eastAsiaTheme="majorEastAsia" w:hAnsi="Segoe UI Light" w:cs="Segoe UI Light"/>
      <w:bCs/>
      <w:color w:val="595959" w:themeColor="text1" w:themeTint="A6"/>
      <w:sz w:val="32"/>
      <w:szCs w:val="32"/>
      <w:u w:color="FD972B"/>
      <w:lang w:eastAsia="en-GB"/>
    </w:rPr>
  </w:style>
  <w:style w:type="character" w:customStyle="1" w:styleId="Heading2Char">
    <w:name w:val="Heading 2 Char"/>
    <w:basedOn w:val="DefaultParagraphFont"/>
    <w:link w:val="Heading2"/>
    <w:qFormat/>
    <w:rsid w:val="00B2059E"/>
    <w:rPr>
      <w:rFonts w:ascii="Arial Narrow" w:eastAsiaTheme="majorEastAsia" w:hAnsi="Arial Narrow" w:cs="Segoe UI Light"/>
      <w:color w:val="595959" w:themeColor="text1" w:themeTint="A6"/>
      <w:sz w:val="24"/>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Body-Content"/>
    <w:qFormat/>
    <w:rsid w:val="00DF7E82"/>
    <w:pPr>
      <w:jc w:val="center"/>
    </w:pPr>
    <w:rPr>
      <w:i/>
      <w:iCs/>
      <w:sz w:val="18"/>
      <w:szCs w:val="18"/>
      <w:lang w:val="en-GB"/>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uiPriority w:val="99"/>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color w:val="auto"/>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color w:val="auto"/>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color w:val="auto"/>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color w:val="auto"/>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color w:val="auto"/>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color w:val="auto"/>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color w:val="auto"/>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color w:val="auto"/>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color w:val="auto"/>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color w:val="auto"/>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color w:val="auto"/>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color w:val="auto"/>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color w:val="auto"/>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color w:val="auto"/>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color w:val="auto"/>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color w:val="auto"/>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color w:val="auto"/>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color w:val="auto"/>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color w:val="auto"/>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color w:val="auto"/>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color w:val="auto"/>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color w:val="auto"/>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color w:val="auto"/>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color w:val="auto"/>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color w:val="auto"/>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color w:val="auto"/>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color w:val="auto"/>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color w:val="auto"/>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color w:val="auto"/>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color w:val="auto"/>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color w:val="auto"/>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color w:val="auto"/>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color w:val="auto"/>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oleObject" Target="embeddings/oleObject1.bin"/><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customXml" Target="../customXml/item5.xml"/><Relationship Id="rId7" Type="http://schemas.openxmlformats.org/officeDocument/2006/relationships/settings" Target="settings.xml"/><Relationship Id="rId12" Type="http://schemas.openxmlformats.org/officeDocument/2006/relationships/image" Target="media/image2.wmf"/><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2.bin"/></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te%20Pillay\OneDrive%20-%20AIE,%20Academic%20Institute%20of%20Excellence\Documents\Custom%20Office%20Templates\AIE_Class%20Activities%20Template_V0703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40" ma:contentTypeDescription="Create a new document." ma:contentTypeScope="" ma:versionID="1ad2480f937e433dc8722e515fe72106">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467bb40dd6cb10edb5e3277226b837cd"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element ref="ns1:_dlc_Exempt"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element name="_dlc_Exempt" ma:index="35"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p:Policy xmlns:p="office.server.policy" id="" local="true">
  <p:Name>Document</p:Name>
  <p:Description/>
  <p:Statement/>
  <p:PolicyItems>
    <p:PolicyItem featureId="Microsoft.Office.RecordsManagement.PolicyFeatures.PolicyAudit" staticId="0x010100C77917C4B4A3C042923F43C14BC4087F|-1796855214" UniqueId="2dd0a2b4-a7d4-42fc-a0e0-13db7fa238e5">
      <p:Name>Auditing</p:Name>
      <p:Description>Audits user actions on documents and list items to the Audit Log.</p:Description>
      <p:CustomData>
        <Audit>
          <MoveCopy/>
          <DeleteRestore/>
        </Audit>
      </p:CustomData>
    </p:PolicyItem>
  </p:PolicyItems>
</p:Policy>
</file>

<file path=customXml/itemProps1.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2.xml><?xml version="1.0" encoding="utf-8"?>
<ds:datastoreItem xmlns:ds="http://schemas.openxmlformats.org/officeDocument/2006/customXml" ds:itemID="{7E7097D2-E86B-4DF6-8408-E023BAA18ADE}"/>
</file>

<file path=customXml/itemProps3.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s>
</ds:datastoreItem>
</file>

<file path=customXml/itemProps4.xml><?xml version="1.0" encoding="utf-8"?>
<ds:datastoreItem xmlns:ds="http://schemas.openxmlformats.org/officeDocument/2006/customXml" ds:itemID="{DDA4FE0B-6731-4C1C-A81F-D889EA41585F}">
  <ds:schemaRefs>
    <ds:schemaRef ds:uri="http://schemas.openxmlformats.org/officeDocument/2006/bibliography"/>
  </ds:schemaRefs>
</ds:datastoreItem>
</file>

<file path=customXml/itemProps5.xml><?xml version="1.0" encoding="utf-8"?>
<ds:datastoreItem xmlns:ds="http://schemas.openxmlformats.org/officeDocument/2006/customXml" ds:itemID="{E1298BA8-DEFD-4497-BF68-832C3A5B553E}"/>
</file>

<file path=docProps/app.xml><?xml version="1.0" encoding="utf-8"?>
<Properties xmlns="http://schemas.openxmlformats.org/officeDocument/2006/extended-properties" xmlns:vt="http://schemas.openxmlformats.org/officeDocument/2006/docPropsVTypes">
  <Template>AIE_Class Activities Template_V070322.dotx</Template>
  <TotalTime>12</TotalTime>
  <Pages>1</Pages>
  <Words>57</Words>
  <Characters>329</Characters>
  <Application>Microsoft Office Word</Application>
  <DocSecurity>8</DocSecurity>
  <Lines>2</Lines>
  <Paragraphs>1</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Activity 4-3</vt:lpstr>
      <vt:lpstr>        Question 1</vt:lpstr>
      <vt:lpstr>        Question 2</vt:lpstr>
      <vt:lpstr>        Question 3</vt:lpstr>
    </vt:vector>
  </TitlesOfParts>
  <Company/>
  <LinksUpToDate>false</LinksUpToDate>
  <CharactersWithSpaces>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 Pillay</dc:creator>
  <cp:keywords/>
  <dc:description/>
  <cp:lastModifiedBy>Juanita Baker | AIE (Academic Institute of Excellence)</cp:lastModifiedBy>
  <cp:revision>6</cp:revision>
  <cp:lastPrinted>2021-08-23T20:31:00Z</cp:lastPrinted>
  <dcterms:created xsi:type="dcterms:W3CDTF">2022-09-30T10:21:00Z</dcterms:created>
  <dcterms:modified xsi:type="dcterms:W3CDTF">2024-01-31T07:33:00Z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