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6493E"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FD246E">
        <w:rPr>
          <w:rFonts w:eastAsiaTheme="majorEastAsia"/>
          <w:bCs/>
          <w:color w:val="000000" w:themeColor="text1"/>
          <w:sz w:val="32"/>
          <w:szCs w:val="32"/>
          <w:u w:color="FD972B"/>
          <w:lang w:eastAsia="en-GB"/>
        </w:rPr>
        <w:t>2-10</w:t>
      </w:r>
    </w:p>
    <w:p w14:paraId="18F4C5C3" w14:textId="77777777" w:rsidR="003907BE" w:rsidRPr="003907BE" w:rsidRDefault="003907BE" w:rsidP="003907BE">
      <w:pPr>
        <w:rPr>
          <w:color w:val="000000" w:themeColor="text1"/>
        </w:rPr>
      </w:pPr>
      <w:bookmarkStart w:id="0" w:name="_Toc277776548"/>
      <w:bookmarkStart w:id="1" w:name="_Toc13745201"/>
      <w:bookmarkStart w:id="2" w:name="_Toc79457782"/>
    </w:p>
    <w:p w14:paraId="01539599" w14:textId="77777777" w:rsidR="003907BE" w:rsidRPr="003907BE" w:rsidRDefault="003907BE" w:rsidP="00645948">
      <w:pPr>
        <w:pStyle w:val="Heading3"/>
      </w:pPr>
      <w:r w:rsidRPr="003907BE">
        <w:t>Question</w:t>
      </w:r>
      <w:r w:rsidR="00645948">
        <w:t xml:space="preserve"> 1</w:t>
      </w:r>
    </w:p>
    <w:bookmarkEnd w:id="0"/>
    <w:bookmarkEnd w:id="1"/>
    <w:bookmarkEnd w:id="2"/>
    <w:p w14:paraId="7E9EB431" w14:textId="2B1E5664" w:rsidR="00FD246E" w:rsidRPr="00FD246E" w:rsidRDefault="00FD246E" w:rsidP="00FD246E">
      <w:pPr>
        <w:pStyle w:val="Body-Content"/>
      </w:pPr>
      <w:r w:rsidRPr="00FD246E">
        <w:t>Figure 2</w:t>
      </w:r>
      <w:r w:rsidR="00A02CBF">
        <w:t>-10</w:t>
      </w:r>
      <w:r w:rsidR="007F14CF">
        <w:t>.1</w:t>
      </w:r>
      <w:r w:rsidRPr="00FD246E">
        <w:t xml:space="preserve"> shows a lever ABC hinged at B.  </w:t>
      </w:r>
    </w:p>
    <w:p w14:paraId="2973C30D" w14:textId="14490DB8" w:rsidR="00FD246E" w:rsidRPr="00FD246E" w:rsidRDefault="00A02CBF" w:rsidP="00FD246E">
      <w:pPr>
        <w:pStyle w:val="Body-Content"/>
      </w:pPr>
      <w:r>
        <w:t>C</w:t>
      </w:r>
      <w:r w:rsidR="00FD246E" w:rsidRPr="00FD246E">
        <w:t xml:space="preserve">alculate the magnitude of force F </w:t>
      </w:r>
      <w:r>
        <w:t xml:space="preserve">if the lever is in static equilibrium </w:t>
      </w:r>
      <w:r w:rsidR="00FD246E" w:rsidRPr="00FD246E">
        <w:t>and then determine the magnitude and direction of the reaction at B.</w:t>
      </w:r>
    </w:p>
    <w:p w14:paraId="590E837E" w14:textId="77777777" w:rsidR="00FD246E" w:rsidRPr="00FD246E" w:rsidRDefault="00FD246E" w:rsidP="00FD246E">
      <w:pPr>
        <w:suppressAutoHyphens/>
        <w:spacing w:before="0" w:after="160" w:line="259" w:lineRule="auto"/>
        <w:ind w:right="724"/>
        <w:jc w:val="center"/>
        <w:rPr>
          <w:b/>
          <w:bCs/>
          <w:iCs/>
          <w:noProof/>
          <w:color w:val="auto"/>
          <w:lang w:val="en-GB" w:eastAsia="en-ZA"/>
        </w:rPr>
      </w:pPr>
      <w:r w:rsidRPr="00FD246E">
        <w:rPr>
          <w:b/>
          <w:bCs/>
          <w:i/>
          <w:iCs/>
          <w:noProof/>
          <w:color w:val="auto"/>
          <w:lang w:val="en-GB" w:eastAsia="en-ZA"/>
        </w:rPr>
        <w:object w:dxaOrig="14250" w:dyaOrig="7860" w14:anchorId="24788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25pt;height:124.5pt" o:ole="">
            <v:imagedata r:id="rId11" o:title="" croptop="14679f" cropbottom="15111f" cropleft="17065f" cropright="15762f"/>
          </v:shape>
          <o:OLEObject Type="Embed" ProgID="AutoCAD.Drawing.15" ShapeID="_x0000_i1025" DrawAspect="Content" ObjectID="_1768197954" r:id="rId12"/>
        </w:object>
      </w:r>
    </w:p>
    <w:p w14:paraId="1CD75457" w14:textId="2DA8E886" w:rsidR="00FD246E" w:rsidRPr="00A02CBF" w:rsidRDefault="00FD246E" w:rsidP="00A02CBF">
      <w:pPr>
        <w:pStyle w:val="Caption"/>
      </w:pPr>
      <w:r w:rsidRPr="00A02CBF">
        <w:t>Figure 2</w:t>
      </w:r>
      <w:r w:rsidR="00A02CBF" w:rsidRPr="00A02CBF">
        <w:t>-10</w:t>
      </w:r>
      <w:r w:rsidR="007F14CF">
        <w:t>.1</w:t>
      </w:r>
    </w:p>
    <w:p w14:paraId="0BCB3FBC" w14:textId="77777777" w:rsidR="003907BE" w:rsidRDefault="003907BE" w:rsidP="00FD246E">
      <w:pPr>
        <w:pStyle w:val="Body-Content"/>
        <w:rPr>
          <w:lang w:val="en-GB"/>
        </w:rPr>
      </w:pPr>
      <w:permStart w:id="1148146317" w:edGrp="everyone"/>
    </w:p>
    <w:p w14:paraId="0F58D6A2" w14:textId="77777777" w:rsidR="00FD246E" w:rsidRDefault="00FD246E" w:rsidP="00FD246E">
      <w:pPr>
        <w:pStyle w:val="Body-Content"/>
        <w:rPr>
          <w:lang w:val="en-GB"/>
        </w:rPr>
      </w:pPr>
    </w:p>
    <w:p w14:paraId="5E2EB554" w14:textId="77777777" w:rsidR="00FD246E" w:rsidRDefault="00FD246E" w:rsidP="00FD246E">
      <w:pPr>
        <w:pStyle w:val="Body-Content"/>
        <w:rPr>
          <w:lang w:val="en-GB"/>
        </w:rPr>
      </w:pPr>
    </w:p>
    <w:p w14:paraId="40EF455C" w14:textId="77777777" w:rsidR="00FD246E" w:rsidRDefault="00FD246E" w:rsidP="00FD246E">
      <w:pPr>
        <w:pStyle w:val="Body-Content"/>
        <w:rPr>
          <w:lang w:val="en-GB"/>
        </w:rPr>
      </w:pPr>
    </w:p>
    <w:p w14:paraId="3644BF34" w14:textId="77777777" w:rsidR="00645948" w:rsidRPr="003907BE" w:rsidRDefault="00645948" w:rsidP="00FD246E">
      <w:pPr>
        <w:pStyle w:val="Body-Content"/>
        <w:rPr>
          <w:lang w:val="en-GB"/>
        </w:rPr>
      </w:pPr>
    </w:p>
    <w:permEnd w:id="1148146317"/>
    <w:p w14:paraId="0667ED22"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5C00F084" w14:textId="04F78A68" w:rsidR="00FD246E" w:rsidRPr="00FD246E" w:rsidRDefault="009075FB" w:rsidP="00FD246E">
      <w:pPr>
        <w:pStyle w:val="Body-Content"/>
        <w:rPr>
          <w:lang w:val="en-GB"/>
        </w:rPr>
      </w:pPr>
      <w:r>
        <w:rPr>
          <w:lang w:val="en-GB"/>
        </w:rPr>
        <w:t>F</w:t>
      </w:r>
      <w:r w:rsidR="00FD246E" w:rsidRPr="00FD246E">
        <w:rPr>
          <w:lang w:val="en-GB"/>
        </w:rPr>
        <w:t>igure 2</w:t>
      </w:r>
      <w:r w:rsidR="007F14CF">
        <w:rPr>
          <w:lang w:val="en-GB"/>
        </w:rPr>
        <w:t>-10.2</w:t>
      </w:r>
      <w:r w:rsidR="00FD246E" w:rsidRPr="00FD246E">
        <w:rPr>
          <w:lang w:val="en-GB"/>
        </w:rPr>
        <w:t xml:space="preserve"> shows a piston, con-rod and crank in a diesel engine.  </w:t>
      </w:r>
    </w:p>
    <w:p w14:paraId="2B17D684" w14:textId="3BEEC9D6" w:rsidR="00FD246E" w:rsidRPr="00FD246E" w:rsidRDefault="00FD246E" w:rsidP="00FD246E">
      <w:pPr>
        <w:pStyle w:val="Body-Content"/>
        <w:rPr>
          <w:lang w:val="en-GB"/>
        </w:rPr>
      </w:pPr>
      <w:r w:rsidRPr="00FD246E">
        <w:rPr>
          <w:lang w:val="en-GB"/>
        </w:rPr>
        <w:t>Us</w:t>
      </w:r>
      <w:r w:rsidR="009075FB">
        <w:rPr>
          <w:lang w:val="en-GB"/>
        </w:rPr>
        <w:t>e</w:t>
      </w:r>
      <w:r w:rsidRPr="00FD246E">
        <w:rPr>
          <w:lang w:val="en-GB"/>
        </w:rPr>
        <w:t xml:space="preserve"> the law of moments</w:t>
      </w:r>
      <w:r w:rsidR="009075FB">
        <w:rPr>
          <w:lang w:val="en-GB"/>
        </w:rPr>
        <w:t xml:space="preserve"> and</w:t>
      </w:r>
      <w:r w:rsidRPr="00FD246E">
        <w:rPr>
          <w:lang w:val="en-GB"/>
        </w:rPr>
        <w:t xml:space="preserve"> calculate the magnitude of the force F in the con-rod and the side thrust S on the piston at the particular instant shown.  </w:t>
      </w:r>
    </w:p>
    <w:p w14:paraId="4C8D4245" w14:textId="77777777" w:rsidR="00FD246E" w:rsidRPr="00FD246E" w:rsidRDefault="00FD246E" w:rsidP="00FD246E">
      <w:pPr>
        <w:pStyle w:val="Body-Content"/>
        <w:jc w:val="center"/>
        <w:rPr>
          <w:lang w:val="en-GB"/>
        </w:rPr>
      </w:pPr>
      <w:r w:rsidRPr="00FD246E">
        <w:rPr>
          <w:lang w:val="en-GB"/>
        </w:rPr>
        <w:object w:dxaOrig="9465" w:dyaOrig="5115" w14:anchorId="3F609EC0">
          <v:shape id="_x0000_i1026" type="#_x0000_t75" style="width:235.5pt;height:116.25pt" o:ole="">
            <v:imagedata r:id="rId13" o:title="" croptop="2630f" cropbottom="12932f" cropleft="2844f" cropright="7229f"/>
          </v:shape>
          <o:OLEObject Type="Embed" ProgID="AutoCAD.Drawing.14" ShapeID="_x0000_i1026" DrawAspect="Content" ObjectID="_1768197955" r:id="rId14"/>
        </w:object>
      </w:r>
    </w:p>
    <w:p w14:paraId="6234335F" w14:textId="7366F48D" w:rsidR="00FD246E" w:rsidRPr="00FD246E" w:rsidRDefault="00FD246E" w:rsidP="007F14CF">
      <w:pPr>
        <w:pStyle w:val="Caption"/>
      </w:pPr>
      <w:r w:rsidRPr="00FD246E">
        <w:t xml:space="preserve">Figure </w:t>
      </w:r>
      <w:r w:rsidR="007F14CF">
        <w:t>2-10.2</w:t>
      </w:r>
    </w:p>
    <w:p w14:paraId="07A3A958" w14:textId="77777777" w:rsidR="003907BE" w:rsidRPr="003907BE" w:rsidRDefault="003907BE" w:rsidP="00FD246E">
      <w:pPr>
        <w:pStyle w:val="Body-Content"/>
      </w:pPr>
      <w:permStart w:id="1449151478" w:edGrp="everyone"/>
    </w:p>
    <w:p w14:paraId="2CA442AD" w14:textId="77777777" w:rsidR="003907BE" w:rsidRPr="003907BE" w:rsidRDefault="003907BE" w:rsidP="00FD246E">
      <w:pPr>
        <w:pStyle w:val="Body-Content"/>
        <w:rPr>
          <w:lang w:val="en-GB"/>
        </w:rPr>
      </w:pPr>
    </w:p>
    <w:p w14:paraId="349EB90C" w14:textId="77777777" w:rsidR="003907BE" w:rsidRDefault="003907BE" w:rsidP="00FD246E">
      <w:pPr>
        <w:pStyle w:val="Body-Content"/>
        <w:rPr>
          <w:lang w:val="en-GB"/>
        </w:rPr>
      </w:pPr>
      <w:bookmarkStart w:id="3" w:name="_GoBack"/>
      <w:bookmarkEnd w:id="3"/>
    </w:p>
    <w:p w14:paraId="482DBECD" w14:textId="77777777" w:rsidR="00FD246E" w:rsidRDefault="00FD246E" w:rsidP="00FD246E">
      <w:pPr>
        <w:pStyle w:val="Body-Content"/>
        <w:rPr>
          <w:lang w:val="en-GB"/>
        </w:rPr>
      </w:pPr>
    </w:p>
    <w:permEnd w:id="1449151478"/>
    <w:p w14:paraId="1DFD9637" w14:textId="77777777" w:rsidR="00FD246E" w:rsidRPr="003907BE" w:rsidRDefault="00FD246E" w:rsidP="00FD246E">
      <w:pPr>
        <w:pStyle w:val="Body-Content"/>
        <w:rPr>
          <w:lang w:val="en-GB"/>
        </w:rPr>
      </w:pPr>
    </w:p>
    <w:sectPr w:rsidR="00FD246E" w:rsidRPr="003907BE" w:rsidSect="00027058">
      <w:headerReference w:type="default" r:id="rId15"/>
      <w:footerReference w:type="default" r:id="rId16"/>
      <w:headerReference w:type="first" r:id="rId17"/>
      <w:footerReference w:type="first" r:id="rId1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BBEA7A" w14:textId="77777777" w:rsidR="006650C6" w:rsidRDefault="006650C6" w:rsidP="000037FE">
      <w:r>
        <w:separator/>
      </w:r>
    </w:p>
  </w:endnote>
  <w:endnote w:type="continuationSeparator" w:id="0">
    <w:p w14:paraId="5C41A1F5" w14:textId="77777777" w:rsidR="006650C6" w:rsidRDefault="006650C6"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F1FA0" w14:textId="1DD8D3EA" w:rsidR="0033148B" w:rsidRPr="0033148B" w:rsidRDefault="000C7882"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246899B" wp14:editId="15326824">
              <wp:simplePos x="0" y="0"/>
              <wp:positionH relativeFrom="column">
                <wp:posOffset>4316095</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4206A982" w14:textId="77777777" w:rsidR="000C7882" w:rsidRPr="00550813" w:rsidRDefault="000C7882" w:rsidP="000C788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46899B" id="_x0000_t202" coordsize="21600,21600" o:spt="202" path="m,l,21600r21600,l21600,xe">
              <v:stroke joinstyle="miter"/>
              <v:path gradientshapeok="t" o:connecttype="rect"/>
            </v:shapetype>
            <v:shape id="Text Box 5" o:spid="_x0000_s1026" type="#_x0000_t202" style="position:absolute;margin-left:339.85pt;margin-top:23.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" filled="f" stroked="f" strokeweight=".5pt">
              <v:textbox>
                <w:txbxContent>
                  <w:p w14:paraId="4206A982" w14:textId="77777777" w:rsidR="000C7882" w:rsidRPr="00550813" w:rsidRDefault="000C7882" w:rsidP="000C7882">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84CD958" wp14:editId="1E9C8B3D">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39294BC" w14:textId="77777777" w:rsidR="000C7882" w:rsidRPr="00550813" w:rsidRDefault="000C7882" w:rsidP="000C788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CD958" id="Text Box 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" filled="f" stroked="f" strokeweight=".5pt">
              <v:textbox>
                <w:txbxContent>
                  <w:p w14:paraId="539294BC" w14:textId="77777777" w:rsidR="000C7882" w:rsidRPr="00550813" w:rsidRDefault="000C7882" w:rsidP="000C7882">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72A86DB" wp14:editId="386179A1">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4D1E562" wp14:editId="53599C9E">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36AC10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FDA4632" wp14:editId="5D1BFB68">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FD717"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5BE30EC8" wp14:editId="30BAF3D0">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572B57E8"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F282E49" wp14:editId="1384511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56274CB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CB6401A"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F282E49"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56274CB3"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3CB6401A"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1E53B8" w14:textId="77777777" w:rsidR="006650C6" w:rsidRDefault="006650C6" w:rsidP="000037FE">
      <w:r>
        <w:separator/>
      </w:r>
    </w:p>
  </w:footnote>
  <w:footnote w:type="continuationSeparator" w:id="0">
    <w:p w14:paraId="6B1DE101" w14:textId="77777777" w:rsidR="006650C6" w:rsidRDefault="006650C6"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3A22F"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80B6637" wp14:editId="285D0D3F">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8B45E"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6D2C5DFB" wp14:editId="5A1E6A5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8A50D1D"/>
    <w:multiLevelType w:val="hybridMultilevel"/>
    <w:tmpl w:val="D3EE1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3"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2"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7"/>
  </w:num>
  <w:num w:numId="3">
    <w:abstractNumId w:val="17"/>
  </w:num>
  <w:num w:numId="4">
    <w:abstractNumId w:val="47"/>
  </w:num>
  <w:num w:numId="5">
    <w:abstractNumId w:val="27"/>
  </w:num>
  <w:num w:numId="6">
    <w:abstractNumId w:val="29"/>
  </w:num>
  <w:num w:numId="7">
    <w:abstractNumId w:val="45"/>
  </w:num>
  <w:num w:numId="8">
    <w:abstractNumId w:val="32"/>
  </w:num>
  <w:num w:numId="9">
    <w:abstractNumId w:val="20"/>
  </w:num>
  <w:num w:numId="10">
    <w:abstractNumId w:val="38"/>
  </w:num>
  <w:num w:numId="11">
    <w:abstractNumId w:val="0"/>
  </w:num>
  <w:num w:numId="12">
    <w:abstractNumId w:val="25"/>
  </w:num>
  <w:num w:numId="13">
    <w:abstractNumId w:val="21"/>
  </w:num>
  <w:num w:numId="14">
    <w:abstractNumId w:val="15"/>
  </w:num>
  <w:num w:numId="15">
    <w:abstractNumId w:val="6"/>
  </w:num>
  <w:num w:numId="16">
    <w:abstractNumId w:val="12"/>
  </w:num>
  <w:num w:numId="17">
    <w:abstractNumId w:val="1"/>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9"/>
  </w:num>
  <w:num w:numId="21">
    <w:abstractNumId w:val="40"/>
  </w:num>
  <w:num w:numId="22">
    <w:abstractNumId w:val="5"/>
  </w:num>
  <w:num w:numId="23">
    <w:abstractNumId w:val="37"/>
  </w:num>
  <w:num w:numId="24">
    <w:abstractNumId w:val="41"/>
  </w:num>
  <w:num w:numId="25">
    <w:abstractNumId w:val="13"/>
  </w:num>
  <w:num w:numId="26">
    <w:abstractNumId w:val="3"/>
  </w:num>
  <w:num w:numId="27">
    <w:abstractNumId w:val="4"/>
  </w:num>
  <w:num w:numId="28">
    <w:abstractNumId w:val="14"/>
  </w:num>
  <w:num w:numId="29">
    <w:abstractNumId w:val="22"/>
  </w:num>
  <w:num w:numId="30">
    <w:abstractNumId w:val="33"/>
  </w:num>
  <w:num w:numId="31">
    <w:abstractNumId w:val="43"/>
  </w:num>
  <w:num w:numId="32">
    <w:abstractNumId w:val="8"/>
  </w:num>
  <w:num w:numId="33">
    <w:abstractNumId w:val="9"/>
  </w:num>
  <w:num w:numId="34">
    <w:abstractNumId w:val="23"/>
  </w:num>
  <w:num w:numId="35">
    <w:abstractNumId w:val="34"/>
  </w:num>
  <w:num w:numId="36">
    <w:abstractNumId w:val="39"/>
  </w:num>
  <w:num w:numId="37">
    <w:abstractNumId w:val="30"/>
  </w:num>
  <w:num w:numId="38">
    <w:abstractNumId w:val="24"/>
  </w:num>
  <w:num w:numId="39">
    <w:abstractNumId w:val="18"/>
  </w:num>
  <w:num w:numId="40">
    <w:abstractNumId w:val="26"/>
  </w:num>
  <w:num w:numId="41">
    <w:abstractNumId w:val="36"/>
  </w:num>
  <w:num w:numId="42">
    <w:abstractNumId w:val="35"/>
  </w:num>
  <w:num w:numId="43">
    <w:abstractNumId w:val="2"/>
  </w:num>
  <w:num w:numId="44">
    <w:abstractNumId w:val="46"/>
  </w:num>
  <w:num w:numId="45">
    <w:abstractNumId w:val="42"/>
  </w:num>
  <w:num w:numId="46">
    <w:abstractNumId w:val="28"/>
  </w:num>
  <w:num w:numId="47">
    <w:abstractNumId w:val="44"/>
  </w:num>
  <w:num w:numId="48">
    <w:abstractNumId w:val="10"/>
  </w:num>
  <w:num w:numId="49">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AsfeQVb9nSI+7BwcTB5XXzyxrn9FboQSQYYwAf4rpNZ5wCsxV0J2KiF/SHU1/g1rW9EzuvLXVjcnRuq4jW3jfg==" w:salt="x8ZwoVwtkYM3+1Kv+El/J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FD246E"/>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C7882"/>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5382A"/>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96C"/>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0C6"/>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76B1F"/>
    <w:rsid w:val="00782F20"/>
    <w:rsid w:val="00790BF3"/>
    <w:rsid w:val="007920FD"/>
    <w:rsid w:val="00794424"/>
    <w:rsid w:val="00796DDA"/>
    <w:rsid w:val="007A3D70"/>
    <w:rsid w:val="007A52B1"/>
    <w:rsid w:val="007B0099"/>
    <w:rsid w:val="007B1062"/>
    <w:rsid w:val="007B2462"/>
    <w:rsid w:val="007B2D5C"/>
    <w:rsid w:val="007B53FC"/>
    <w:rsid w:val="007D1557"/>
    <w:rsid w:val="007D5329"/>
    <w:rsid w:val="007D7E3A"/>
    <w:rsid w:val="007E6F7E"/>
    <w:rsid w:val="007E77C9"/>
    <w:rsid w:val="007F14CF"/>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075FB"/>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CBF"/>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3658"/>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246E"/>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B4AFC4"/>
  <w15:docId w15:val="{D1096877-9A22-4296-B66E-7C8336BE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A02CBF"/>
    <w:pPr>
      <w:suppressAutoHyphens/>
      <w:spacing w:before="0" w:after="160" w:line="259" w:lineRule="auto"/>
      <w:ind w:right="724"/>
      <w:jc w:val="center"/>
    </w:pPr>
    <w:rPr>
      <w:bCs/>
      <w:i/>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7ABEB4DC-0C12-4ED2-A205-346DFCFD545B}"/>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A9FDAE74-9667-4052-B548-D324B892F005}">
  <ds:schemaRefs>
    <ds:schemaRef ds:uri="http://schemas.openxmlformats.org/officeDocument/2006/bibliography"/>
  </ds:schemaRefs>
</ds:datastoreItem>
</file>

<file path=customXml/itemProps5.xml><?xml version="1.0" encoding="utf-8"?>
<ds:datastoreItem xmlns:ds="http://schemas.openxmlformats.org/officeDocument/2006/customXml" ds:itemID="{BC4133AA-53F2-4BFC-AD8E-51124044B6BE}"/>
</file>

<file path=docProps/app.xml><?xml version="1.0" encoding="utf-8"?>
<Properties xmlns="http://schemas.openxmlformats.org/officeDocument/2006/extended-properties" xmlns:vt="http://schemas.openxmlformats.org/officeDocument/2006/docPropsVTypes">
  <Template>AIE_Class Activities Template_V070322.dotx</Template>
  <TotalTime>5</TotalTime>
  <Pages>1</Pages>
  <Words>81</Words>
  <Characters>467</Characters>
  <Application>Microsoft Office Word</Application>
  <DocSecurity>8</DocSecurity>
  <Lines>3</Lines>
  <Paragraphs>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Activity 2-10</vt:lpstr>
      <vt:lpstr>        Question 1</vt:lpstr>
      <vt:lpstr>        Question 2</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2022-09-30T11:25:00Z</dcterms:created>
  <dcterms:modified xsi:type="dcterms:W3CDTF">2024-01-31T07:19:00Z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