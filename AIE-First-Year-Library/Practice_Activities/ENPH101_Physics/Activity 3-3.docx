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D666F1"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3C732F">
        <w:rPr>
          <w:rFonts w:eastAsiaTheme="majorEastAsia"/>
          <w:bCs/>
          <w:color w:val="000000" w:themeColor="text1"/>
          <w:sz w:val="32"/>
          <w:szCs w:val="32"/>
          <w:u w:color="FD972B"/>
          <w:lang w:eastAsia="en-GB"/>
        </w:rPr>
        <w:t>3-3</w:t>
      </w:r>
    </w:p>
    <w:p w14:paraId="1338004C" w14:textId="77777777" w:rsidR="003907BE" w:rsidRPr="003907BE" w:rsidRDefault="003907BE" w:rsidP="003907BE">
      <w:pPr>
        <w:rPr>
          <w:color w:val="000000" w:themeColor="text1"/>
        </w:rPr>
      </w:pPr>
      <w:bookmarkStart w:id="0" w:name="_Toc277776548"/>
      <w:bookmarkStart w:id="1" w:name="_Toc13745201"/>
      <w:bookmarkStart w:id="2" w:name="_Toc79457782"/>
    </w:p>
    <w:p w14:paraId="667027CB" w14:textId="77777777" w:rsidR="003907BE" w:rsidRPr="003907BE" w:rsidRDefault="003907BE" w:rsidP="00645948">
      <w:pPr>
        <w:pStyle w:val="Heading3"/>
      </w:pPr>
      <w:r w:rsidRPr="003907BE">
        <w:t>Question</w:t>
      </w:r>
      <w:r w:rsidR="00645948">
        <w:t xml:space="preserve"> 1</w:t>
      </w:r>
    </w:p>
    <w:bookmarkEnd w:id="0"/>
    <w:bookmarkEnd w:id="1"/>
    <w:bookmarkEnd w:id="2"/>
    <w:p w14:paraId="77B37BD2" w14:textId="77777777" w:rsidR="003C732F" w:rsidRPr="003C732F" w:rsidRDefault="003C732F" w:rsidP="00441120">
      <w:pPr>
        <w:pStyle w:val="Body-Content"/>
        <w:rPr>
          <w:lang w:val="en-GB"/>
        </w:rPr>
      </w:pPr>
      <w:r w:rsidRPr="003C732F">
        <w:rPr>
          <w:lang w:val="en-GB"/>
        </w:rPr>
        <w:t>Figure 3</w:t>
      </w:r>
      <w:r w:rsidR="003D77A6">
        <w:rPr>
          <w:lang w:val="en-GB"/>
        </w:rPr>
        <w:t>-3</w:t>
      </w:r>
      <w:r w:rsidRPr="003C732F">
        <w:rPr>
          <w:lang w:val="en-GB"/>
        </w:rPr>
        <w:t xml:space="preserve"> shows a composite lamina with a rectangular hole of 40 x 10 mm</w:t>
      </w:r>
      <w:r w:rsidRPr="003C732F">
        <w:rPr>
          <w:vertAlign w:val="superscript"/>
          <w:lang w:val="en-GB"/>
        </w:rPr>
        <w:t xml:space="preserve">2 </w:t>
      </w:r>
      <w:r w:rsidRPr="003C732F">
        <w:rPr>
          <w:lang w:val="en-GB"/>
        </w:rPr>
        <w:t xml:space="preserve">cut into it. </w:t>
      </w:r>
    </w:p>
    <w:p w14:paraId="3BA228C4" w14:textId="77777777" w:rsidR="003C732F" w:rsidRPr="003C732F" w:rsidRDefault="003C732F" w:rsidP="00441120">
      <w:pPr>
        <w:pStyle w:val="Body-Content"/>
        <w:rPr>
          <w:lang w:val="en-GB"/>
        </w:rPr>
      </w:pPr>
      <w:r w:rsidRPr="003C732F">
        <w:rPr>
          <w:lang w:val="en-GB"/>
        </w:rPr>
        <w:t>Determine the position of the centroid of the composite lamina.</w:t>
      </w:r>
    </w:p>
    <w:p w14:paraId="5702BC3F" w14:textId="77777777" w:rsidR="003C732F" w:rsidRPr="003C732F" w:rsidRDefault="003C732F" w:rsidP="00441120">
      <w:pPr>
        <w:pStyle w:val="Body-Content"/>
        <w:jc w:val="center"/>
        <w:rPr>
          <w:lang w:val="en-GB"/>
        </w:rPr>
      </w:pPr>
      <w:r w:rsidRPr="003C732F">
        <w:rPr>
          <w:lang w:val="en-GB"/>
        </w:rPr>
        <w:object w:dxaOrig="14070" w:dyaOrig="7485" w14:anchorId="4F05A3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75pt;height:170.25pt" o:ole="">
            <v:imagedata r:id="rId11" o:title="" croptop="7735f" cropbottom="8810f" cropleft="2844f" cropright="17184f"/>
          </v:shape>
          <o:OLEObject Type="Embed" ProgID="AutoCAD.Drawing.15" ShapeID="_x0000_i1025" DrawAspect="Content" ObjectID="_1768198384" r:id="rId12"/>
        </w:object>
      </w:r>
    </w:p>
    <w:p w14:paraId="1EFC9CF2" w14:textId="77777777" w:rsidR="003C732F" w:rsidRPr="003D77A6" w:rsidRDefault="003C732F" w:rsidP="003D77A6">
      <w:pPr>
        <w:pStyle w:val="Caption"/>
      </w:pPr>
      <w:r w:rsidRPr="003D77A6">
        <w:t>Figure 3</w:t>
      </w:r>
      <w:r w:rsidR="003D77A6" w:rsidRPr="003D77A6">
        <w:t>-3</w:t>
      </w:r>
    </w:p>
    <w:p w14:paraId="5C1DC482" w14:textId="77777777" w:rsidR="003C732F" w:rsidRPr="003C732F" w:rsidRDefault="003C732F" w:rsidP="00441120">
      <w:pPr>
        <w:pStyle w:val="Body-Content"/>
        <w:rPr>
          <w:lang w:val="en-GB"/>
        </w:rPr>
      </w:pPr>
      <w:permStart w:id="1390428296" w:edGrp="everyone"/>
    </w:p>
    <w:p w14:paraId="7D088BD6" w14:textId="77777777" w:rsidR="003907BE" w:rsidRDefault="003907BE" w:rsidP="00441120">
      <w:pPr>
        <w:pStyle w:val="Body-Content"/>
        <w:rPr>
          <w:lang w:val="en-GB"/>
        </w:rPr>
      </w:pPr>
    </w:p>
    <w:p w14:paraId="4BE97E10" w14:textId="77777777" w:rsidR="00441120" w:rsidRDefault="00441120" w:rsidP="00441120">
      <w:pPr>
        <w:pStyle w:val="Body-Content"/>
        <w:rPr>
          <w:lang w:val="en-GB"/>
        </w:rPr>
      </w:pPr>
    </w:p>
    <w:p w14:paraId="57960640" w14:textId="77777777" w:rsidR="00441120" w:rsidRDefault="00441120" w:rsidP="00441120">
      <w:pPr>
        <w:pStyle w:val="Body-Content"/>
        <w:rPr>
          <w:lang w:val="en-GB"/>
        </w:rPr>
      </w:pPr>
    </w:p>
    <w:p w14:paraId="317AA84E" w14:textId="77777777" w:rsidR="00441120" w:rsidRDefault="00441120" w:rsidP="00441120">
      <w:pPr>
        <w:pStyle w:val="Body-Content"/>
        <w:rPr>
          <w:lang w:val="en-GB"/>
        </w:rPr>
      </w:pPr>
    </w:p>
    <w:p w14:paraId="4997971F" w14:textId="77777777" w:rsidR="00441120" w:rsidRDefault="00441120" w:rsidP="00441120">
      <w:pPr>
        <w:pStyle w:val="Body-Content"/>
        <w:rPr>
          <w:lang w:val="en-GB"/>
        </w:rPr>
      </w:pPr>
    </w:p>
    <w:p w14:paraId="578D517C" w14:textId="77777777" w:rsidR="00441120" w:rsidRDefault="00441120" w:rsidP="00441120">
      <w:pPr>
        <w:pStyle w:val="Body-Content"/>
        <w:rPr>
          <w:lang w:val="en-GB"/>
        </w:rPr>
      </w:pPr>
    </w:p>
    <w:p w14:paraId="637BD7FD" w14:textId="77777777" w:rsidR="00441120" w:rsidRDefault="00441120" w:rsidP="00441120">
      <w:pPr>
        <w:pStyle w:val="Body-Content"/>
        <w:rPr>
          <w:lang w:val="en-GB"/>
        </w:rPr>
      </w:pPr>
    </w:p>
    <w:p w14:paraId="2119EBDD" w14:textId="77777777" w:rsidR="00441120" w:rsidRDefault="00441120" w:rsidP="00441120">
      <w:pPr>
        <w:pStyle w:val="Body-Content"/>
        <w:rPr>
          <w:lang w:val="en-GB"/>
        </w:rPr>
      </w:pPr>
    </w:p>
    <w:p w14:paraId="7A7A46C9" w14:textId="77777777" w:rsidR="00441120" w:rsidRDefault="00441120" w:rsidP="00441120">
      <w:pPr>
        <w:pStyle w:val="Body-Content"/>
        <w:rPr>
          <w:lang w:val="en-GB"/>
        </w:rPr>
      </w:pPr>
    </w:p>
    <w:p w14:paraId="3FFA947D" w14:textId="77777777" w:rsidR="00441120" w:rsidRDefault="00441120" w:rsidP="00441120">
      <w:pPr>
        <w:pStyle w:val="Body-Content"/>
        <w:rPr>
          <w:lang w:val="en-GB"/>
        </w:rPr>
      </w:pPr>
    </w:p>
    <w:p w14:paraId="0B1F68D6" w14:textId="77777777" w:rsidR="00645948" w:rsidRPr="003907BE" w:rsidRDefault="00645948" w:rsidP="00441120">
      <w:pPr>
        <w:pStyle w:val="Body-Content"/>
        <w:rPr>
          <w:lang w:val="en-GB"/>
        </w:rPr>
      </w:pPr>
      <w:bookmarkStart w:id="3" w:name="_GoBack"/>
      <w:bookmarkEnd w:id="3"/>
      <w:permEnd w:id="1390428296"/>
    </w:p>
    <w:sectPr w:rsidR="00645948" w:rsidRPr="003907BE"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BE5E1B" w14:textId="77777777" w:rsidR="0020608D" w:rsidRDefault="0020608D" w:rsidP="000037FE">
      <w:r>
        <w:separator/>
      </w:r>
    </w:p>
  </w:endnote>
  <w:endnote w:type="continuationSeparator" w:id="0">
    <w:p w14:paraId="2C5F07F1" w14:textId="77777777" w:rsidR="0020608D" w:rsidRDefault="0020608D"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4BD6FC" w14:textId="5D1E6C77" w:rsidR="0033148B" w:rsidRPr="0033148B" w:rsidRDefault="00326EA9"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7333FFBF" wp14:editId="26C83715">
              <wp:simplePos x="0" y="0"/>
              <wp:positionH relativeFrom="column">
                <wp:posOffset>4344670</wp:posOffset>
              </wp:positionH>
              <wp:positionV relativeFrom="paragraph">
                <wp:posOffset>274955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31FB0C6F" w14:textId="77777777" w:rsidR="00326EA9" w:rsidRPr="00550813" w:rsidRDefault="00326EA9" w:rsidP="00326EA9">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333FFBF" id="_x0000_t202" coordsize="21600,21600" o:spt="202" path="m,l,21600r21600,l21600,xe">
              <v:stroke joinstyle="miter"/>
              <v:path gradientshapeok="t" o:connecttype="rect"/>
            </v:shapetype>
            <v:shape id="Text Box 5" o:spid="_x0000_s1026" type="#_x0000_t202" style="position:absolute;margin-left:342.1pt;margin-top:21.65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" filled="f" stroked="f" strokeweight=".5pt">
              <v:textbox>
                <w:txbxContent>
                  <w:p w14:paraId="31FB0C6F" w14:textId="77777777" w:rsidR="00326EA9" w:rsidRPr="00550813" w:rsidRDefault="00326EA9" w:rsidP="00326EA9">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76BE20B2" wp14:editId="54C0BCAB">
              <wp:simplePos x="0" y="0"/>
              <wp:positionH relativeFrom="column">
                <wp:posOffset>-1141730</wp:posOffset>
              </wp:positionH>
              <wp:positionV relativeFrom="paragraph">
                <wp:posOffset>255905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492B996A" w14:textId="77777777" w:rsidR="00326EA9" w:rsidRPr="00550813" w:rsidRDefault="00326EA9" w:rsidP="00326EA9">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BE20B2" id="Text Box 8" o:spid="_x0000_s1027" type="#_x0000_t202" style="position:absolute;margin-left:-89.9pt;margin-top:20.1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" filled="f" stroked="f" strokeweight=".5pt">
              <v:textbox>
                <w:txbxContent>
                  <w:p w14:paraId="492B996A" w14:textId="77777777" w:rsidR="00326EA9" w:rsidRPr="00550813" w:rsidRDefault="00326EA9" w:rsidP="00326EA9">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1494EB4" wp14:editId="2FD6698C">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197CF935" wp14:editId="6A713227">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19A2A85"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139E0273" wp14:editId="4E6E2725">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909EA"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252B9EEB" wp14:editId="157C5BF0">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67AE4606"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5EDFD35D" wp14:editId="4BBC7412">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17BDB5DA"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63F62178"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EDFD35D"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17BDB5DA"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63F62178"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EB4CD9" w14:textId="77777777" w:rsidR="0020608D" w:rsidRDefault="0020608D" w:rsidP="000037FE">
      <w:r>
        <w:separator/>
      </w:r>
    </w:p>
  </w:footnote>
  <w:footnote w:type="continuationSeparator" w:id="0">
    <w:p w14:paraId="7565162E" w14:textId="77777777" w:rsidR="0020608D" w:rsidRDefault="0020608D"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CF64E"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5E0D6EDB" wp14:editId="4462B315">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36E1A"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3DA12DAC" wp14:editId="6B61E218">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ckvtcbQPpvbdNbPN+vvD2oT/Tvdet3B0PqO3RchHzJxdBgE+NfT6frRSXeNLC6wxtPL98UUP6YzF0mv96SCZfg==" w:salt="Ydmg30ddhPwnzSuZ6qiLX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3C732F"/>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1460"/>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08D"/>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26EA9"/>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C732F"/>
    <w:rsid w:val="003D05E9"/>
    <w:rsid w:val="003D341B"/>
    <w:rsid w:val="003D48DF"/>
    <w:rsid w:val="003D77A6"/>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1120"/>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1292"/>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A3B76"/>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16132"/>
    <w:rsid w:val="00F209EB"/>
    <w:rsid w:val="00F22124"/>
    <w:rsid w:val="00F2283F"/>
    <w:rsid w:val="00F25F75"/>
    <w:rsid w:val="00F342C4"/>
    <w:rsid w:val="00F41E4A"/>
    <w:rsid w:val="00F441FE"/>
    <w:rsid w:val="00F53C7B"/>
    <w:rsid w:val="00F548BB"/>
    <w:rsid w:val="00F60804"/>
    <w:rsid w:val="00F74705"/>
    <w:rsid w:val="00F773BB"/>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96ED9"/>
  <w15:docId w15:val="{B644F010-BDCD-45EF-BDD7-A8E5C1A7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3D77A6"/>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B7212D06-1686-4DA0-BE50-A97779C5E509}"/>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E1A814AE-57D2-4129-8B0C-74579D5F0558}">
  <ds:schemaRefs>
    <ds:schemaRef ds:uri="http://schemas.openxmlformats.org/officeDocument/2006/bibliography"/>
  </ds:schemaRefs>
</ds:datastoreItem>
</file>

<file path=customXml/itemProps5.xml><?xml version="1.0" encoding="utf-8"?>
<ds:datastoreItem xmlns:ds="http://schemas.openxmlformats.org/officeDocument/2006/customXml" ds:itemID="{7E96A9ED-FE02-4422-BCDC-47A0EF2E1227}"/>
</file>

<file path=docProps/app.xml><?xml version="1.0" encoding="utf-8"?>
<Properties xmlns="http://schemas.openxmlformats.org/officeDocument/2006/extended-properties" xmlns:vt="http://schemas.openxmlformats.org/officeDocument/2006/docPropsVTypes">
  <Template>AIE_Class Activities Template_V070322.dotx</Template>
  <TotalTime>8</TotalTime>
  <Pages>1</Pages>
  <Words>34</Words>
  <Characters>198</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Activity 3-3</vt:lpstr>
      <vt:lpstr>        Question 1</vt:lpstr>
      <vt:lpstr>        Question 2</vt:lpstr>
      <vt:lpstr>        Question 3</vt:lpstr>
    </vt:vector>
  </TitlesOfParts>
  <Company/>
  <LinksUpToDate>false</LinksUpToDate>
  <CharactersWithSpaces>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2022-09-30T09:59:00Z</dcterms:created>
  <dcterms:modified xsi:type="dcterms:W3CDTF">2024-01-31T07:25:00Z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