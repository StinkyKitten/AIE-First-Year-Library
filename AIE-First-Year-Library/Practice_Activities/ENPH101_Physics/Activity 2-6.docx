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DAEF2D"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8E4A5C">
        <w:rPr>
          <w:rFonts w:eastAsiaTheme="majorEastAsia"/>
          <w:bCs/>
          <w:color w:val="000000" w:themeColor="text1"/>
          <w:sz w:val="32"/>
          <w:szCs w:val="32"/>
          <w:u w:color="FD972B"/>
          <w:lang w:eastAsia="en-GB"/>
        </w:rPr>
        <w:t>2-6</w:t>
      </w:r>
    </w:p>
    <w:p w14:paraId="6716535C" w14:textId="77777777" w:rsidR="003907BE" w:rsidRPr="003907BE" w:rsidRDefault="003907BE" w:rsidP="003907BE">
      <w:pPr>
        <w:rPr>
          <w:color w:val="000000" w:themeColor="text1"/>
        </w:rPr>
      </w:pPr>
      <w:bookmarkStart w:id="0" w:name="_Toc277776548"/>
      <w:bookmarkStart w:id="1" w:name="_Toc13745201"/>
      <w:bookmarkStart w:id="2" w:name="_Toc79457782"/>
    </w:p>
    <w:p w14:paraId="5E88CB3C" w14:textId="77777777" w:rsidR="003907BE" w:rsidRPr="003907BE" w:rsidRDefault="003907BE" w:rsidP="00645948">
      <w:pPr>
        <w:pStyle w:val="Heading3"/>
      </w:pPr>
      <w:r w:rsidRPr="003907BE">
        <w:t>Question</w:t>
      </w:r>
      <w:r w:rsidR="00645948">
        <w:t xml:space="preserve"> 1</w:t>
      </w:r>
    </w:p>
    <w:bookmarkEnd w:id="0"/>
    <w:bookmarkEnd w:id="1"/>
    <w:bookmarkEnd w:id="2"/>
    <w:p w14:paraId="40E99C55" w14:textId="01E1393C" w:rsidR="008E4A5C" w:rsidRPr="008E4A5C" w:rsidRDefault="00D34342" w:rsidP="008E4A5C">
      <w:pPr>
        <w:pStyle w:val="Body-Content"/>
        <w:rPr>
          <w:lang w:val="en-GB"/>
        </w:rPr>
      </w:pPr>
      <w:r>
        <w:rPr>
          <w:lang w:val="en-GB"/>
        </w:rPr>
        <w:t>Refer to</w:t>
      </w:r>
      <w:r w:rsidR="008E4A5C" w:rsidRPr="008E4A5C">
        <w:rPr>
          <w:lang w:val="en-GB"/>
        </w:rPr>
        <w:t xml:space="preserve"> the system of forces shown in figure 2</w:t>
      </w:r>
      <w:r w:rsidR="003D71A1">
        <w:rPr>
          <w:lang w:val="en-GB"/>
        </w:rPr>
        <w:t>-6</w:t>
      </w:r>
      <w:r>
        <w:rPr>
          <w:lang w:val="en-GB"/>
        </w:rPr>
        <w:t xml:space="preserve"> and </w:t>
      </w:r>
      <w:r w:rsidR="008E4A5C" w:rsidRPr="008E4A5C">
        <w:rPr>
          <w:lang w:val="en-GB"/>
        </w:rPr>
        <w:t>determine the magnitude and sense of the resultant and equilibrant forces.</w:t>
      </w:r>
    </w:p>
    <w:p w14:paraId="5D1F330E" w14:textId="77777777" w:rsidR="008E4A5C" w:rsidRPr="008E4A5C" w:rsidRDefault="008E4A5C" w:rsidP="008E4A5C">
      <w:pPr>
        <w:pStyle w:val="Body-Content"/>
        <w:jc w:val="center"/>
        <w:rPr>
          <w:b/>
          <w:lang w:val="en-GB"/>
        </w:rPr>
      </w:pPr>
      <w:r w:rsidRPr="008E4A5C">
        <w:rPr>
          <w:lang w:val="en-GB"/>
        </w:rPr>
        <w:object w:dxaOrig="14250" w:dyaOrig="7860" w14:anchorId="7F3BE0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in;height:234pt" o:ole="">
            <v:imagedata r:id="rId11" o:title="" croptop="14889f" cropbottom="12982f" cropleft="14221f" cropright="25717f"/>
          </v:shape>
          <o:OLEObject Type="Embed" ProgID="AutoCAD.Drawing.15" ShapeID="_x0000_i1025" DrawAspect="Content" ObjectID="_1768197664" r:id="rId12"/>
        </w:object>
      </w:r>
    </w:p>
    <w:p w14:paraId="10F6998C" w14:textId="35E68C93" w:rsidR="008E4A5C" w:rsidRPr="003D71A1" w:rsidRDefault="008E4A5C" w:rsidP="003D71A1">
      <w:pPr>
        <w:pStyle w:val="Caption"/>
      </w:pPr>
      <w:r w:rsidRPr="003D71A1">
        <w:t>Figure 2</w:t>
      </w:r>
      <w:r w:rsidR="003D71A1" w:rsidRPr="003D71A1">
        <w:t>-6</w:t>
      </w:r>
    </w:p>
    <w:p w14:paraId="5F6D5431" w14:textId="77777777" w:rsidR="008E4A5C" w:rsidRPr="008E4A5C" w:rsidRDefault="008E4A5C" w:rsidP="008E4A5C">
      <w:pPr>
        <w:pStyle w:val="Body-Content"/>
        <w:jc w:val="center"/>
        <w:rPr>
          <w:lang w:val="en-GB"/>
        </w:rPr>
      </w:pPr>
    </w:p>
    <w:p w14:paraId="0043CED2" w14:textId="77777777" w:rsidR="008E4A5C" w:rsidRPr="008E4A5C" w:rsidRDefault="008E4A5C" w:rsidP="008E4A5C">
      <w:pPr>
        <w:suppressAutoHyphens/>
        <w:spacing w:before="0" w:after="160" w:line="259" w:lineRule="auto"/>
        <w:ind w:right="724"/>
        <w:jc w:val="left"/>
        <w:rPr>
          <w:noProof/>
          <w:color w:val="auto"/>
          <w:lang w:val="en-GB" w:eastAsia="en-ZA"/>
        </w:rPr>
      </w:pPr>
      <w:r w:rsidRPr="008E4A5C">
        <w:rPr>
          <w:noProof/>
          <w:color w:val="auto"/>
          <w:lang w:val="en-GB" w:eastAsia="en-ZA"/>
        </w:rPr>
        <w:t>Solving hints for activity 2-6</w:t>
      </w:r>
    </w:p>
    <w:p w14:paraId="4461FACC" w14:textId="150BDBCF" w:rsidR="008E4A5C" w:rsidRPr="008E4A5C" w:rsidRDefault="008E4A5C" w:rsidP="008E4A5C">
      <w:pPr>
        <w:numPr>
          <w:ilvl w:val="0"/>
          <w:numId w:val="48"/>
        </w:numPr>
        <w:suppressAutoHyphens/>
        <w:spacing w:before="0" w:after="160" w:line="259" w:lineRule="auto"/>
        <w:ind w:right="724"/>
        <w:jc w:val="left"/>
        <w:rPr>
          <w:noProof/>
          <w:color w:val="auto"/>
          <w:lang w:val="en-GB" w:eastAsia="en-ZA"/>
        </w:rPr>
      </w:pPr>
      <w:r w:rsidRPr="008E4A5C">
        <w:rPr>
          <w:noProof/>
          <w:color w:val="auto"/>
          <w:lang w:val="en-GB" w:eastAsia="en-ZA"/>
        </w:rPr>
        <w:t xml:space="preserve">Follow the steps used to solve </w:t>
      </w:r>
      <w:r w:rsidRPr="00BE6880">
        <w:rPr>
          <w:noProof/>
          <w:color w:val="auto"/>
          <w:lang w:val="en-GB" w:eastAsia="en-ZA"/>
        </w:rPr>
        <w:t>figure 2</w:t>
      </w:r>
      <w:r w:rsidR="00BE6880" w:rsidRPr="00BE6880">
        <w:rPr>
          <w:noProof/>
          <w:color w:val="auto"/>
          <w:lang w:val="en-GB" w:eastAsia="en-ZA"/>
        </w:rPr>
        <w:t>-12 in the study guide</w:t>
      </w:r>
    </w:p>
    <w:p w14:paraId="7DDF39E6" w14:textId="22C6707A" w:rsidR="009C5A3C" w:rsidRDefault="009C5A3C" w:rsidP="008E4A5C">
      <w:pPr>
        <w:pStyle w:val="Body-Content"/>
        <w:rPr>
          <w:lang w:val="en-GB"/>
        </w:rPr>
      </w:pPr>
      <w:permStart w:id="1633040056" w:edGrp="everyone"/>
    </w:p>
    <w:p w14:paraId="77BD3A51" w14:textId="77777777" w:rsidR="008E4A5C" w:rsidRDefault="008E4A5C" w:rsidP="008E4A5C">
      <w:pPr>
        <w:pStyle w:val="Body-Content"/>
      </w:pPr>
    </w:p>
    <w:p w14:paraId="317328BE" w14:textId="77777777" w:rsidR="008E4A5C" w:rsidRDefault="008E4A5C" w:rsidP="008E4A5C">
      <w:pPr>
        <w:pStyle w:val="Body-Content"/>
      </w:pPr>
    </w:p>
    <w:p w14:paraId="29EEC97B" w14:textId="77777777" w:rsidR="008E4A5C" w:rsidRDefault="008E4A5C" w:rsidP="008E4A5C">
      <w:pPr>
        <w:pStyle w:val="Body-Content"/>
      </w:pPr>
    </w:p>
    <w:p w14:paraId="48B43FF6" w14:textId="77777777" w:rsidR="008E4A5C" w:rsidRDefault="008E4A5C" w:rsidP="008E4A5C">
      <w:pPr>
        <w:pStyle w:val="Body-Content"/>
      </w:pPr>
    </w:p>
    <w:p w14:paraId="460696C2" w14:textId="77777777" w:rsidR="008E4A5C" w:rsidRDefault="008E4A5C" w:rsidP="008E4A5C">
      <w:pPr>
        <w:pStyle w:val="Body-Content"/>
      </w:pPr>
    </w:p>
    <w:p w14:paraId="05D27AE1" w14:textId="77777777" w:rsidR="008E4A5C" w:rsidRDefault="008E4A5C" w:rsidP="008E4A5C">
      <w:pPr>
        <w:pStyle w:val="Body-Content"/>
      </w:pPr>
    </w:p>
    <w:p w14:paraId="76C0BA83" w14:textId="77777777" w:rsidR="008E4A5C" w:rsidRDefault="008E4A5C" w:rsidP="008E4A5C">
      <w:pPr>
        <w:pStyle w:val="Body-Content"/>
      </w:pPr>
    </w:p>
    <w:p w14:paraId="5AC03D4F" w14:textId="77777777" w:rsidR="008E4A5C" w:rsidRDefault="008E4A5C" w:rsidP="008E4A5C">
      <w:pPr>
        <w:pStyle w:val="Body-Content"/>
      </w:pPr>
    </w:p>
    <w:p w14:paraId="1BFCD425" w14:textId="77777777" w:rsidR="008E4A5C" w:rsidRDefault="008E4A5C" w:rsidP="008E4A5C">
      <w:pPr>
        <w:pStyle w:val="Body-Content"/>
      </w:pPr>
    </w:p>
    <w:p w14:paraId="4D635E1E" w14:textId="77777777" w:rsidR="008E4A5C" w:rsidRDefault="008E4A5C" w:rsidP="008E4A5C">
      <w:pPr>
        <w:pStyle w:val="Body-Content"/>
      </w:pPr>
      <w:bookmarkStart w:id="3" w:name="_GoBack"/>
      <w:bookmarkEnd w:id="3"/>
    </w:p>
    <w:p w14:paraId="781E7418" w14:textId="77777777" w:rsidR="008E4A5C" w:rsidRDefault="008E4A5C" w:rsidP="008E4A5C">
      <w:pPr>
        <w:pStyle w:val="Body-Content"/>
      </w:pPr>
    </w:p>
    <w:p w14:paraId="4358BCB2" w14:textId="77777777" w:rsidR="008E4A5C" w:rsidRDefault="008E4A5C" w:rsidP="008E4A5C">
      <w:pPr>
        <w:pStyle w:val="Body-Content"/>
      </w:pPr>
    </w:p>
    <w:permEnd w:id="1633040056"/>
    <w:p w14:paraId="3E4BDBCB" w14:textId="77777777" w:rsidR="008E4A5C" w:rsidRPr="003907BE" w:rsidRDefault="008E4A5C" w:rsidP="008E4A5C">
      <w:pPr>
        <w:pStyle w:val="Body-Content"/>
      </w:pPr>
    </w:p>
    <w:sectPr w:rsidR="008E4A5C" w:rsidRPr="003907BE" w:rsidSect="00027058">
      <w:headerReference w:type="default" r:id="rId13"/>
      <w:footerReference w:type="default" r:id="rId14"/>
      <w:headerReference w:type="first" r:id="rId15"/>
      <w:footerReference w:type="first" r:id="rId16"/>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9E9BE7" w14:textId="77777777" w:rsidR="004852A7" w:rsidRDefault="004852A7" w:rsidP="000037FE">
      <w:r>
        <w:separator/>
      </w:r>
    </w:p>
  </w:endnote>
  <w:endnote w:type="continuationSeparator" w:id="0">
    <w:p w14:paraId="7FAC53C1" w14:textId="77777777" w:rsidR="004852A7" w:rsidRDefault="004852A7"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A9C6D7" w14:textId="76815265" w:rsidR="0033148B" w:rsidRPr="0033148B" w:rsidRDefault="00C00AF4"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5A42F403" wp14:editId="5F486325">
              <wp:simplePos x="0" y="0"/>
              <wp:positionH relativeFrom="column">
                <wp:posOffset>4316095</wp:posOffset>
              </wp:positionH>
              <wp:positionV relativeFrom="paragraph">
                <wp:posOffset>274955</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3F59E3B4" w14:textId="77777777" w:rsidR="00C00AF4" w:rsidRPr="00550813" w:rsidRDefault="00C00AF4" w:rsidP="00C00AF4">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A42F403" id="_x0000_t202" coordsize="21600,21600" o:spt="202" path="m,l,21600r21600,l21600,xe">
              <v:stroke joinstyle="miter"/>
              <v:path gradientshapeok="t" o:connecttype="rect"/>
            </v:shapetype>
            <v:shape id="Text Box 5" o:spid="_x0000_s1026" type="#_x0000_t202" style="position:absolute;margin-left:339.85pt;margin-top:21.65pt;width:164.7pt;height:52.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" filled="f" stroked="f" strokeweight=".5pt">
              <v:textbox>
                <w:txbxContent>
                  <w:p w14:paraId="3F59E3B4" w14:textId="77777777" w:rsidR="00C00AF4" w:rsidRPr="00550813" w:rsidRDefault="00C00AF4" w:rsidP="00C00AF4">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7B253B42" wp14:editId="42F0B248">
              <wp:simplePos x="0" y="0"/>
              <wp:positionH relativeFrom="column">
                <wp:posOffset>-1141730</wp:posOffset>
              </wp:positionH>
              <wp:positionV relativeFrom="paragraph">
                <wp:posOffset>246380</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089C4B50" w14:textId="77777777" w:rsidR="00C00AF4" w:rsidRPr="00550813" w:rsidRDefault="00C00AF4" w:rsidP="00C00AF4">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253B42" id="Text Box 8" o:spid="_x0000_s1027" type="#_x0000_t202" style="position:absolute;margin-left:-89.9pt;margin-top:19.4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" filled="f" stroked="f" strokeweight=".5pt">
              <v:textbox>
                <w:txbxContent>
                  <w:p w14:paraId="089C4B50" w14:textId="77777777" w:rsidR="00C00AF4" w:rsidRPr="00550813" w:rsidRDefault="00C00AF4" w:rsidP="00C00AF4">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2DA20BF9" wp14:editId="622C5059">
          <wp:simplePos x="0" y="0"/>
          <wp:positionH relativeFrom="column">
            <wp:posOffset>1934210</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596BB758" wp14:editId="22B508D1">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2F26C4E"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187C0A28" wp14:editId="2338BBFA">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5757B3"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126C31FD" wp14:editId="5BC66298">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0ACC3D9B"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64C13716" wp14:editId="636B26F9">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20C31273"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76A78025"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C13716" id="_x0000_t202" coordsize="21600,21600" o:spt="202" path="m,l,21600r21600,l21600,xe">
              <v:stroke joinstyle="miter"/>
              <v:path gradientshapeok="t" o:connecttype="rect"/>
            </v:shapetype>
            <v:shape id="Text Box 9" o:spid="_x0000_s1028"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" filled="f" stroked="f">
              <v:textbox>
                <w:txbxContent>
                  <w:p w14:paraId="20C31273"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76A78025"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C54536" w14:textId="77777777" w:rsidR="004852A7" w:rsidRDefault="004852A7" w:rsidP="000037FE">
      <w:r>
        <w:separator/>
      </w:r>
    </w:p>
  </w:footnote>
  <w:footnote w:type="continuationSeparator" w:id="0">
    <w:p w14:paraId="77911F7F" w14:textId="77777777" w:rsidR="004852A7" w:rsidRDefault="004852A7"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13DE81"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04732729" wp14:editId="50B20B63">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E6722C"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23C8EDDE" wp14:editId="6E5A1F35">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08682F"/>
    <w:multiLevelType w:val="hybridMultilevel"/>
    <w:tmpl w:val="7FD8DF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9"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25F43C87"/>
    <w:multiLevelType w:val="hybridMultilevel"/>
    <w:tmpl w:val="EFB6B028"/>
    <w:lvl w:ilvl="0" w:tplc="1C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8"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3"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6"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8"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2"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8"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3"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7"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2"/>
  </w:num>
  <w:num w:numId="2">
    <w:abstractNumId w:val="8"/>
  </w:num>
  <w:num w:numId="3">
    <w:abstractNumId w:val="17"/>
  </w:num>
  <w:num w:numId="4">
    <w:abstractNumId w:val="47"/>
  </w:num>
  <w:num w:numId="5">
    <w:abstractNumId w:val="27"/>
  </w:num>
  <w:num w:numId="6">
    <w:abstractNumId w:val="29"/>
  </w:num>
  <w:num w:numId="7">
    <w:abstractNumId w:val="45"/>
  </w:num>
  <w:num w:numId="8">
    <w:abstractNumId w:val="32"/>
  </w:num>
  <w:num w:numId="9">
    <w:abstractNumId w:val="20"/>
  </w:num>
  <w:num w:numId="10">
    <w:abstractNumId w:val="38"/>
  </w:num>
  <w:num w:numId="11">
    <w:abstractNumId w:val="0"/>
  </w:num>
  <w:num w:numId="12">
    <w:abstractNumId w:val="25"/>
  </w:num>
  <w:num w:numId="13">
    <w:abstractNumId w:val="21"/>
  </w:num>
  <w:num w:numId="14">
    <w:abstractNumId w:val="16"/>
  </w:num>
  <w:num w:numId="15">
    <w:abstractNumId w:val="7"/>
  </w:num>
  <w:num w:numId="16">
    <w:abstractNumId w:val="13"/>
  </w:num>
  <w:num w:numId="17">
    <w:abstractNumId w:val="2"/>
  </w:num>
  <w:num w:numId="1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1"/>
  </w:num>
  <w:num w:numId="20">
    <w:abstractNumId w:val="19"/>
  </w:num>
  <w:num w:numId="21">
    <w:abstractNumId w:val="40"/>
  </w:num>
  <w:num w:numId="22">
    <w:abstractNumId w:val="6"/>
  </w:num>
  <w:num w:numId="23">
    <w:abstractNumId w:val="37"/>
  </w:num>
  <w:num w:numId="24">
    <w:abstractNumId w:val="41"/>
  </w:num>
  <w:num w:numId="25">
    <w:abstractNumId w:val="14"/>
  </w:num>
  <w:num w:numId="26">
    <w:abstractNumId w:val="4"/>
  </w:num>
  <w:num w:numId="27">
    <w:abstractNumId w:val="5"/>
  </w:num>
  <w:num w:numId="28">
    <w:abstractNumId w:val="15"/>
  </w:num>
  <w:num w:numId="29">
    <w:abstractNumId w:val="22"/>
  </w:num>
  <w:num w:numId="30">
    <w:abstractNumId w:val="33"/>
  </w:num>
  <w:num w:numId="31">
    <w:abstractNumId w:val="43"/>
  </w:num>
  <w:num w:numId="32">
    <w:abstractNumId w:val="9"/>
  </w:num>
  <w:num w:numId="33">
    <w:abstractNumId w:val="10"/>
  </w:num>
  <w:num w:numId="34">
    <w:abstractNumId w:val="23"/>
  </w:num>
  <w:num w:numId="35">
    <w:abstractNumId w:val="34"/>
  </w:num>
  <w:num w:numId="36">
    <w:abstractNumId w:val="39"/>
  </w:num>
  <w:num w:numId="37">
    <w:abstractNumId w:val="30"/>
  </w:num>
  <w:num w:numId="38">
    <w:abstractNumId w:val="24"/>
  </w:num>
  <w:num w:numId="39">
    <w:abstractNumId w:val="18"/>
  </w:num>
  <w:num w:numId="40">
    <w:abstractNumId w:val="26"/>
  </w:num>
  <w:num w:numId="41">
    <w:abstractNumId w:val="36"/>
  </w:num>
  <w:num w:numId="42">
    <w:abstractNumId w:val="35"/>
  </w:num>
  <w:num w:numId="43">
    <w:abstractNumId w:val="3"/>
  </w:num>
  <w:num w:numId="44">
    <w:abstractNumId w:val="46"/>
  </w:num>
  <w:num w:numId="45">
    <w:abstractNumId w:val="42"/>
  </w:num>
  <w:num w:numId="46">
    <w:abstractNumId w:val="28"/>
  </w:num>
  <w:num w:numId="47">
    <w:abstractNumId w:val="44"/>
  </w:num>
  <w:num w:numId="48">
    <w:abstractNumId w:val="11"/>
  </w:num>
  <w:num w:numId="49">
    <w:abstractNumId w:val="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aDmTbz7RXJaBUSwc3SkHPuUzrmyKe7O+kzgF3yDTdQbyzDXPRkeLyFHPVtuqVgK2X/Je6gObc54tOIzQ+QWJtg==" w:salt="xwwLI+Z2/Uegu34gdnNkCA=="/>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8E4A5C"/>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D71A1"/>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852A7"/>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5E6E06"/>
    <w:rsid w:val="00602E70"/>
    <w:rsid w:val="00604F83"/>
    <w:rsid w:val="00612058"/>
    <w:rsid w:val="006344BF"/>
    <w:rsid w:val="006351C1"/>
    <w:rsid w:val="00641D95"/>
    <w:rsid w:val="00643153"/>
    <w:rsid w:val="0064417D"/>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2F75"/>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4A5C"/>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56E00"/>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6880"/>
    <w:rsid w:val="00BE7F7A"/>
    <w:rsid w:val="00C0078D"/>
    <w:rsid w:val="00C00AF4"/>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34342"/>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C69C8"/>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D1AD7E"/>
  <w15:docId w15:val="{5FF0ACA5-B9C3-40B4-9ABB-52D6401FF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Body-Content"/>
    <w:qFormat/>
    <w:rsid w:val="003D71A1"/>
    <w:pPr>
      <w:jc w:val="center"/>
    </w:pPr>
    <w:rPr>
      <w:i/>
      <w:iCs/>
      <w:sz w:val="18"/>
      <w:szCs w:val="18"/>
      <w:lang w:val="en-GB"/>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customXml" Target="../customXml/item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2.xml><?xml version="1.0" encoding="utf-8"?>
<ds:datastoreItem xmlns:ds="http://schemas.openxmlformats.org/officeDocument/2006/customXml" ds:itemID="{B11CC02E-F179-4564-A10D-46EDD5D4D82A}"/>
</file>

<file path=customXml/itemProps3.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4.xml><?xml version="1.0" encoding="utf-8"?>
<ds:datastoreItem xmlns:ds="http://schemas.openxmlformats.org/officeDocument/2006/customXml" ds:itemID="{9EBF7EC4-3BC8-4716-9BAC-92493FC8CA3E}">
  <ds:schemaRefs>
    <ds:schemaRef ds:uri="http://schemas.openxmlformats.org/officeDocument/2006/bibliography"/>
  </ds:schemaRefs>
</ds:datastoreItem>
</file>

<file path=customXml/itemProps5.xml><?xml version="1.0" encoding="utf-8"?>
<ds:datastoreItem xmlns:ds="http://schemas.openxmlformats.org/officeDocument/2006/customXml" ds:itemID="{BCD93085-40F8-4279-8CD0-93534B571C5E}"/>
</file>

<file path=docProps/app.xml><?xml version="1.0" encoding="utf-8"?>
<Properties xmlns="http://schemas.openxmlformats.org/officeDocument/2006/extended-properties" xmlns:vt="http://schemas.openxmlformats.org/officeDocument/2006/docPropsVTypes">
  <Template>AIE_Class Activities Template_V070322.dotx</Template>
  <TotalTime>3</TotalTime>
  <Pages>1</Pages>
  <Words>45</Words>
  <Characters>259</Characters>
  <Application>Microsoft Office Word</Application>
  <DocSecurity>8</DocSecurity>
  <Lines>2</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Activity 2-6</vt:lpstr>
      <vt:lpstr>        Question 1</vt:lpstr>
    </vt:vector>
  </TitlesOfParts>
  <Company/>
  <LinksUpToDate>false</LinksUpToDate>
  <CharactersWithSpaces>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6</cp:revision>
  <cp:lastPrinted>2021-08-23T20:31:00Z</cp:lastPrinted>
  <dcterms:created xsi:type="dcterms:W3CDTF">2022-09-30T11:13:00Z</dcterms:created>
  <dcterms:modified xsi:type="dcterms:W3CDTF">2024-01-31T07:14:00Z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