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9AC9D0"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65483D">
        <w:rPr>
          <w:rFonts w:eastAsiaTheme="majorEastAsia"/>
          <w:bCs/>
          <w:color w:val="000000" w:themeColor="text1"/>
          <w:sz w:val="32"/>
          <w:szCs w:val="32"/>
          <w:u w:color="FD972B"/>
          <w:lang w:eastAsia="en-GB"/>
        </w:rPr>
        <w:t>2-5</w:t>
      </w:r>
    </w:p>
    <w:p w14:paraId="1E3CDDBF" w14:textId="77777777" w:rsidR="003907BE" w:rsidRPr="003907BE" w:rsidRDefault="003907BE" w:rsidP="003907BE">
      <w:pPr>
        <w:rPr>
          <w:color w:val="000000" w:themeColor="text1"/>
        </w:rPr>
      </w:pPr>
      <w:bookmarkStart w:id="0" w:name="_Toc277776548"/>
      <w:bookmarkStart w:id="1" w:name="_Toc13745201"/>
      <w:bookmarkStart w:id="2" w:name="_Toc79457782"/>
    </w:p>
    <w:p w14:paraId="2013B02C" w14:textId="77777777" w:rsidR="003907BE" w:rsidRPr="003907BE" w:rsidRDefault="003907BE" w:rsidP="00645948">
      <w:pPr>
        <w:pStyle w:val="Heading3"/>
      </w:pPr>
      <w:r w:rsidRPr="003907BE">
        <w:t>Question</w:t>
      </w:r>
      <w:r w:rsidR="00645948">
        <w:t xml:space="preserve"> 1</w:t>
      </w:r>
    </w:p>
    <w:bookmarkEnd w:id="0"/>
    <w:bookmarkEnd w:id="1"/>
    <w:bookmarkEnd w:id="2"/>
    <w:p w14:paraId="2E5A3BE9" w14:textId="0CB92997" w:rsidR="0065483D" w:rsidRPr="0065483D" w:rsidRDefault="00BF0D47" w:rsidP="0065483D">
      <w:pPr>
        <w:pStyle w:val="Body-Content"/>
        <w:rPr>
          <w:lang w:val="en-GB"/>
        </w:rPr>
      </w:pPr>
      <w:r>
        <w:rPr>
          <w:lang w:val="en-GB"/>
        </w:rPr>
        <w:t>Refer to</w:t>
      </w:r>
      <w:r w:rsidR="0065483D" w:rsidRPr="0065483D">
        <w:rPr>
          <w:lang w:val="en-GB"/>
        </w:rPr>
        <w:t xml:space="preserve"> the system of forces shown in </w:t>
      </w:r>
      <w:r w:rsidR="0065483D" w:rsidRPr="00833AFB">
        <w:rPr>
          <w:lang w:val="en-GB"/>
        </w:rPr>
        <w:t>figure 2</w:t>
      </w:r>
      <w:r w:rsidR="00595BE9" w:rsidRPr="00833AFB">
        <w:rPr>
          <w:lang w:val="en-GB"/>
        </w:rPr>
        <w:t>-5</w:t>
      </w:r>
      <w:r w:rsidR="0065483D" w:rsidRPr="00833AFB">
        <w:rPr>
          <w:lang w:val="en-GB"/>
        </w:rPr>
        <w:t xml:space="preserve"> (a) and (b)</w:t>
      </w:r>
      <w:r w:rsidR="0065483D" w:rsidRPr="0065483D">
        <w:rPr>
          <w:lang w:val="en-GB"/>
        </w:rPr>
        <w:t xml:space="preserve"> </w:t>
      </w:r>
      <w:r w:rsidR="00833AFB">
        <w:rPr>
          <w:lang w:val="en-GB"/>
        </w:rPr>
        <w:t xml:space="preserve">and </w:t>
      </w:r>
      <w:r w:rsidR="0065483D" w:rsidRPr="0065483D">
        <w:rPr>
          <w:lang w:val="en-GB"/>
        </w:rPr>
        <w:t>determine the magnitude</w:t>
      </w:r>
      <w:r>
        <w:rPr>
          <w:lang w:val="en-GB"/>
        </w:rPr>
        <w:t xml:space="preserve"> </w:t>
      </w:r>
      <w:r w:rsidR="0065483D" w:rsidRPr="0065483D">
        <w:rPr>
          <w:lang w:val="en-GB"/>
        </w:rPr>
        <w:t>and sense of the resultant and equilibrant forces.</w:t>
      </w:r>
    </w:p>
    <w:p w14:paraId="56B92EC3" w14:textId="07D114A8" w:rsidR="0065483D" w:rsidRPr="0065483D" w:rsidRDefault="0065483D" w:rsidP="0065483D">
      <w:pPr>
        <w:pStyle w:val="Body-Content"/>
        <w:rPr>
          <w:lang w:val="en-GB"/>
        </w:rPr>
      </w:pPr>
      <w:r w:rsidRPr="0065483D">
        <w:rPr>
          <w:lang w:val="en-GB"/>
        </w:rPr>
        <w:t>N. B.:Pay attention to the forces sense shown in figure 2</w:t>
      </w:r>
      <w:r w:rsidR="00595BE9">
        <w:rPr>
          <w:lang w:val="en-GB"/>
        </w:rPr>
        <w:t>-5</w:t>
      </w:r>
      <w:r w:rsidRPr="0065483D">
        <w:rPr>
          <w:lang w:val="en-GB"/>
        </w:rPr>
        <w:t xml:space="preserve"> </w:t>
      </w:r>
      <w:r w:rsidR="00BF0D47">
        <w:rPr>
          <w:lang w:val="en-GB"/>
        </w:rPr>
        <w:t>(</w:t>
      </w:r>
      <w:r w:rsidRPr="0065483D">
        <w:rPr>
          <w:lang w:val="en-GB"/>
        </w:rPr>
        <w:t>a</w:t>
      </w:r>
      <w:r w:rsidR="00BF0D47">
        <w:rPr>
          <w:lang w:val="en-GB"/>
        </w:rPr>
        <w:t>)</w:t>
      </w:r>
    </w:p>
    <w:p w14:paraId="1943D5DE" w14:textId="3FCD0C16" w:rsidR="0065483D" w:rsidRDefault="0065483D" w:rsidP="00595BE9">
      <w:pPr>
        <w:pStyle w:val="Caption"/>
      </w:pPr>
      <w:r w:rsidRPr="0065483D">
        <w:object w:dxaOrig="14250" w:dyaOrig="7860" w14:anchorId="2C99AC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215.25pt" o:ole="">
            <v:imagedata r:id="rId11" o:title="" croptop="15512f" cropbottom="17043f" cropleft="2338f" cropright="24592f"/>
          </v:shape>
          <o:OLEObject Type="Embed" ProgID="AutoCAD.Drawing.15" ShapeID="_x0000_i1025" DrawAspect="Content" ObjectID="_1768197587" r:id="rId12"/>
        </w:object>
      </w:r>
      <w:r w:rsidRPr="0065483D">
        <w:t xml:space="preserve"> </w:t>
      </w:r>
      <w:r w:rsidRPr="00595BE9">
        <w:t>Figure 2</w:t>
      </w:r>
      <w:r w:rsidR="00595BE9" w:rsidRPr="00595BE9">
        <w:t>-5</w:t>
      </w:r>
    </w:p>
    <w:p w14:paraId="5A70761F" w14:textId="77777777" w:rsidR="0065483D" w:rsidRDefault="0065483D" w:rsidP="0065483D">
      <w:pPr>
        <w:pStyle w:val="Body-Content"/>
        <w:rPr>
          <w:lang w:val="en-GB"/>
        </w:rPr>
      </w:pPr>
      <w:permStart w:id="1679690931" w:edGrp="everyone"/>
    </w:p>
    <w:p w14:paraId="27706040" w14:textId="77777777" w:rsidR="0065483D" w:rsidRDefault="0065483D" w:rsidP="0065483D">
      <w:pPr>
        <w:pStyle w:val="Body-Content"/>
        <w:rPr>
          <w:lang w:val="en-GB"/>
        </w:rPr>
      </w:pPr>
    </w:p>
    <w:p w14:paraId="1D293AB0" w14:textId="77777777" w:rsidR="0065483D" w:rsidRDefault="0065483D" w:rsidP="0065483D">
      <w:pPr>
        <w:pStyle w:val="Body-Content"/>
        <w:rPr>
          <w:lang w:val="en-GB"/>
        </w:rPr>
      </w:pPr>
    </w:p>
    <w:p w14:paraId="51BD37B2" w14:textId="77777777" w:rsidR="0065483D" w:rsidRDefault="0065483D" w:rsidP="0065483D">
      <w:pPr>
        <w:pStyle w:val="Body-Content"/>
        <w:rPr>
          <w:lang w:val="en-GB"/>
        </w:rPr>
      </w:pPr>
    </w:p>
    <w:p w14:paraId="630E859F" w14:textId="77777777" w:rsidR="0065483D" w:rsidRDefault="0065483D" w:rsidP="0065483D">
      <w:pPr>
        <w:pStyle w:val="Body-Content"/>
        <w:rPr>
          <w:lang w:val="en-GB"/>
        </w:rPr>
      </w:pPr>
    </w:p>
    <w:p w14:paraId="3F291C6C" w14:textId="77777777" w:rsidR="0065483D" w:rsidRDefault="0065483D" w:rsidP="0065483D">
      <w:pPr>
        <w:pStyle w:val="Body-Content"/>
        <w:rPr>
          <w:lang w:val="en-GB"/>
        </w:rPr>
      </w:pPr>
    </w:p>
    <w:p w14:paraId="27343826" w14:textId="77777777" w:rsidR="0065483D" w:rsidRDefault="0065483D" w:rsidP="0065483D">
      <w:pPr>
        <w:pStyle w:val="Body-Content"/>
        <w:rPr>
          <w:lang w:val="en-GB"/>
        </w:rPr>
      </w:pPr>
    </w:p>
    <w:p w14:paraId="195AC646" w14:textId="77777777" w:rsidR="0065483D" w:rsidRDefault="0065483D" w:rsidP="0065483D">
      <w:pPr>
        <w:pStyle w:val="Body-Content"/>
        <w:rPr>
          <w:lang w:val="en-GB"/>
        </w:rPr>
      </w:pPr>
    </w:p>
    <w:p w14:paraId="4A75354F" w14:textId="77777777" w:rsidR="0065483D" w:rsidRDefault="0065483D" w:rsidP="0065483D">
      <w:pPr>
        <w:pStyle w:val="Body-Content"/>
        <w:rPr>
          <w:lang w:val="en-GB"/>
        </w:rPr>
      </w:pPr>
    </w:p>
    <w:p w14:paraId="0D8AF54A" w14:textId="77777777" w:rsidR="0065483D" w:rsidRDefault="0065483D" w:rsidP="0065483D">
      <w:pPr>
        <w:pStyle w:val="Body-Content"/>
        <w:rPr>
          <w:lang w:val="en-GB"/>
        </w:rPr>
      </w:pPr>
    </w:p>
    <w:p w14:paraId="26F0C657" w14:textId="77777777" w:rsidR="0065483D" w:rsidRDefault="0065483D" w:rsidP="0065483D">
      <w:pPr>
        <w:pStyle w:val="Body-Content"/>
        <w:rPr>
          <w:lang w:val="en-GB"/>
        </w:rPr>
      </w:pPr>
    </w:p>
    <w:p w14:paraId="7DF5C2C1" w14:textId="77777777" w:rsidR="0065483D" w:rsidRDefault="0065483D" w:rsidP="0065483D">
      <w:pPr>
        <w:pStyle w:val="Body-Content"/>
        <w:rPr>
          <w:lang w:val="en-GB"/>
        </w:rPr>
      </w:pPr>
    </w:p>
    <w:p w14:paraId="583D6D6F" w14:textId="77777777" w:rsidR="0065483D" w:rsidRDefault="0065483D" w:rsidP="0065483D">
      <w:pPr>
        <w:pStyle w:val="Body-Content"/>
        <w:rPr>
          <w:lang w:val="en-GB"/>
        </w:rPr>
      </w:pPr>
      <w:bookmarkStart w:id="3" w:name="_GoBack"/>
      <w:bookmarkEnd w:id="3"/>
    </w:p>
    <w:p w14:paraId="479C16F6" w14:textId="77777777" w:rsidR="0065483D" w:rsidRDefault="0065483D" w:rsidP="0065483D">
      <w:pPr>
        <w:pStyle w:val="Body-Content"/>
        <w:rPr>
          <w:lang w:val="en-GB"/>
        </w:rPr>
      </w:pPr>
    </w:p>
    <w:p w14:paraId="4A29BAD3" w14:textId="77777777" w:rsidR="0065483D" w:rsidRDefault="0065483D" w:rsidP="0065483D">
      <w:pPr>
        <w:pStyle w:val="Body-Content"/>
        <w:rPr>
          <w:lang w:val="en-GB"/>
        </w:rPr>
      </w:pPr>
    </w:p>
    <w:p w14:paraId="3DF11A3A" w14:textId="77777777" w:rsidR="0065483D" w:rsidRDefault="0065483D" w:rsidP="0065483D">
      <w:pPr>
        <w:pStyle w:val="Body-Content"/>
        <w:rPr>
          <w:lang w:val="en-GB"/>
        </w:rPr>
      </w:pPr>
    </w:p>
    <w:permEnd w:id="1679690931"/>
    <w:p w14:paraId="6587FA49" w14:textId="77777777" w:rsidR="0065483D" w:rsidRPr="0065483D" w:rsidRDefault="0065483D" w:rsidP="0065483D">
      <w:pPr>
        <w:pStyle w:val="Body-Content"/>
        <w:rPr>
          <w:lang w:val="en-GB"/>
        </w:rPr>
      </w:pPr>
    </w:p>
    <w:sectPr w:rsidR="0065483D" w:rsidRPr="0065483D"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82774" w14:textId="77777777" w:rsidR="00B9196B" w:rsidRDefault="00B9196B" w:rsidP="000037FE">
      <w:r>
        <w:separator/>
      </w:r>
    </w:p>
  </w:endnote>
  <w:endnote w:type="continuationSeparator" w:id="0">
    <w:p w14:paraId="40DED2E6" w14:textId="77777777" w:rsidR="00B9196B" w:rsidRDefault="00B9196B"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46285" w14:textId="0F0BD6DF" w:rsidR="0033148B" w:rsidRPr="0033148B" w:rsidRDefault="008F141D"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543EE58E" wp14:editId="3B31B03C">
              <wp:simplePos x="0" y="0"/>
              <wp:positionH relativeFrom="column">
                <wp:posOffset>-1141730</wp:posOffset>
              </wp:positionH>
              <wp:positionV relativeFrom="paragraph">
                <wp:posOffset>255905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4478A487" w14:textId="77777777" w:rsidR="008F141D" w:rsidRPr="00550813" w:rsidRDefault="008F141D" w:rsidP="008F141D">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3EE58E" id="_x0000_t202" coordsize="21600,21600" o:spt="202" path="m,l,21600r21600,l21600,xe">
              <v:stroke joinstyle="miter"/>
              <v:path gradientshapeok="t" o:connecttype="rect"/>
            </v:shapetype>
            <v:shape id="Text Box 8" o:spid="_x0000_s1026" type="#_x0000_t202" style="position:absolute;margin-left:-89.9pt;margin-top:20.1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" filled="f" stroked="f" strokeweight=".5pt">
              <v:textbox>
                <w:txbxContent>
                  <w:p w14:paraId="4478A487" w14:textId="77777777" w:rsidR="008F141D" w:rsidRPr="00550813" w:rsidRDefault="008F141D" w:rsidP="008F141D">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7C582CD4" wp14:editId="7D4D5937">
              <wp:simplePos x="0" y="0"/>
              <wp:positionH relativeFrom="column">
                <wp:posOffset>4316095</wp:posOffset>
              </wp:positionH>
              <wp:positionV relativeFrom="paragraph">
                <wp:posOffset>294005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62FD7921" w14:textId="77777777" w:rsidR="008F141D" w:rsidRPr="00550813" w:rsidRDefault="008F141D" w:rsidP="008F141D">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582CD4" id="Text Box 5" o:spid="_x0000_s1027" type="#_x0000_t202" style="position:absolute;margin-left:339.85pt;margin-top:23.15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" filled="f" stroked="f" strokeweight=".5pt">
              <v:textbox>
                <w:txbxContent>
                  <w:p w14:paraId="62FD7921" w14:textId="77777777" w:rsidR="008F141D" w:rsidRPr="00550813" w:rsidRDefault="008F141D" w:rsidP="008F141D">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2A0961BE" wp14:editId="1CC96A74">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5797A4A" wp14:editId="105543D9">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C29D76A"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3218A2F1" wp14:editId="2BE4DFF7">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82B4E"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67858512" wp14:editId="084EE0C1">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35021CAA"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5510FE17" wp14:editId="07F0981E">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34086F9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2AEED7F"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510FE17"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34086F9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2AEED7F"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A9407D" w14:textId="77777777" w:rsidR="00B9196B" w:rsidRDefault="00B9196B" w:rsidP="000037FE">
      <w:r>
        <w:separator/>
      </w:r>
    </w:p>
  </w:footnote>
  <w:footnote w:type="continuationSeparator" w:id="0">
    <w:p w14:paraId="4204B31B" w14:textId="77777777" w:rsidR="00B9196B" w:rsidRDefault="00B9196B"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E062F"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74B1DF9D" wp14:editId="66DC88D0">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44A874"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7F23FB11" wp14:editId="2263BE3A">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EfAJk58yaPEVpatteGlwYNSMKydLFI1IlAtMiPPDCgS/wmDaYNLHYEA0hAiVxtwRK8HS5KtaRnvjAnLjska2Jw==" w:salt="376kCX6Oo6zGvgc/dYFRR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65483D"/>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1FC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0C51"/>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5BE9"/>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483D"/>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3AFB"/>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141D"/>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422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04D1"/>
    <w:rsid w:val="00B527BE"/>
    <w:rsid w:val="00B57261"/>
    <w:rsid w:val="00B609EC"/>
    <w:rsid w:val="00B6302C"/>
    <w:rsid w:val="00B65697"/>
    <w:rsid w:val="00B70CAF"/>
    <w:rsid w:val="00B8567C"/>
    <w:rsid w:val="00B8574F"/>
    <w:rsid w:val="00B9196B"/>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BF0D47"/>
    <w:rsid w:val="00C0078D"/>
    <w:rsid w:val="00C017AF"/>
    <w:rsid w:val="00C03C4C"/>
    <w:rsid w:val="00C043C8"/>
    <w:rsid w:val="00C0464C"/>
    <w:rsid w:val="00C06305"/>
    <w:rsid w:val="00C12B1F"/>
    <w:rsid w:val="00C13A4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B3B55"/>
  <w15:docId w15:val="{8559A017-646B-4E98-B5A3-68B717D2D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595BE9"/>
    <w:pPr>
      <w:suppressAutoHyphens/>
      <w:spacing w:before="0" w:after="160" w:line="259" w:lineRule="auto"/>
      <w:ind w:right="724"/>
      <w:jc w:val="center"/>
    </w:pPr>
    <w:rPr>
      <w:i/>
      <w:iCs/>
      <w:noProof/>
      <w:color w:val="auto"/>
      <w:sz w:val="18"/>
      <w:szCs w:val="18"/>
      <w:lang w:val="en-GB"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56E25417-D549-4EF0-AE53-5CBD56306C76}"/>
</file>

<file path=customXml/itemProps4.xml><?xml version="1.0" encoding="utf-8"?>
<ds:datastoreItem xmlns:ds="http://schemas.openxmlformats.org/officeDocument/2006/customXml" ds:itemID="{4B5E46AA-D1A2-471D-AD61-238F6251E5C6}">
  <ds:schemaRefs>
    <ds:schemaRef ds:uri="http://schemas.openxmlformats.org/officeDocument/2006/bibliography"/>
  </ds:schemaRefs>
</ds:datastoreItem>
</file>

<file path=customXml/itemProps5.xml><?xml version="1.0" encoding="utf-8"?>
<ds:datastoreItem xmlns:ds="http://schemas.openxmlformats.org/officeDocument/2006/customXml" ds:itemID="{7F18D445-B973-4484-A680-8D98F2700D87}"/>
</file>

<file path=docProps/app.xml><?xml version="1.0" encoding="utf-8"?>
<Properties xmlns="http://schemas.openxmlformats.org/officeDocument/2006/extended-properties" xmlns:vt="http://schemas.openxmlformats.org/officeDocument/2006/docPropsVTypes">
  <Template>AIE_Class Activities Template_V070322.dotx</Template>
  <TotalTime>21</TotalTime>
  <Pages>1</Pages>
  <Words>43</Words>
  <Characters>246</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2-5</vt:lpstr>
      <vt:lpstr>        Question 1</vt:lpstr>
    </vt:vector>
  </TitlesOfParts>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2022-09-30T11:11:00Z</dcterms:created>
  <dcterms:modified xsi:type="dcterms:W3CDTF">2024-01-31T07:13:00Z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