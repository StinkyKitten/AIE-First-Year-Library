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F60798"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5406E5">
        <w:rPr>
          <w:rFonts w:eastAsiaTheme="majorEastAsia"/>
          <w:bCs/>
          <w:color w:val="000000" w:themeColor="text1"/>
          <w:sz w:val="32"/>
          <w:szCs w:val="32"/>
          <w:u w:color="FD972B"/>
          <w:lang w:eastAsia="en-GB"/>
        </w:rPr>
        <w:t>3-1</w:t>
      </w:r>
    </w:p>
    <w:p w14:paraId="278E0B51" w14:textId="77777777" w:rsidR="003907BE" w:rsidRPr="003907BE" w:rsidRDefault="003907BE" w:rsidP="003907BE">
      <w:pPr>
        <w:rPr>
          <w:color w:val="000000" w:themeColor="text1"/>
        </w:rPr>
      </w:pPr>
      <w:bookmarkStart w:id="0" w:name="_Toc277776548"/>
      <w:bookmarkStart w:id="1" w:name="_Toc13745201"/>
      <w:bookmarkStart w:id="2" w:name="_Toc79457782"/>
    </w:p>
    <w:p w14:paraId="0F54E5A4" w14:textId="77777777" w:rsidR="003907BE" w:rsidRPr="003907BE" w:rsidRDefault="003907BE" w:rsidP="00645948">
      <w:pPr>
        <w:pStyle w:val="Heading3"/>
      </w:pPr>
      <w:r w:rsidRPr="003907BE">
        <w:t>Question</w:t>
      </w:r>
      <w:r w:rsidR="00645948">
        <w:t xml:space="preserve"> 1</w:t>
      </w:r>
    </w:p>
    <w:bookmarkEnd w:id="0"/>
    <w:bookmarkEnd w:id="1"/>
    <w:bookmarkEnd w:id="2"/>
    <w:p w14:paraId="46FA756E" w14:textId="1F61789F" w:rsidR="005406E5" w:rsidRPr="005406E5" w:rsidRDefault="005406E5" w:rsidP="00F25711">
      <w:pPr>
        <w:pStyle w:val="Body-Content"/>
        <w:rPr>
          <w:lang w:val="en-GB"/>
        </w:rPr>
      </w:pPr>
      <w:r w:rsidRPr="005406E5">
        <w:rPr>
          <w:lang w:val="en-GB"/>
        </w:rPr>
        <w:t>Determine the position of the centroid of the built-up lamina shown in figure 3</w:t>
      </w:r>
      <w:r w:rsidR="00927DD0">
        <w:rPr>
          <w:lang w:val="en-GB"/>
        </w:rPr>
        <w:t>-1</w:t>
      </w:r>
      <w:r w:rsidRPr="005406E5">
        <w:rPr>
          <w:lang w:val="en-GB"/>
        </w:rPr>
        <w:t>.</w:t>
      </w:r>
    </w:p>
    <w:p w14:paraId="1177E74A" w14:textId="77777777" w:rsidR="005406E5" w:rsidRPr="005406E5" w:rsidRDefault="005406E5" w:rsidP="00C0248C">
      <w:pPr>
        <w:suppressAutoHyphens/>
        <w:spacing w:before="0" w:after="160" w:line="259" w:lineRule="auto"/>
        <w:ind w:right="724"/>
        <w:jc w:val="center"/>
        <w:rPr>
          <w:noProof/>
          <w:color w:val="auto"/>
          <w:lang w:val="en-GB" w:eastAsia="en-ZA"/>
        </w:rPr>
      </w:pPr>
      <w:r w:rsidRPr="005406E5">
        <w:rPr>
          <w:noProof/>
          <w:color w:val="auto"/>
          <w:lang w:val="en-GB" w:eastAsia="en-ZA"/>
        </w:rPr>
        <w:object w:dxaOrig="14070" w:dyaOrig="7485" w14:anchorId="5C129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171.75pt" o:ole="">
            <v:imagedata r:id="rId11" o:title="" croptop="2557f" cropbottom="19815f" cropleft="15643f" cropright="8651f"/>
          </v:shape>
          <o:OLEObject Type="Embed" ProgID="AutoCAD.Drawing.15" ShapeID="_x0000_i1025" DrawAspect="Content" ObjectID="_1768198247" r:id="rId12"/>
        </w:object>
      </w:r>
    </w:p>
    <w:p w14:paraId="3FF0ABB1" w14:textId="7440FB27" w:rsidR="005406E5" w:rsidRPr="00927DD0" w:rsidRDefault="005406E5" w:rsidP="00927DD0">
      <w:pPr>
        <w:pStyle w:val="Caption"/>
      </w:pPr>
      <w:r w:rsidRPr="00927DD0">
        <w:t>Figure 3</w:t>
      </w:r>
      <w:r w:rsidR="00927DD0" w:rsidRPr="00927DD0">
        <w:t>-1</w:t>
      </w:r>
    </w:p>
    <w:p w14:paraId="0EF78CC8" w14:textId="77777777" w:rsidR="003907BE" w:rsidRDefault="003907BE" w:rsidP="00C0248C">
      <w:pPr>
        <w:pStyle w:val="Body-Content"/>
        <w:rPr>
          <w:lang w:val="en-GB"/>
        </w:rPr>
      </w:pPr>
      <w:permStart w:id="1821987921" w:edGrp="everyone"/>
    </w:p>
    <w:p w14:paraId="49E08236" w14:textId="77777777" w:rsidR="00C0248C" w:rsidRDefault="00C0248C" w:rsidP="00C0248C">
      <w:pPr>
        <w:pStyle w:val="Body-Content"/>
        <w:rPr>
          <w:lang w:val="en-GB"/>
        </w:rPr>
      </w:pPr>
    </w:p>
    <w:p w14:paraId="44F03C3D" w14:textId="77777777" w:rsidR="00C0248C" w:rsidRDefault="00C0248C" w:rsidP="00C0248C">
      <w:pPr>
        <w:pStyle w:val="Body-Content"/>
        <w:rPr>
          <w:lang w:val="en-GB"/>
        </w:rPr>
      </w:pPr>
    </w:p>
    <w:p w14:paraId="4F43DC35" w14:textId="77777777" w:rsidR="00C0248C" w:rsidRDefault="00C0248C" w:rsidP="00C0248C">
      <w:pPr>
        <w:pStyle w:val="Body-Content"/>
        <w:rPr>
          <w:lang w:val="en-GB"/>
        </w:rPr>
      </w:pPr>
    </w:p>
    <w:p w14:paraId="7963B43E" w14:textId="77777777" w:rsidR="00C0248C" w:rsidRDefault="00C0248C" w:rsidP="00C0248C">
      <w:pPr>
        <w:pStyle w:val="Body-Content"/>
        <w:rPr>
          <w:lang w:val="en-GB"/>
        </w:rPr>
      </w:pPr>
    </w:p>
    <w:p w14:paraId="0106AA4F" w14:textId="77777777" w:rsidR="00C0248C" w:rsidRDefault="00C0248C" w:rsidP="00C0248C">
      <w:pPr>
        <w:pStyle w:val="Body-Content"/>
        <w:rPr>
          <w:lang w:val="en-GB"/>
        </w:rPr>
      </w:pPr>
    </w:p>
    <w:p w14:paraId="77C04EDF" w14:textId="77777777" w:rsidR="00C0248C" w:rsidRDefault="00C0248C" w:rsidP="00C0248C">
      <w:pPr>
        <w:pStyle w:val="Body-Content"/>
        <w:rPr>
          <w:lang w:val="en-GB"/>
        </w:rPr>
      </w:pPr>
    </w:p>
    <w:p w14:paraId="279EA75E" w14:textId="77777777" w:rsidR="00C0248C" w:rsidRDefault="00C0248C" w:rsidP="00C0248C">
      <w:pPr>
        <w:pStyle w:val="Body-Content"/>
        <w:rPr>
          <w:lang w:val="en-GB"/>
        </w:rPr>
      </w:pPr>
    </w:p>
    <w:p w14:paraId="0C8784D0" w14:textId="77777777" w:rsidR="00C0248C" w:rsidRDefault="00C0248C" w:rsidP="00C0248C">
      <w:pPr>
        <w:pStyle w:val="Body-Content"/>
        <w:rPr>
          <w:lang w:val="en-GB"/>
        </w:rPr>
      </w:pPr>
    </w:p>
    <w:p w14:paraId="45FED3DD" w14:textId="77777777" w:rsidR="00C0248C" w:rsidRDefault="00C0248C" w:rsidP="00C0248C">
      <w:pPr>
        <w:pStyle w:val="Body-Content"/>
        <w:rPr>
          <w:lang w:val="en-GB"/>
        </w:rPr>
      </w:pPr>
      <w:bookmarkStart w:id="3" w:name="_GoBack"/>
      <w:bookmarkEnd w:id="3"/>
      <w:permEnd w:id="1821987921"/>
    </w:p>
    <w:sectPr w:rsidR="00C0248C"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ED1F6" w14:textId="77777777" w:rsidR="001450D6" w:rsidRDefault="001450D6" w:rsidP="000037FE">
      <w:r>
        <w:separator/>
      </w:r>
    </w:p>
  </w:endnote>
  <w:endnote w:type="continuationSeparator" w:id="0">
    <w:p w14:paraId="274F146E" w14:textId="77777777" w:rsidR="001450D6" w:rsidRDefault="001450D6"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9823A" w14:textId="0C7836EF" w:rsidR="0033148B" w:rsidRPr="0033148B" w:rsidRDefault="00B93805"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7AE01DCD" wp14:editId="19B4C07E">
              <wp:simplePos x="0" y="0"/>
              <wp:positionH relativeFrom="column">
                <wp:posOffset>4297045</wp:posOffset>
              </wp:positionH>
              <wp:positionV relativeFrom="paragraph">
                <wp:posOffset>294005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37B6AC92" w14:textId="77777777" w:rsidR="00B93805" w:rsidRPr="00550813" w:rsidRDefault="00B93805" w:rsidP="00B93805">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E01DCD" id="_x0000_t202" coordsize="21600,21600" o:spt="202" path="m,l,21600r21600,l21600,xe">
              <v:stroke joinstyle="miter"/>
              <v:path gradientshapeok="t" o:connecttype="rect"/>
            </v:shapetype>
            <v:shape id="Text Box 5" o:spid="_x0000_s1026" type="#_x0000_t202" style="position:absolute;margin-left:338.35pt;margin-top:23.15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" filled="f" stroked="f" strokeweight=".5pt">
              <v:textbox>
                <w:txbxContent>
                  <w:p w14:paraId="37B6AC92" w14:textId="77777777" w:rsidR="00B93805" w:rsidRPr="00550813" w:rsidRDefault="00B93805" w:rsidP="00B93805">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36EDEDE3" wp14:editId="4503ABE5">
              <wp:simplePos x="0" y="0"/>
              <wp:positionH relativeFrom="column">
                <wp:posOffset>-1141730</wp:posOffset>
              </wp:positionH>
              <wp:positionV relativeFrom="paragraph">
                <wp:posOffset>236855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78081167" w14:textId="77777777" w:rsidR="00B93805" w:rsidRPr="00550813" w:rsidRDefault="00B93805" w:rsidP="00B93805">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EDEDE3" id="Text Box 8" o:spid="_x0000_s1027" type="#_x0000_t202" style="position:absolute;margin-left:-89.9pt;margin-top:18.6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" filled="f" stroked="f" strokeweight=".5pt">
              <v:textbox>
                <w:txbxContent>
                  <w:p w14:paraId="78081167" w14:textId="77777777" w:rsidR="00B93805" w:rsidRPr="00550813" w:rsidRDefault="00B93805" w:rsidP="00B93805">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06108AE3" wp14:editId="469031FA">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69560163" wp14:editId="238030C6">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96C192"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07DBCE6F" wp14:editId="186DB825">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24B9A"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30520B35" wp14:editId="5684BDF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7B8B2956"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3D782158" wp14:editId="44A3EF6E">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60252D38"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0D44AA85"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D782158"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60252D38"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0D44AA85"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A3D682" w14:textId="77777777" w:rsidR="001450D6" w:rsidRDefault="001450D6" w:rsidP="000037FE">
      <w:r>
        <w:separator/>
      </w:r>
    </w:p>
  </w:footnote>
  <w:footnote w:type="continuationSeparator" w:id="0">
    <w:p w14:paraId="1EC51110" w14:textId="77777777" w:rsidR="001450D6" w:rsidRDefault="001450D6"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400261"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38D6BA33" wp14:editId="20B20AD3">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64BCB"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32B033F1" wp14:editId="2CC5837D">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DrqC22+FUSl8ySD1SlbN7R7nf8CKSz96BT8yT+otWp3viHqogZ73aG+OcOYzxYgZBt/3frA7hNV/+h0gTLsvWg==" w:salt="NL1FNytC6S+XQOBc0iG85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5406E5"/>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50D6"/>
    <w:rsid w:val="00147B7F"/>
    <w:rsid w:val="00152FC3"/>
    <w:rsid w:val="0015445F"/>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A477E"/>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06E5"/>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27DD0"/>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171"/>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3805"/>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248C"/>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84128"/>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711"/>
    <w:rsid w:val="00F25F75"/>
    <w:rsid w:val="00F342C4"/>
    <w:rsid w:val="00F41E4A"/>
    <w:rsid w:val="00F441FE"/>
    <w:rsid w:val="00F53C7B"/>
    <w:rsid w:val="00F548BB"/>
    <w:rsid w:val="00F60804"/>
    <w:rsid w:val="00F65C3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A0B246"/>
  <w15:docId w15:val="{342E63A7-74DF-407E-A99B-7F7549F5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rsid w:val="00927DD0"/>
    <w:pPr>
      <w:suppressAutoHyphens/>
      <w:spacing w:before="0" w:after="160" w:line="259" w:lineRule="auto"/>
      <w:ind w:right="724"/>
      <w:jc w:val="center"/>
    </w:pPr>
    <w:rPr>
      <w:i/>
      <w:iCs/>
      <w:noProof/>
      <w:color w:val="auto"/>
      <w:sz w:val="18"/>
      <w:szCs w:val="18"/>
      <w:lang w:val="en-GB" w:eastAsia="en-ZA"/>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1F029EA7-B308-4F0F-A423-A15BF62F637F}"/>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A8085D34-ECD5-439A-A721-D10F356A23AE}">
  <ds:schemaRefs>
    <ds:schemaRef ds:uri="http://schemas.openxmlformats.org/officeDocument/2006/bibliography"/>
  </ds:schemaRefs>
</ds:datastoreItem>
</file>

<file path=customXml/itemProps5.xml><?xml version="1.0" encoding="utf-8"?>
<ds:datastoreItem xmlns:ds="http://schemas.openxmlformats.org/officeDocument/2006/customXml" ds:itemID="{4DE4135C-B0B0-4F86-BD30-DC2AD90CF294}"/>
</file>

<file path=docProps/app.xml><?xml version="1.0" encoding="utf-8"?>
<Properties xmlns="http://schemas.openxmlformats.org/officeDocument/2006/extended-properties" xmlns:vt="http://schemas.openxmlformats.org/officeDocument/2006/docPropsVTypes">
  <Template>AIE_Class Activities Template_V070322.dotx</Template>
  <TotalTime>4</TotalTime>
  <Pages>1</Pages>
  <Words>23</Words>
  <Characters>137</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Activity 3-1</vt:lpstr>
      <vt:lpstr>        Question 1</vt:lpstr>
      <vt:lpstr>        Question 2</vt:lpstr>
      <vt:lpstr>        Question 3</vt:lpstr>
    </vt:vector>
  </TitlesOfParts>
  <Company/>
  <LinksUpToDate>false</LinksUpToDate>
  <CharactersWithSpaces>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2022-09-30T09:48:00Z</dcterms:created>
  <dcterms:modified xsi:type="dcterms:W3CDTF">2024-01-31T07:23:00Z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