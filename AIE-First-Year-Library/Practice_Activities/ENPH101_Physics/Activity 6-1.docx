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6C8F6A" w14:textId="13B64B91"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A907F3">
        <w:rPr>
          <w:rFonts w:eastAsiaTheme="majorEastAsia"/>
          <w:bCs/>
          <w:color w:val="000000" w:themeColor="text1"/>
          <w:sz w:val="32"/>
          <w:szCs w:val="32"/>
          <w:u w:color="FD972B"/>
          <w:lang w:eastAsia="en-GB"/>
        </w:rPr>
        <w:t>6-1</w:t>
      </w:r>
    </w:p>
    <w:p w14:paraId="35C6BF02" w14:textId="77777777" w:rsidR="003907BE" w:rsidRPr="003907BE" w:rsidRDefault="003907BE" w:rsidP="003907BE">
      <w:pPr>
        <w:rPr>
          <w:color w:val="000000" w:themeColor="text1"/>
        </w:rPr>
      </w:pPr>
      <w:bookmarkStart w:id="0" w:name="_Toc277776548"/>
      <w:bookmarkStart w:id="1" w:name="_Toc13745201"/>
      <w:bookmarkStart w:id="2" w:name="_Toc79457782"/>
    </w:p>
    <w:p w14:paraId="249A7FFA" w14:textId="77777777" w:rsidR="003907BE" w:rsidRPr="003907BE" w:rsidRDefault="003907BE" w:rsidP="00645948">
      <w:pPr>
        <w:pStyle w:val="Heading3"/>
      </w:pPr>
      <w:r w:rsidRPr="003907BE">
        <w:t>Question</w:t>
      </w:r>
      <w:r w:rsidR="00645948">
        <w:t xml:space="preserve"> 1</w:t>
      </w:r>
    </w:p>
    <w:bookmarkEnd w:id="0"/>
    <w:bookmarkEnd w:id="1"/>
    <w:bookmarkEnd w:id="2"/>
    <w:p w14:paraId="562C61E6" w14:textId="524B0A01" w:rsidR="00916EBA" w:rsidRPr="00916EBA" w:rsidRDefault="00916EBA" w:rsidP="0062060D">
      <w:pPr>
        <w:pStyle w:val="Body-Content"/>
        <w:jc w:val="both"/>
        <w:rPr>
          <w:lang w:val="en-GB"/>
        </w:rPr>
      </w:pPr>
      <w:r w:rsidRPr="00916EBA">
        <w:rPr>
          <w:lang w:val="en-GB"/>
        </w:rPr>
        <w:t xml:space="preserve">A bus </w:t>
      </w:r>
      <w:r w:rsidR="00A907F3">
        <w:rPr>
          <w:lang w:val="en-GB"/>
        </w:rPr>
        <w:t>with a</w:t>
      </w:r>
      <w:r w:rsidRPr="00916EBA">
        <w:rPr>
          <w:lang w:val="en-GB"/>
        </w:rPr>
        <w:t xml:space="preserve"> mass </w:t>
      </w:r>
      <w:r w:rsidR="00A907F3">
        <w:rPr>
          <w:lang w:val="en-GB"/>
        </w:rPr>
        <w:t xml:space="preserve">of </w:t>
      </w:r>
      <w:r w:rsidRPr="00916EBA">
        <w:rPr>
          <w:lang w:val="en-GB"/>
        </w:rPr>
        <w:t xml:space="preserve">4700 kg must travel at a constant speed of 38 km/hr over a distance of 200 m up an incline of 1 in 50. The tractive resistance of the bus is 150 N per tonne of its mass. Calculate the engine power required, assuming an overall efficiency of 82%. </w:t>
      </w:r>
    </w:p>
    <w:p w14:paraId="7FB4AAB7" w14:textId="77777777" w:rsidR="003907BE" w:rsidRPr="0062060D" w:rsidRDefault="003907BE" w:rsidP="0062060D">
      <w:pPr>
        <w:pStyle w:val="Body-Content"/>
        <w:jc w:val="both"/>
        <w:rPr>
          <w:lang w:val="en-GB"/>
        </w:rPr>
      </w:pPr>
      <w:permStart w:id="1718159806" w:edGrp="everyone"/>
    </w:p>
    <w:p w14:paraId="5106197A" w14:textId="77777777" w:rsidR="00645948" w:rsidRPr="0062060D" w:rsidRDefault="00645948" w:rsidP="0062060D">
      <w:pPr>
        <w:pStyle w:val="Body-Content"/>
        <w:jc w:val="both"/>
        <w:rPr>
          <w:lang w:val="en-GB"/>
        </w:rPr>
      </w:pPr>
    </w:p>
    <w:p w14:paraId="720C45D8" w14:textId="77777777" w:rsidR="0062060D" w:rsidRPr="0062060D" w:rsidRDefault="0062060D" w:rsidP="0062060D">
      <w:pPr>
        <w:pStyle w:val="Body-Content"/>
        <w:jc w:val="both"/>
        <w:rPr>
          <w:lang w:val="en-GB"/>
        </w:rPr>
      </w:pPr>
    </w:p>
    <w:p w14:paraId="5BE05838" w14:textId="77777777" w:rsidR="0062060D" w:rsidRPr="0062060D" w:rsidRDefault="0062060D" w:rsidP="0062060D">
      <w:pPr>
        <w:pStyle w:val="Body-Content"/>
        <w:jc w:val="both"/>
        <w:rPr>
          <w:lang w:val="en-GB"/>
        </w:rPr>
      </w:pPr>
    </w:p>
    <w:permEnd w:id="1718159806"/>
    <w:p w14:paraId="48A533C9" w14:textId="77777777" w:rsidR="003907BE" w:rsidRPr="003907BE" w:rsidRDefault="003907BE" w:rsidP="00645948">
      <w:pPr>
        <w:pStyle w:val="Heading3"/>
        <w:rPr>
          <w:noProof/>
          <w:lang w:val="en-GB" w:eastAsia="en-ZA"/>
        </w:rPr>
      </w:pPr>
      <w:r w:rsidRPr="003907BE">
        <w:rPr>
          <w:noProof/>
          <w:lang w:val="en-GB" w:eastAsia="en-ZA"/>
        </w:rPr>
        <w:t>Question</w:t>
      </w:r>
      <w:r w:rsidR="00645948">
        <w:rPr>
          <w:noProof/>
          <w:lang w:val="en-GB" w:eastAsia="en-ZA"/>
        </w:rPr>
        <w:t xml:space="preserve"> 2</w:t>
      </w:r>
    </w:p>
    <w:p w14:paraId="04C07EE3" w14:textId="6466EF8A" w:rsidR="00916EBA" w:rsidRPr="0062060D" w:rsidRDefault="00916EBA" w:rsidP="0062060D">
      <w:pPr>
        <w:pStyle w:val="Body-Content"/>
        <w:jc w:val="both"/>
      </w:pPr>
      <w:r w:rsidRPr="00420586">
        <w:t xml:space="preserve">400 kW of power is supplied to the motor pulling a train at 50 km/hr up a slope of 1:200. Tractive resistance is 75 N/tonne of the train’s mass. </w:t>
      </w:r>
      <w:r w:rsidR="008A1E45">
        <w:t>Assume</w:t>
      </w:r>
      <w:r w:rsidRPr="00420586">
        <w:t xml:space="preserve"> the efficiency of the motor is 90%</w:t>
      </w:r>
      <w:r w:rsidR="008A1E45">
        <w:t xml:space="preserve"> and </w:t>
      </w:r>
      <w:r w:rsidRPr="00420586">
        <w:t xml:space="preserve">calculate the mass </w:t>
      </w:r>
      <w:r w:rsidRPr="0062060D">
        <w:t xml:space="preserve">of the train. </w:t>
      </w:r>
    </w:p>
    <w:p w14:paraId="67D08E46" w14:textId="77777777" w:rsidR="003907BE" w:rsidRPr="0062060D" w:rsidRDefault="003907BE" w:rsidP="0062060D">
      <w:pPr>
        <w:pStyle w:val="Body-Content"/>
        <w:jc w:val="both"/>
      </w:pPr>
      <w:permStart w:id="1615534647" w:edGrp="everyone"/>
    </w:p>
    <w:p w14:paraId="46EEFC08" w14:textId="77777777" w:rsidR="003907BE" w:rsidRPr="0062060D" w:rsidRDefault="003907BE" w:rsidP="0062060D">
      <w:pPr>
        <w:pStyle w:val="Body-Content"/>
        <w:jc w:val="both"/>
        <w:rPr>
          <w:lang w:val="en-GB"/>
        </w:rPr>
      </w:pPr>
    </w:p>
    <w:p w14:paraId="59478843" w14:textId="77777777" w:rsidR="003907BE" w:rsidRPr="0062060D" w:rsidRDefault="003907BE" w:rsidP="0062060D">
      <w:pPr>
        <w:pStyle w:val="Body-Content"/>
        <w:jc w:val="both"/>
        <w:rPr>
          <w:lang w:val="en-GB"/>
        </w:rPr>
      </w:pPr>
    </w:p>
    <w:p w14:paraId="28434583" w14:textId="77777777" w:rsidR="003907BE" w:rsidRPr="0062060D" w:rsidRDefault="003907BE" w:rsidP="0062060D">
      <w:pPr>
        <w:pStyle w:val="Body-Content"/>
        <w:jc w:val="both"/>
        <w:rPr>
          <w:lang w:val="en-GB"/>
        </w:rPr>
      </w:pPr>
    </w:p>
    <w:permEnd w:id="1615534647"/>
    <w:p w14:paraId="37CE7DE5" w14:textId="77777777" w:rsidR="00645948" w:rsidRPr="003907BE" w:rsidRDefault="00645948" w:rsidP="00645948">
      <w:pPr>
        <w:pStyle w:val="Heading3"/>
        <w:rPr>
          <w:noProof/>
          <w:lang w:val="en-GB" w:eastAsia="en-ZA"/>
        </w:rPr>
      </w:pPr>
      <w:r w:rsidRPr="003907BE">
        <w:rPr>
          <w:noProof/>
          <w:lang w:val="en-GB" w:eastAsia="en-ZA"/>
        </w:rPr>
        <w:t>Question</w:t>
      </w:r>
      <w:r>
        <w:rPr>
          <w:noProof/>
          <w:lang w:val="en-GB" w:eastAsia="en-ZA"/>
        </w:rPr>
        <w:t xml:space="preserve"> 3</w:t>
      </w:r>
    </w:p>
    <w:p w14:paraId="07C082BA" w14:textId="77777777" w:rsidR="00916EBA" w:rsidRPr="00420586" w:rsidRDefault="00916EBA" w:rsidP="0062060D">
      <w:pPr>
        <w:pStyle w:val="Body-Content"/>
        <w:jc w:val="both"/>
      </w:pPr>
      <w:r w:rsidRPr="00420586">
        <w:t xml:space="preserve">A 200 tonne locomotive develops a maximum power of 400 kW. </w:t>
      </w:r>
    </w:p>
    <w:p w14:paraId="7F63C673" w14:textId="1111D200" w:rsidR="00916EBA" w:rsidRPr="00420586" w:rsidRDefault="00A907F3" w:rsidP="0062060D">
      <w:pPr>
        <w:pStyle w:val="Body-Content"/>
        <w:jc w:val="both"/>
      </w:pPr>
      <w:r>
        <w:t>T</w:t>
      </w:r>
      <w:r w:rsidR="00916EBA" w:rsidRPr="00420586">
        <w:t>he tractive resistance to motion is 2% of the weight of the train</w:t>
      </w:r>
      <w:r>
        <w:t>. C</w:t>
      </w:r>
      <w:r w:rsidR="00916EBA" w:rsidRPr="00420586">
        <w:t xml:space="preserve">alculate the maximum speed in km/hr at which the locomotive can pull the train down a slope of 1 in 300. </w:t>
      </w:r>
    </w:p>
    <w:p w14:paraId="31C1226A" w14:textId="77777777" w:rsidR="003907BE" w:rsidRDefault="003907BE" w:rsidP="0062060D">
      <w:pPr>
        <w:pStyle w:val="Body-Content"/>
        <w:jc w:val="both"/>
        <w:rPr>
          <w:lang w:val="en-GB"/>
        </w:rPr>
      </w:pPr>
      <w:permStart w:id="276986454" w:edGrp="everyone"/>
    </w:p>
    <w:p w14:paraId="59520111" w14:textId="77777777" w:rsidR="0062060D" w:rsidRDefault="0062060D" w:rsidP="0062060D">
      <w:pPr>
        <w:pStyle w:val="Body-Content"/>
        <w:jc w:val="both"/>
        <w:rPr>
          <w:lang w:val="en-GB"/>
        </w:rPr>
      </w:pPr>
    </w:p>
    <w:p w14:paraId="39FFCABC" w14:textId="77777777" w:rsidR="0062060D" w:rsidRDefault="0062060D" w:rsidP="0062060D">
      <w:pPr>
        <w:pStyle w:val="Body-Content"/>
        <w:jc w:val="both"/>
        <w:rPr>
          <w:lang w:val="en-GB"/>
        </w:rPr>
      </w:pPr>
    </w:p>
    <w:p w14:paraId="251154CE" w14:textId="77777777" w:rsidR="00916EBA" w:rsidRDefault="00916EBA" w:rsidP="0062060D">
      <w:pPr>
        <w:pStyle w:val="Body-Content"/>
        <w:jc w:val="both"/>
        <w:rPr>
          <w:lang w:val="en-GB"/>
        </w:rPr>
      </w:pPr>
    </w:p>
    <w:permEnd w:id="276986454"/>
    <w:p w14:paraId="24EF39C1" w14:textId="77777777" w:rsidR="00916EBA" w:rsidRPr="003907BE" w:rsidRDefault="00916EBA" w:rsidP="00916EBA">
      <w:pPr>
        <w:pStyle w:val="Heading3"/>
        <w:rPr>
          <w:noProof/>
          <w:lang w:val="en-GB" w:eastAsia="en-ZA"/>
        </w:rPr>
      </w:pPr>
      <w:r w:rsidRPr="003907BE">
        <w:rPr>
          <w:noProof/>
          <w:lang w:val="en-GB" w:eastAsia="en-ZA"/>
        </w:rPr>
        <w:t>Question</w:t>
      </w:r>
      <w:r>
        <w:rPr>
          <w:noProof/>
          <w:lang w:val="en-GB" w:eastAsia="en-ZA"/>
        </w:rPr>
        <w:t xml:space="preserve"> 4</w:t>
      </w:r>
    </w:p>
    <w:p w14:paraId="08876F91" w14:textId="73B1F455" w:rsidR="00916EBA" w:rsidRPr="00420586" w:rsidRDefault="00916EBA" w:rsidP="0062060D">
      <w:pPr>
        <w:pStyle w:val="Body-Content"/>
        <w:jc w:val="both"/>
      </w:pPr>
      <w:r w:rsidRPr="00420586">
        <w:t xml:space="preserve">A lift of weight 20 kN is raised a vertical distance of 300 m in 4 minutes at constant velocity by a cable of mass 7 kg/m. The cable is wound around a drum mechanism driven by an electric motor having an efficiency of 68%.  </w:t>
      </w:r>
    </w:p>
    <w:p w14:paraId="4ECFC7F8" w14:textId="27D2BF51" w:rsidR="00916EBA" w:rsidRPr="00420586" w:rsidRDefault="00916EBA" w:rsidP="0062060D">
      <w:pPr>
        <w:pStyle w:val="Body-Content"/>
        <w:jc w:val="both"/>
      </w:pPr>
      <w:r w:rsidRPr="00420586">
        <w:t>Calculate the work done in rai</w:t>
      </w:r>
      <w:r w:rsidR="00A907F3">
        <w:t>s</w:t>
      </w:r>
      <w:r w:rsidRPr="00420586">
        <w:t xml:space="preserve">ing the lift from a depth of 200 m to a depth of 70 m and determine the average power necessary to raise the lift from the 300 m level to the surface. </w:t>
      </w:r>
    </w:p>
    <w:p w14:paraId="14375B13" w14:textId="021FC01D" w:rsidR="00916EBA" w:rsidRDefault="00916EBA" w:rsidP="0062060D">
      <w:pPr>
        <w:pStyle w:val="Body-Content"/>
        <w:jc w:val="both"/>
        <w:rPr>
          <w:lang w:val="en-GB"/>
        </w:rPr>
      </w:pPr>
      <w:permStart w:id="317785304" w:edGrp="everyone"/>
    </w:p>
    <w:p w14:paraId="2AADA38C" w14:textId="77777777" w:rsidR="00916EBA" w:rsidRDefault="00916EBA" w:rsidP="0062060D">
      <w:pPr>
        <w:pStyle w:val="Body-Content"/>
        <w:jc w:val="both"/>
        <w:rPr>
          <w:lang w:val="en-GB"/>
        </w:rPr>
      </w:pPr>
    </w:p>
    <w:p w14:paraId="6267FBD0" w14:textId="77777777" w:rsidR="00916EBA" w:rsidRDefault="00916EBA" w:rsidP="0062060D">
      <w:pPr>
        <w:pStyle w:val="Body-Content"/>
        <w:jc w:val="both"/>
        <w:rPr>
          <w:lang w:val="en-GB"/>
        </w:rPr>
      </w:pPr>
    </w:p>
    <w:p w14:paraId="4A343F1E" w14:textId="19C47CC9" w:rsidR="00916EBA" w:rsidRDefault="00916EBA" w:rsidP="0062060D">
      <w:pPr>
        <w:pStyle w:val="Body-Content"/>
        <w:jc w:val="both"/>
        <w:rPr>
          <w:lang w:val="en-GB"/>
        </w:rPr>
      </w:pPr>
      <w:bookmarkStart w:id="3" w:name="_GoBack"/>
      <w:bookmarkEnd w:id="3"/>
    </w:p>
    <w:permEnd w:id="317785304"/>
    <w:p w14:paraId="51663298" w14:textId="77777777" w:rsidR="00916EBA" w:rsidRPr="003907BE" w:rsidRDefault="00916EBA" w:rsidP="00916EBA">
      <w:pPr>
        <w:pStyle w:val="Heading3"/>
        <w:rPr>
          <w:noProof/>
          <w:lang w:val="en-GB" w:eastAsia="en-ZA"/>
        </w:rPr>
      </w:pPr>
      <w:r w:rsidRPr="003907BE">
        <w:rPr>
          <w:noProof/>
          <w:lang w:val="en-GB" w:eastAsia="en-ZA"/>
        </w:rPr>
        <w:lastRenderedPageBreak/>
        <w:t>Question</w:t>
      </w:r>
      <w:r>
        <w:rPr>
          <w:noProof/>
          <w:lang w:val="en-GB" w:eastAsia="en-ZA"/>
        </w:rPr>
        <w:t xml:space="preserve"> 5</w:t>
      </w:r>
    </w:p>
    <w:p w14:paraId="58AFE31C" w14:textId="77777777" w:rsidR="00916EBA" w:rsidRPr="00420586" w:rsidRDefault="00916EBA" w:rsidP="0062060D">
      <w:pPr>
        <w:pStyle w:val="Body-Content"/>
        <w:jc w:val="both"/>
      </w:pPr>
      <w:r w:rsidRPr="00420586">
        <w:t xml:space="preserve">An electric motor causes a light 800 mm diameter drum to rotate at 50 rev/min and to lift a 100 kg mass by means of a light rope. </w:t>
      </w:r>
    </w:p>
    <w:p w14:paraId="6EA8869B" w14:textId="28E8CCED" w:rsidR="00916EBA" w:rsidRPr="00420586" w:rsidRDefault="00A907F3" w:rsidP="0062060D">
      <w:pPr>
        <w:pStyle w:val="Body-Content"/>
        <w:jc w:val="both"/>
      </w:pPr>
      <w:r>
        <w:t>T</w:t>
      </w:r>
      <w:r w:rsidR="00916EBA" w:rsidRPr="00420586">
        <w:t>he torque required to overcome friction is 20 N.m</w:t>
      </w:r>
      <w:r>
        <w:t>. C</w:t>
      </w:r>
      <w:r w:rsidR="00916EBA" w:rsidRPr="00420586">
        <w:t xml:space="preserve">alculate the motor power required, assuming an efficiency of 92%. </w:t>
      </w:r>
    </w:p>
    <w:p w14:paraId="5240D58E" w14:textId="77777777" w:rsidR="00916EBA" w:rsidRDefault="00916EBA" w:rsidP="0062060D">
      <w:pPr>
        <w:pStyle w:val="Body-Content"/>
        <w:jc w:val="both"/>
        <w:rPr>
          <w:lang w:val="en-GB"/>
        </w:rPr>
      </w:pPr>
      <w:permStart w:id="1311659619" w:edGrp="everyone"/>
    </w:p>
    <w:p w14:paraId="1C4D7C22" w14:textId="77777777" w:rsidR="00916EBA" w:rsidRDefault="00916EBA" w:rsidP="0062060D">
      <w:pPr>
        <w:pStyle w:val="Body-Content"/>
        <w:jc w:val="both"/>
        <w:rPr>
          <w:lang w:val="en-GB"/>
        </w:rPr>
      </w:pPr>
    </w:p>
    <w:p w14:paraId="639FEC22" w14:textId="77777777" w:rsidR="00916EBA" w:rsidRDefault="00916EBA" w:rsidP="0062060D">
      <w:pPr>
        <w:pStyle w:val="Body-Content"/>
        <w:jc w:val="both"/>
        <w:rPr>
          <w:lang w:val="en-GB"/>
        </w:rPr>
      </w:pPr>
    </w:p>
    <w:p w14:paraId="0932AEA5" w14:textId="77777777" w:rsidR="00916EBA" w:rsidRDefault="00916EBA" w:rsidP="0062060D">
      <w:pPr>
        <w:pStyle w:val="Body-Content"/>
        <w:jc w:val="both"/>
        <w:rPr>
          <w:lang w:val="en-GB"/>
        </w:rPr>
      </w:pPr>
    </w:p>
    <w:permEnd w:id="1311659619"/>
    <w:p w14:paraId="78629EB2" w14:textId="77777777" w:rsidR="00916EBA" w:rsidRPr="003907BE" w:rsidRDefault="00916EBA" w:rsidP="00916EBA">
      <w:pPr>
        <w:pStyle w:val="Heading3"/>
        <w:rPr>
          <w:noProof/>
          <w:lang w:val="en-GB" w:eastAsia="en-ZA"/>
        </w:rPr>
      </w:pPr>
      <w:r w:rsidRPr="003907BE">
        <w:rPr>
          <w:noProof/>
          <w:lang w:val="en-GB" w:eastAsia="en-ZA"/>
        </w:rPr>
        <w:t>Question</w:t>
      </w:r>
      <w:r>
        <w:rPr>
          <w:noProof/>
          <w:lang w:val="en-GB" w:eastAsia="en-ZA"/>
        </w:rPr>
        <w:t xml:space="preserve"> 6</w:t>
      </w:r>
    </w:p>
    <w:p w14:paraId="7A6EF9B0" w14:textId="77777777" w:rsidR="00916EBA" w:rsidRPr="00420586" w:rsidRDefault="00916EBA" w:rsidP="0062060D">
      <w:pPr>
        <w:pStyle w:val="Body-Content"/>
        <w:jc w:val="both"/>
      </w:pPr>
      <w:r w:rsidRPr="00420586">
        <w:t xml:space="preserve">A shaft has a diameter of 100 mm and rests between two bearings 1 m apart. The shaft carries a load of 75 kN acting between the bearings and is 250 mm from one of them. The coefficient of friction is 0,03 in the bearing nearest to the load and 0,04 in the other.  </w:t>
      </w:r>
    </w:p>
    <w:p w14:paraId="0E6DCBDA" w14:textId="5A242DBB" w:rsidR="00916EBA" w:rsidRPr="00420586" w:rsidRDefault="00916EBA" w:rsidP="0062060D">
      <w:pPr>
        <w:pStyle w:val="Body-Content"/>
        <w:jc w:val="both"/>
      </w:pPr>
      <w:r w:rsidRPr="00420586">
        <w:t xml:space="preserve">Calculate the power required to overcome friction at 200 rev/min. </w:t>
      </w:r>
    </w:p>
    <w:p w14:paraId="253227DD" w14:textId="77777777" w:rsidR="00916EBA" w:rsidRDefault="00916EBA" w:rsidP="0062060D">
      <w:pPr>
        <w:pStyle w:val="Body-Content"/>
        <w:jc w:val="both"/>
        <w:rPr>
          <w:lang w:val="en-GB"/>
        </w:rPr>
      </w:pPr>
      <w:permStart w:id="313001834" w:edGrp="everyone"/>
    </w:p>
    <w:p w14:paraId="10300F92" w14:textId="77777777" w:rsidR="00916EBA" w:rsidRDefault="00916EBA" w:rsidP="0062060D">
      <w:pPr>
        <w:pStyle w:val="Body-Content"/>
        <w:jc w:val="both"/>
        <w:rPr>
          <w:lang w:val="en-GB"/>
        </w:rPr>
      </w:pPr>
    </w:p>
    <w:p w14:paraId="1ED2160E" w14:textId="77777777" w:rsidR="0062060D" w:rsidRPr="00645948" w:rsidRDefault="0062060D" w:rsidP="0062060D">
      <w:pPr>
        <w:pStyle w:val="Body-Content"/>
        <w:jc w:val="both"/>
        <w:rPr>
          <w:lang w:val="en-GB"/>
        </w:rPr>
      </w:pPr>
    </w:p>
    <w:permEnd w:id="313001834"/>
    <w:p w14:paraId="7CA4CB88" w14:textId="77777777" w:rsidR="009C5A3C" w:rsidRPr="003907BE" w:rsidRDefault="009C5A3C" w:rsidP="0062060D">
      <w:pPr>
        <w:pStyle w:val="Body-Content"/>
        <w:jc w:val="both"/>
      </w:pPr>
    </w:p>
    <w:sectPr w:rsidR="009C5A3C" w:rsidRPr="003907BE" w:rsidSect="00027058">
      <w:headerReference w:type="default" r:id="rId11"/>
      <w:footerReference w:type="default" r:id="rId12"/>
      <w:headerReference w:type="first" r:id="rId13"/>
      <w:footerReference w:type="first" r:id="rId14"/>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3093B3" w14:textId="77777777" w:rsidR="006E0E99" w:rsidRDefault="006E0E99" w:rsidP="000037FE">
      <w:r>
        <w:separator/>
      </w:r>
    </w:p>
  </w:endnote>
  <w:endnote w:type="continuationSeparator" w:id="0">
    <w:p w14:paraId="7FCCDD30" w14:textId="77777777" w:rsidR="006E0E99" w:rsidRDefault="006E0E99"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8657EA" w14:textId="6543DBC3" w:rsidR="0033148B" w:rsidRPr="0033148B" w:rsidRDefault="004E2860"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7752B190" wp14:editId="2415B156">
              <wp:simplePos x="0" y="0"/>
              <wp:positionH relativeFrom="column">
                <wp:posOffset>-1141730</wp:posOffset>
              </wp:positionH>
              <wp:positionV relativeFrom="paragraph">
                <wp:posOffset>246380</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571B59CB" w14:textId="77777777" w:rsidR="004E2860" w:rsidRPr="00550813" w:rsidRDefault="004E2860" w:rsidP="004E2860">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752B190" id="_x0000_t202" coordsize="21600,21600" o:spt="202" path="m,l,21600r21600,l21600,xe">
              <v:stroke joinstyle="miter"/>
              <v:path gradientshapeok="t" o:connecttype="rect"/>
            </v:shapetype>
            <v:shape id="Text Box 8" o:spid="_x0000_s1026" type="#_x0000_t202" style="position:absolute;margin-left:-89.9pt;margin-top:19.4pt;width:202.15pt;height:62.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" filled="f" stroked="f" strokeweight=".5pt">
              <v:textbox>
                <w:txbxContent>
                  <w:p w14:paraId="571B59CB" w14:textId="77777777" w:rsidR="004E2860" w:rsidRPr="00550813" w:rsidRDefault="004E2860" w:rsidP="004E2860">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43CEA8A8" wp14:editId="187BB36F">
              <wp:simplePos x="0" y="0"/>
              <wp:positionH relativeFrom="column">
                <wp:posOffset>4306570</wp:posOffset>
              </wp:positionH>
              <wp:positionV relativeFrom="paragraph">
                <wp:posOffset>303530</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659626D0" w14:textId="77777777" w:rsidR="004E2860" w:rsidRPr="00550813" w:rsidRDefault="004E2860" w:rsidP="004E2860">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CEA8A8" id="Text Box 5" o:spid="_x0000_s1027" type="#_x0000_t202" style="position:absolute;margin-left:339.1pt;margin-top:23.9pt;width:164.7pt;height:52.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" filled="f" stroked="f" strokeweight=".5pt">
              <v:textbox>
                <w:txbxContent>
                  <w:p w14:paraId="659626D0" w14:textId="77777777" w:rsidR="004E2860" w:rsidRPr="00550813" w:rsidRDefault="004E2860" w:rsidP="004E2860">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1A077F48" wp14:editId="553ABD9C">
          <wp:simplePos x="0" y="0"/>
          <wp:positionH relativeFrom="column">
            <wp:posOffset>1934210</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046E871B" wp14:editId="1F41CB56">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88EA034"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3A226262" wp14:editId="55A6B082">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BED3BF"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38E2A386" wp14:editId="69A82ECF">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40CE4757"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7418A0F3" wp14:editId="6FE37DBD">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055BB86B"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2ABEA4FC"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418A0F3"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055BB86B"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2ABEA4FC"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6E489C" w14:textId="77777777" w:rsidR="006E0E99" w:rsidRDefault="006E0E99" w:rsidP="000037FE">
      <w:r>
        <w:separator/>
      </w:r>
    </w:p>
  </w:footnote>
  <w:footnote w:type="continuationSeparator" w:id="0">
    <w:p w14:paraId="7FB800D8" w14:textId="77777777" w:rsidR="006E0E99" w:rsidRDefault="006E0E99"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498BD6"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13112079" wp14:editId="13176AF2">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FC2D15"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7E5769EC" wp14:editId="7A87700D">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C512B"/>
    <w:multiLevelType w:val="hybridMultilevel"/>
    <w:tmpl w:val="63D43AC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2"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7C70135"/>
    <w:multiLevelType w:val="hybridMultilevel"/>
    <w:tmpl w:val="63D43AC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9540F5F"/>
    <w:multiLevelType w:val="hybridMultilevel"/>
    <w:tmpl w:val="63D43AC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3A09323D"/>
    <w:multiLevelType w:val="hybridMultilevel"/>
    <w:tmpl w:val="63D43AC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7" w15:restartNumberingAfterBreak="0">
    <w:nsid w:val="45AA3D61"/>
    <w:multiLevelType w:val="hybridMultilevel"/>
    <w:tmpl w:val="63D43AC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7BBA5AEF"/>
    <w:multiLevelType w:val="hybridMultilevel"/>
    <w:tmpl w:val="63D43AC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2"/>
  </w:num>
  <w:num w:numId="2">
    <w:abstractNumId w:val="1"/>
  </w:num>
  <w:num w:numId="3">
    <w:abstractNumId w:val="6"/>
  </w:num>
  <w:num w:numId="4">
    <w:abstractNumId w:val="4"/>
  </w:num>
  <w:num w:numId="5">
    <w:abstractNumId w:val="7"/>
  </w:num>
  <w:num w:numId="6">
    <w:abstractNumId w:val="3"/>
  </w:num>
  <w:num w:numId="7">
    <w:abstractNumId w:val="8"/>
  </w:num>
  <w:num w:numId="8">
    <w:abstractNumId w:val="5"/>
  </w:num>
  <w:num w:numId="9">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cCil0q7wGYaYMHxkVmFNHlvoOZl2aF4hFbjh28pQAdSsy5nTbcZoMx6Cry3Jnyk11pYIfLXYio9trozEGzSNeg==" w:salt="iQpwFHPiY3UKBB34npk07w=="/>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916EBA"/>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E2860"/>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2060D"/>
    <w:rsid w:val="006344BF"/>
    <w:rsid w:val="006351C1"/>
    <w:rsid w:val="00641D95"/>
    <w:rsid w:val="00643153"/>
    <w:rsid w:val="00643F1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0E99"/>
    <w:rsid w:val="006E3342"/>
    <w:rsid w:val="006F1B36"/>
    <w:rsid w:val="006F3BAF"/>
    <w:rsid w:val="006F63DF"/>
    <w:rsid w:val="006F7CD2"/>
    <w:rsid w:val="0070135A"/>
    <w:rsid w:val="00701C00"/>
    <w:rsid w:val="00711398"/>
    <w:rsid w:val="00715BF0"/>
    <w:rsid w:val="00715EF5"/>
    <w:rsid w:val="007166F8"/>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A1E45"/>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16EBA"/>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15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07F3"/>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559F5"/>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B8DE26"/>
  <w15:docId w15:val="{5E1E562D-3038-42D1-9845-EA1D54011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2.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3.xml><?xml version="1.0" encoding="utf-8"?>
<ds:datastoreItem xmlns:ds="http://schemas.openxmlformats.org/officeDocument/2006/customXml" ds:itemID="{0C763D64-8DF5-4377-A750-F53488F2F9A5}"/>
</file>

<file path=customXml/itemProps4.xml><?xml version="1.0" encoding="utf-8"?>
<ds:datastoreItem xmlns:ds="http://schemas.openxmlformats.org/officeDocument/2006/customXml" ds:itemID="{FEA16A81-7C5A-46F1-818D-6052035BE783}">
  <ds:schemaRefs>
    <ds:schemaRef ds:uri="http://schemas.openxmlformats.org/officeDocument/2006/bibliography"/>
  </ds:schemaRefs>
</ds:datastoreItem>
</file>

<file path=customXml/itemProps5.xml><?xml version="1.0" encoding="utf-8"?>
<ds:datastoreItem xmlns:ds="http://schemas.openxmlformats.org/officeDocument/2006/customXml" ds:itemID="{C99A166C-B07A-4A2F-AC67-0073E491675C}"/>
</file>

<file path=docProps/app.xml><?xml version="1.0" encoding="utf-8"?>
<Properties xmlns="http://schemas.openxmlformats.org/officeDocument/2006/extended-properties" xmlns:vt="http://schemas.openxmlformats.org/officeDocument/2006/docPropsVTypes">
  <Template>AIE_Class Activities Template_V070322.dotx</Template>
  <TotalTime>11</TotalTime>
  <Pages>2</Pages>
  <Words>272</Words>
  <Characters>1551</Characters>
  <Application>Microsoft Office Word</Application>
  <DocSecurity>8</DocSecurity>
  <Lines>12</Lines>
  <Paragraphs>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Activity &lt;Unit Number&gt;-&lt;Activity Number&gt; - Activity Name</vt:lpstr>
      <vt:lpstr>        Question 1</vt:lpstr>
      <vt:lpstr>        Question 2</vt:lpstr>
      <vt:lpstr>        Question 3</vt:lpstr>
      <vt:lpstr>        Question 4</vt:lpstr>
      <vt:lpstr>        Question 5</vt:lpstr>
      <vt:lpstr>        Question 6</vt:lpstr>
    </vt:vector>
  </TitlesOfParts>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5</cp:revision>
  <cp:lastPrinted>2021-08-23T20:31:00Z</cp:lastPrinted>
  <dcterms:created xsi:type="dcterms:W3CDTF">2022-09-30T10:42:00Z</dcterms:created>
  <dcterms:modified xsi:type="dcterms:W3CDTF">2024-01-31T07:37:00Z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