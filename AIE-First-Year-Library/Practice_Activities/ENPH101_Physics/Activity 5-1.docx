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13F6B8" w14:textId="77777777"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BB715B">
        <w:rPr>
          <w:rFonts w:eastAsiaTheme="majorEastAsia"/>
          <w:bCs/>
          <w:color w:val="000000" w:themeColor="text1"/>
          <w:sz w:val="32"/>
          <w:szCs w:val="32"/>
          <w:u w:color="FD972B"/>
          <w:lang w:eastAsia="en-GB"/>
        </w:rPr>
        <w:t>5-1</w:t>
      </w:r>
    </w:p>
    <w:p w14:paraId="43ECB1F5" w14:textId="77777777" w:rsidR="003907BE" w:rsidRPr="003907BE" w:rsidRDefault="003907BE" w:rsidP="003907BE">
      <w:pPr>
        <w:rPr>
          <w:color w:val="000000" w:themeColor="text1"/>
        </w:rPr>
      </w:pPr>
      <w:bookmarkStart w:id="0" w:name="_Toc277776548"/>
      <w:bookmarkStart w:id="1" w:name="_Toc13745201"/>
      <w:bookmarkStart w:id="2" w:name="_Toc79457782"/>
    </w:p>
    <w:p w14:paraId="6A73D7EC" w14:textId="77777777" w:rsidR="003907BE" w:rsidRPr="003907BE" w:rsidRDefault="003907BE" w:rsidP="00645948">
      <w:pPr>
        <w:pStyle w:val="Heading3"/>
      </w:pPr>
      <w:r w:rsidRPr="003907BE">
        <w:t>Question</w:t>
      </w:r>
      <w:r w:rsidR="00645948">
        <w:t xml:space="preserve"> 1</w:t>
      </w:r>
    </w:p>
    <w:bookmarkEnd w:id="0"/>
    <w:bookmarkEnd w:id="1"/>
    <w:bookmarkEnd w:id="2"/>
    <w:p w14:paraId="792F635B" w14:textId="77777777" w:rsidR="00BB715B" w:rsidRPr="00BB715B" w:rsidRDefault="00BB715B" w:rsidP="00D65FF0">
      <w:pPr>
        <w:pStyle w:val="Body-Content"/>
        <w:rPr>
          <w:b/>
          <w:lang w:val="en-GB"/>
        </w:rPr>
      </w:pPr>
      <w:r w:rsidRPr="00BB715B">
        <w:rPr>
          <w:lang w:val="en-GB"/>
        </w:rPr>
        <w:t>A cyclist is travelling at 50 km/hr and starts decelerating at 2 m/s</w:t>
      </w:r>
      <w:r w:rsidRPr="00BB715B">
        <w:rPr>
          <w:vertAlign w:val="superscript"/>
          <w:lang w:val="en-GB"/>
        </w:rPr>
        <w:t>2</w:t>
      </w:r>
      <w:r w:rsidRPr="00BB715B">
        <w:rPr>
          <w:lang w:val="en-GB"/>
        </w:rPr>
        <w:t xml:space="preserve"> as he passes a pole. </w:t>
      </w:r>
    </w:p>
    <w:p w14:paraId="2A03861B" w14:textId="3F182605" w:rsidR="00BB715B" w:rsidRPr="00BB715B" w:rsidRDefault="00BB715B" w:rsidP="00D65FF0">
      <w:pPr>
        <w:pStyle w:val="Body-Content"/>
        <w:rPr>
          <w:b/>
          <w:lang w:val="en-GB"/>
        </w:rPr>
      </w:pPr>
      <w:r w:rsidRPr="00BB715B">
        <w:rPr>
          <w:lang w:val="en-GB"/>
        </w:rPr>
        <w:t xml:space="preserve">Calculate his displacement past the pole after braking for 3 seconds. </w:t>
      </w:r>
    </w:p>
    <w:p w14:paraId="643C90F3" w14:textId="77777777" w:rsidR="00D65FF0" w:rsidRDefault="00D65FF0" w:rsidP="00D65FF0">
      <w:pPr>
        <w:pStyle w:val="Body-Content"/>
        <w:rPr>
          <w:lang w:val="en-GB"/>
        </w:rPr>
      </w:pPr>
      <w:permStart w:id="319637982" w:edGrp="everyone"/>
    </w:p>
    <w:p w14:paraId="02919DA3" w14:textId="77777777" w:rsidR="00D65FF0" w:rsidRDefault="00D65FF0" w:rsidP="00D65FF0">
      <w:pPr>
        <w:pStyle w:val="Body-Content"/>
        <w:rPr>
          <w:lang w:val="en-GB"/>
        </w:rPr>
      </w:pPr>
    </w:p>
    <w:p w14:paraId="27592426" w14:textId="77777777" w:rsidR="00D65FF0" w:rsidRDefault="00D65FF0" w:rsidP="00D65FF0">
      <w:pPr>
        <w:pStyle w:val="Body-Content"/>
        <w:rPr>
          <w:lang w:val="en-GB"/>
        </w:rPr>
      </w:pPr>
    </w:p>
    <w:p w14:paraId="21CC868C" w14:textId="77777777" w:rsidR="00D65FF0" w:rsidRPr="003907BE" w:rsidRDefault="00D65FF0" w:rsidP="00D65FF0">
      <w:pPr>
        <w:pStyle w:val="Body-Content"/>
        <w:rPr>
          <w:lang w:val="en-GB"/>
        </w:rPr>
      </w:pPr>
    </w:p>
    <w:permEnd w:id="319637982"/>
    <w:p w14:paraId="3E5270F1" w14:textId="77777777" w:rsidR="003907BE" w:rsidRPr="003907BE" w:rsidRDefault="003907BE" w:rsidP="00645948">
      <w:pPr>
        <w:pStyle w:val="Heading3"/>
        <w:rPr>
          <w:noProof/>
          <w:lang w:val="en-GB" w:eastAsia="en-ZA"/>
        </w:rPr>
      </w:pPr>
      <w:r w:rsidRPr="003907BE">
        <w:rPr>
          <w:noProof/>
          <w:lang w:val="en-GB" w:eastAsia="en-ZA"/>
        </w:rPr>
        <w:t>Question</w:t>
      </w:r>
      <w:r w:rsidR="00645948">
        <w:rPr>
          <w:noProof/>
          <w:lang w:val="en-GB" w:eastAsia="en-ZA"/>
        </w:rPr>
        <w:t xml:space="preserve"> 2</w:t>
      </w:r>
    </w:p>
    <w:p w14:paraId="7BC39D59" w14:textId="6B8E8F42" w:rsidR="00BB715B" w:rsidRPr="00CC17FB" w:rsidRDefault="00BB715B" w:rsidP="00D65FF0">
      <w:pPr>
        <w:pStyle w:val="Body-Content"/>
        <w:jc w:val="both"/>
        <w:rPr>
          <w:b/>
        </w:rPr>
      </w:pPr>
      <w:r w:rsidRPr="00CC17FB">
        <w:t>A cyclist is sprinting on a flat road towards a hill. He attains a speed of 60 km/hr and stops pedalling as soon as the bicycle reaches the bottom of the hill. The deceleration of the bicycle up the hill is 2,6 m/s</w:t>
      </w:r>
      <w:r w:rsidRPr="00CC17FB">
        <w:rPr>
          <w:vertAlign w:val="superscript"/>
        </w:rPr>
        <w:t>2</w:t>
      </w:r>
      <w:r w:rsidRPr="00CC17FB">
        <w:t xml:space="preserve">.   </w:t>
      </w:r>
    </w:p>
    <w:p w14:paraId="1A784A55" w14:textId="7BCF11D8" w:rsidR="00BB715B" w:rsidRPr="00CC17FB" w:rsidRDefault="00BB715B" w:rsidP="00D65FF0">
      <w:pPr>
        <w:pStyle w:val="Body-Content"/>
        <w:jc w:val="both"/>
        <w:rPr>
          <w:b/>
        </w:rPr>
      </w:pPr>
      <w:r w:rsidRPr="00CC17FB">
        <w:t xml:space="preserve">Calculate the distance the bicycle will freewheel up if friction is ignored. </w:t>
      </w:r>
    </w:p>
    <w:p w14:paraId="13C8610B" w14:textId="77777777" w:rsidR="00D65FF0" w:rsidRDefault="00D65FF0" w:rsidP="00D65FF0">
      <w:pPr>
        <w:pStyle w:val="Body-Content"/>
        <w:rPr>
          <w:lang w:val="en-GB"/>
        </w:rPr>
      </w:pPr>
      <w:permStart w:id="1002047512" w:edGrp="everyone"/>
    </w:p>
    <w:p w14:paraId="093FA563" w14:textId="77777777" w:rsidR="00D65FF0" w:rsidRPr="003907BE" w:rsidRDefault="00D65FF0" w:rsidP="00D65FF0">
      <w:pPr>
        <w:pStyle w:val="Body-Content"/>
        <w:rPr>
          <w:lang w:val="en-GB"/>
        </w:rPr>
      </w:pPr>
    </w:p>
    <w:p w14:paraId="69B877E4" w14:textId="77777777" w:rsidR="003907BE" w:rsidRPr="003907BE" w:rsidRDefault="003907BE" w:rsidP="00D65FF0">
      <w:pPr>
        <w:pStyle w:val="Body-Content"/>
        <w:rPr>
          <w:lang w:val="en-GB"/>
        </w:rPr>
      </w:pPr>
    </w:p>
    <w:p w14:paraId="64DC571E" w14:textId="77777777" w:rsidR="003907BE" w:rsidRPr="003907BE" w:rsidRDefault="003907BE" w:rsidP="00D65FF0">
      <w:pPr>
        <w:pStyle w:val="Body-Content"/>
        <w:rPr>
          <w:lang w:val="en-GB"/>
        </w:rPr>
      </w:pPr>
    </w:p>
    <w:permEnd w:id="1002047512"/>
    <w:p w14:paraId="74070C50" w14:textId="77777777" w:rsidR="00645948" w:rsidRPr="003907BE" w:rsidRDefault="00645948" w:rsidP="00645948">
      <w:pPr>
        <w:pStyle w:val="Heading3"/>
        <w:rPr>
          <w:noProof/>
          <w:lang w:val="en-GB" w:eastAsia="en-ZA"/>
        </w:rPr>
      </w:pPr>
      <w:r w:rsidRPr="003907BE">
        <w:rPr>
          <w:noProof/>
          <w:lang w:val="en-GB" w:eastAsia="en-ZA"/>
        </w:rPr>
        <w:t>Question</w:t>
      </w:r>
      <w:r>
        <w:rPr>
          <w:noProof/>
          <w:lang w:val="en-GB" w:eastAsia="en-ZA"/>
        </w:rPr>
        <w:t xml:space="preserve"> 3</w:t>
      </w:r>
    </w:p>
    <w:p w14:paraId="4D7040EA" w14:textId="165E65E2" w:rsidR="00BB715B" w:rsidRPr="00CC17FB" w:rsidRDefault="00BB715B" w:rsidP="00D65FF0">
      <w:pPr>
        <w:pStyle w:val="Body-Content"/>
        <w:jc w:val="both"/>
      </w:pPr>
      <w:r w:rsidRPr="00CC17FB">
        <w:t xml:space="preserve">A motorcyclist riding at 108 km/hr </w:t>
      </w:r>
      <w:r w:rsidR="00907B21">
        <w:t>observes</w:t>
      </w:r>
      <w:r w:rsidRPr="00CC17FB">
        <w:t xml:space="preserve"> a </w:t>
      </w:r>
      <w:r w:rsidR="003522F5">
        <w:t>traffic light</w:t>
      </w:r>
      <w:r w:rsidRPr="00CC17FB">
        <w:t xml:space="preserve"> 400 m ahead turn red. He knows that the </w:t>
      </w:r>
      <w:r w:rsidR="003522F5">
        <w:t>traffic light</w:t>
      </w:r>
      <w:r w:rsidRPr="00CC17FB">
        <w:t xml:space="preserve"> will remain red for 18 seconds. </w:t>
      </w:r>
    </w:p>
    <w:p w14:paraId="034F288B" w14:textId="1B707A22" w:rsidR="00BB715B" w:rsidRPr="00907B21" w:rsidRDefault="00907B21" w:rsidP="00907B21">
      <w:pPr>
        <w:pStyle w:val="Body-Content"/>
        <w:jc w:val="both"/>
      </w:pPr>
      <w:r>
        <w:t>H</w:t>
      </w:r>
      <w:r w:rsidR="00BB715B" w:rsidRPr="00CC17FB">
        <w:t>e w</w:t>
      </w:r>
      <w:r>
        <w:t>ants</w:t>
      </w:r>
      <w:r w:rsidR="00BB715B" w:rsidRPr="00CC17FB">
        <w:t xml:space="preserve"> to reach the </w:t>
      </w:r>
      <w:r w:rsidR="003522F5">
        <w:t>traffic light</w:t>
      </w:r>
      <w:r w:rsidR="00BB715B" w:rsidRPr="00CC17FB">
        <w:t xml:space="preserve"> just as it turns green</w:t>
      </w:r>
      <w:r>
        <w:t>. C</w:t>
      </w:r>
      <w:r w:rsidR="00BB715B" w:rsidRPr="00CC17FB">
        <w:t>alculate his required deceleration and find his speed as he passes the green light.</w:t>
      </w:r>
      <w:r>
        <w:t xml:space="preserve"> </w:t>
      </w:r>
    </w:p>
    <w:p w14:paraId="0ED31BD0" w14:textId="77777777" w:rsidR="00BB715B" w:rsidRDefault="00BB715B" w:rsidP="00D65FF0">
      <w:pPr>
        <w:pStyle w:val="Body-Content"/>
        <w:rPr>
          <w:lang w:val="en-GB"/>
        </w:rPr>
      </w:pPr>
      <w:permStart w:id="1474103151" w:edGrp="everyone"/>
    </w:p>
    <w:p w14:paraId="53DEC0B2" w14:textId="77777777" w:rsidR="00BB715B" w:rsidRDefault="00BB715B" w:rsidP="00D65FF0">
      <w:pPr>
        <w:pStyle w:val="Body-Content"/>
        <w:rPr>
          <w:lang w:val="en-GB"/>
        </w:rPr>
      </w:pPr>
    </w:p>
    <w:p w14:paraId="23935E1C" w14:textId="77777777" w:rsidR="00D65FF0" w:rsidRDefault="00D65FF0" w:rsidP="00D65FF0">
      <w:pPr>
        <w:pStyle w:val="Body-Content"/>
        <w:rPr>
          <w:lang w:val="en-GB"/>
        </w:rPr>
      </w:pPr>
    </w:p>
    <w:p w14:paraId="678E0BCC" w14:textId="77777777" w:rsidR="00BB715B" w:rsidRDefault="00BB715B" w:rsidP="00D65FF0">
      <w:pPr>
        <w:pStyle w:val="Body-Content"/>
        <w:rPr>
          <w:lang w:val="en-GB"/>
        </w:rPr>
      </w:pPr>
    </w:p>
    <w:permEnd w:id="1474103151"/>
    <w:p w14:paraId="4F6770B8" w14:textId="77777777" w:rsidR="00BB715B" w:rsidRPr="003907BE" w:rsidRDefault="00BB715B" w:rsidP="00BB715B">
      <w:pPr>
        <w:pStyle w:val="Heading3"/>
        <w:rPr>
          <w:noProof/>
          <w:lang w:val="en-GB" w:eastAsia="en-ZA"/>
        </w:rPr>
      </w:pPr>
      <w:r w:rsidRPr="003907BE">
        <w:rPr>
          <w:noProof/>
          <w:lang w:val="en-GB" w:eastAsia="en-ZA"/>
        </w:rPr>
        <w:t>Question</w:t>
      </w:r>
      <w:r>
        <w:rPr>
          <w:noProof/>
          <w:lang w:val="en-GB" w:eastAsia="en-ZA"/>
        </w:rPr>
        <w:t xml:space="preserve"> 4</w:t>
      </w:r>
      <w:bookmarkStart w:id="3" w:name="_GoBack"/>
      <w:bookmarkEnd w:id="3"/>
    </w:p>
    <w:p w14:paraId="4E5C13FE" w14:textId="450A18A8" w:rsidR="00BB715B" w:rsidRPr="00CC17FB" w:rsidRDefault="00BB715B" w:rsidP="00D65FF0">
      <w:pPr>
        <w:pStyle w:val="Body-Content"/>
        <w:jc w:val="both"/>
      </w:pPr>
      <w:r w:rsidRPr="00CC17FB">
        <w:t>A girl on a bicycle accelerates at 0,4 m/s</w:t>
      </w:r>
      <w:r w:rsidRPr="00CC17FB">
        <w:rPr>
          <w:vertAlign w:val="superscript"/>
        </w:rPr>
        <w:t>2</w:t>
      </w:r>
      <w:r w:rsidRPr="00CC17FB">
        <w:t xml:space="preserve"> down a hill for 5 seconds. At the bottom of the hill, she freewheels for 100 m, taking 45 seconds to stop.  </w:t>
      </w:r>
    </w:p>
    <w:p w14:paraId="3D77C640" w14:textId="77777777" w:rsidR="00BB715B" w:rsidRPr="00CC17FB" w:rsidRDefault="00BB715B" w:rsidP="00D65FF0">
      <w:pPr>
        <w:pStyle w:val="Body-Content"/>
        <w:jc w:val="both"/>
        <w:rPr>
          <w:b/>
        </w:rPr>
      </w:pPr>
      <w:r w:rsidRPr="00CC17FB">
        <w:t xml:space="preserve">Find the length of the hill and the speed she was doing at the top. </w:t>
      </w:r>
      <w:r w:rsidRPr="00CC17FB">
        <w:rPr>
          <w:b/>
        </w:rPr>
        <w:t>(17,22 m; 2,4 m/s)</w:t>
      </w:r>
    </w:p>
    <w:p w14:paraId="36FD49F6" w14:textId="1008CA0E" w:rsidR="00BB715B" w:rsidRDefault="00BB715B" w:rsidP="00D65FF0">
      <w:pPr>
        <w:pStyle w:val="Body-Content"/>
        <w:jc w:val="both"/>
        <w:rPr>
          <w:lang w:val="en-GB"/>
        </w:rPr>
      </w:pPr>
      <w:permStart w:id="975963157" w:edGrp="everyone"/>
    </w:p>
    <w:p w14:paraId="2E0B2B80" w14:textId="77777777" w:rsidR="00D65FF0" w:rsidRDefault="00D65FF0" w:rsidP="00D65FF0">
      <w:pPr>
        <w:pStyle w:val="Body-Content"/>
        <w:jc w:val="both"/>
        <w:rPr>
          <w:lang w:val="en-GB"/>
        </w:rPr>
      </w:pPr>
    </w:p>
    <w:p w14:paraId="7D908BC3" w14:textId="77777777" w:rsidR="00D65FF0" w:rsidRDefault="00D65FF0" w:rsidP="00D65FF0">
      <w:pPr>
        <w:pStyle w:val="Body-Content"/>
        <w:jc w:val="both"/>
        <w:rPr>
          <w:lang w:val="en-GB"/>
        </w:rPr>
      </w:pPr>
    </w:p>
    <w:p w14:paraId="2D4EB5DF" w14:textId="77777777" w:rsidR="00D65FF0" w:rsidRDefault="00D65FF0" w:rsidP="00D65FF0">
      <w:pPr>
        <w:pStyle w:val="Body-Content"/>
        <w:jc w:val="both"/>
        <w:rPr>
          <w:lang w:val="en-GB"/>
        </w:rPr>
      </w:pPr>
    </w:p>
    <w:p w14:paraId="3FA3F392" w14:textId="2E45E338" w:rsidR="00D65FF0" w:rsidRDefault="00D65FF0" w:rsidP="00D65FF0">
      <w:pPr>
        <w:pStyle w:val="Body-Content"/>
        <w:rPr>
          <w:lang w:val="en-GB"/>
        </w:rPr>
        <w:sectPr w:rsidR="00D65FF0" w:rsidSect="00027058">
          <w:headerReference w:type="default" r:id="rId11"/>
          <w:footerReference w:type="default" r:id="rId12"/>
          <w:headerReference w:type="first" r:id="rId13"/>
          <w:footerReference w:type="first" r:id="rId14"/>
          <w:pgSz w:w="11906" w:h="16841"/>
          <w:pgMar w:top="494" w:right="849" w:bottom="487" w:left="1798" w:header="709" w:footer="1276" w:gutter="0"/>
          <w:cols w:space="720"/>
          <w:docGrid w:linePitch="299"/>
        </w:sectPr>
      </w:pPr>
    </w:p>
    <w:permEnd w:id="975963157"/>
    <w:p w14:paraId="0FC3ED6D" w14:textId="77777777" w:rsidR="00BB715B" w:rsidRPr="003907BE" w:rsidRDefault="00BB715B" w:rsidP="00BB715B">
      <w:pPr>
        <w:pStyle w:val="Heading3"/>
        <w:rPr>
          <w:noProof/>
          <w:lang w:val="en-GB" w:eastAsia="en-ZA"/>
        </w:rPr>
      </w:pPr>
      <w:r w:rsidRPr="003907BE">
        <w:rPr>
          <w:noProof/>
          <w:lang w:val="en-GB" w:eastAsia="en-ZA"/>
        </w:rPr>
        <w:lastRenderedPageBreak/>
        <w:t>Question</w:t>
      </w:r>
      <w:r>
        <w:rPr>
          <w:noProof/>
          <w:lang w:val="en-GB" w:eastAsia="en-ZA"/>
        </w:rPr>
        <w:t xml:space="preserve"> 5</w:t>
      </w:r>
    </w:p>
    <w:p w14:paraId="6A7829B7" w14:textId="1DB95324" w:rsidR="00BB715B" w:rsidRPr="00CC17FB" w:rsidRDefault="00BB715B" w:rsidP="00D65FF0">
      <w:pPr>
        <w:pStyle w:val="Body-Content"/>
        <w:jc w:val="both"/>
        <w:rPr>
          <w:b/>
        </w:rPr>
      </w:pPr>
      <w:r w:rsidRPr="00CC17FB">
        <w:t>A car starts from rest with an acceleration of 0,3 m/s</w:t>
      </w:r>
      <w:r w:rsidRPr="00CC17FB">
        <w:rPr>
          <w:vertAlign w:val="superscript"/>
        </w:rPr>
        <w:t>2</w:t>
      </w:r>
      <w:r w:rsidRPr="00CC17FB">
        <w:t xml:space="preserve"> until it reaches a speed of 80 km/hr. It maintains this velocity for a period and then decelerates at 0,5 m/s</w:t>
      </w:r>
      <w:r w:rsidRPr="00CC17FB">
        <w:rPr>
          <w:vertAlign w:val="superscript"/>
        </w:rPr>
        <w:t>2</w:t>
      </w:r>
      <w:r w:rsidRPr="00CC17FB">
        <w:t xml:space="preserve">. It finally stops 3 km from the starting point.  </w:t>
      </w:r>
    </w:p>
    <w:p w14:paraId="1EE53763" w14:textId="69B7605F" w:rsidR="00BB715B" w:rsidRPr="00CC17FB" w:rsidRDefault="00BB715B" w:rsidP="00D65FF0">
      <w:pPr>
        <w:pStyle w:val="Body-Content"/>
        <w:jc w:val="both"/>
        <w:rPr>
          <w:b/>
        </w:rPr>
      </w:pPr>
      <w:r w:rsidRPr="00CC17FB">
        <w:t xml:space="preserve">Draw a velocity-time graph and use it to calculate the time during which the car was travelling at its maximum speed.  </w:t>
      </w:r>
    </w:p>
    <w:p w14:paraId="5A8A85A3" w14:textId="77777777" w:rsidR="00BB715B" w:rsidRDefault="00BB715B" w:rsidP="00D65FF0">
      <w:pPr>
        <w:pStyle w:val="Body-Content"/>
        <w:rPr>
          <w:lang w:val="en-GB"/>
        </w:rPr>
      </w:pPr>
      <w:permStart w:id="713194171" w:edGrp="everyone"/>
    </w:p>
    <w:p w14:paraId="0F35B2A8" w14:textId="77777777" w:rsidR="00BB715B" w:rsidRDefault="00BB715B" w:rsidP="00D65FF0">
      <w:pPr>
        <w:pStyle w:val="Body-Content"/>
        <w:rPr>
          <w:lang w:val="en-GB"/>
        </w:rPr>
      </w:pPr>
    </w:p>
    <w:p w14:paraId="1A1394DA" w14:textId="77777777" w:rsidR="00D65FF0" w:rsidRDefault="00D65FF0" w:rsidP="00D65FF0">
      <w:pPr>
        <w:pStyle w:val="Body-Content"/>
        <w:rPr>
          <w:lang w:val="en-GB"/>
        </w:rPr>
      </w:pPr>
    </w:p>
    <w:p w14:paraId="7C421D0C" w14:textId="77777777" w:rsidR="00BB715B" w:rsidRDefault="00BB715B" w:rsidP="00D65FF0">
      <w:pPr>
        <w:pStyle w:val="Body-Content"/>
        <w:rPr>
          <w:lang w:val="en-GB"/>
        </w:rPr>
      </w:pPr>
    </w:p>
    <w:permEnd w:id="713194171"/>
    <w:p w14:paraId="0F615BDC" w14:textId="77777777" w:rsidR="00BB715B" w:rsidRPr="003907BE" w:rsidRDefault="00BB715B" w:rsidP="00BB715B">
      <w:pPr>
        <w:pStyle w:val="Heading3"/>
        <w:rPr>
          <w:noProof/>
          <w:lang w:val="en-GB" w:eastAsia="en-ZA"/>
        </w:rPr>
      </w:pPr>
      <w:r w:rsidRPr="003907BE">
        <w:rPr>
          <w:noProof/>
          <w:lang w:val="en-GB" w:eastAsia="en-ZA"/>
        </w:rPr>
        <w:t>Question</w:t>
      </w:r>
      <w:r>
        <w:rPr>
          <w:noProof/>
          <w:lang w:val="en-GB" w:eastAsia="en-ZA"/>
        </w:rPr>
        <w:t xml:space="preserve"> 6</w:t>
      </w:r>
    </w:p>
    <w:p w14:paraId="250DBC33" w14:textId="3AF9039D" w:rsidR="00BB715B" w:rsidRPr="00CC17FB" w:rsidRDefault="00BB715B" w:rsidP="00D65FF0">
      <w:pPr>
        <w:pStyle w:val="Body-Content"/>
        <w:jc w:val="both"/>
        <w:rPr>
          <w:b/>
        </w:rPr>
      </w:pPr>
      <w:r w:rsidRPr="00CC17FB">
        <w:t xml:space="preserve">A bus starts from rest and accelerates uniformly over a distance of 500 m, reaching a speed of 100 km/hr. This speed is maintained until the bus brakes and stops 15 km from the starting point.  </w:t>
      </w:r>
    </w:p>
    <w:p w14:paraId="1AF9A9A0" w14:textId="7E0C7579" w:rsidR="00BB715B" w:rsidRPr="00CC17FB" w:rsidRDefault="00BB715B" w:rsidP="00D65FF0">
      <w:pPr>
        <w:pStyle w:val="Body-Content"/>
        <w:jc w:val="both"/>
        <w:rPr>
          <w:b/>
        </w:rPr>
      </w:pPr>
      <w:r w:rsidRPr="00CC17FB">
        <w:t xml:space="preserve">If the total time taken is 11 minutes, draw a velocity-time graph and use it to find the magnitude of the retardation and the distance travelled at full speed.  </w:t>
      </w:r>
    </w:p>
    <w:p w14:paraId="76ED2255" w14:textId="77777777" w:rsidR="00BB715B" w:rsidRDefault="00BB715B" w:rsidP="00D65FF0">
      <w:pPr>
        <w:pStyle w:val="Body-Content"/>
        <w:jc w:val="both"/>
        <w:rPr>
          <w:lang w:val="en-GB"/>
        </w:rPr>
      </w:pPr>
      <w:permStart w:id="470943390" w:edGrp="everyone"/>
    </w:p>
    <w:p w14:paraId="024B1476" w14:textId="77777777" w:rsidR="00BB715B" w:rsidRDefault="00BB715B" w:rsidP="00D65FF0">
      <w:pPr>
        <w:pStyle w:val="Body-Content"/>
        <w:jc w:val="both"/>
        <w:rPr>
          <w:lang w:val="en-GB"/>
        </w:rPr>
      </w:pPr>
    </w:p>
    <w:p w14:paraId="155CB6D5" w14:textId="77777777" w:rsidR="00D65FF0" w:rsidRDefault="00D65FF0" w:rsidP="00D65FF0">
      <w:pPr>
        <w:pStyle w:val="Body-Content"/>
        <w:jc w:val="both"/>
        <w:rPr>
          <w:lang w:val="en-GB"/>
        </w:rPr>
      </w:pPr>
    </w:p>
    <w:permEnd w:id="470943390"/>
    <w:p w14:paraId="20DEB332" w14:textId="77777777" w:rsidR="00D65FF0" w:rsidRPr="00645948" w:rsidRDefault="00D65FF0" w:rsidP="00D65FF0">
      <w:pPr>
        <w:pStyle w:val="Body-Content"/>
        <w:jc w:val="both"/>
        <w:rPr>
          <w:lang w:val="en-GB"/>
        </w:rPr>
      </w:pPr>
    </w:p>
    <w:sectPr w:rsidR="00D65FF0" w:rsidRPr="00645948" w:rsidSect="00027058">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8A92A7" w14:textId="77777777" w:rsidR="00D052E3" w:rsidRDefault="00D052E3" w:rsidP="000037FE">
      <w:r>
        <w:separator/>
      </w:r>
    </w:p>
  </w:endnote>
  <w:endnote w:type="continuationSeparator" w:id="0">
    <w:p w14:paraId="7F9B8B21" w14:textId="77777777" w:rsidR="00D052E3" w:rsidRDefault="00D052E3"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BAA6C4" w14:textId="7A33BFD8" w:rsidR="0033148B" w:rsidRPr="0033148B" w:rsidRDefault="00A749E3" w:rsidP="0033148B">
    <w:pPr>
      <w:tabs>
        <w:tab w:val="center" w:pos="4513"/>
        <w:tab w:val="right" w:pos="9026"/>
      </w:tabs>
      <w:spacing w:before="0" w:after="0" w:line="240" w:lineRule="auto"/>
      <w:jc w:val="left"/>
    </w:pPr>
    <w:r w:rsidRPr="007A14E2">
      <w:rPr>
        <w:rFonts w:ascii="Calibri" w:eastAsia="Calibri" w:hAnsi="Calibri" w:cs="Times New Roman"/>
        <w:noProof/>
        <w:color w:val="auto"/>
        <w:lang w:val="en-US"/>
      </w:rPr>
      <mc:AlternateContent>
        <mc:Choice Requires="wps">
          <w:drawing>
            <wp:anchor distT="0" distB="0" distL="114300" distR="114300" simplePos="0" relativeHeight="251702272" behindDoc="0" locked="0" layoutInCell="1" allowOverlap="1" wp14:anchorId="2E53AC3E" wp14:editId="7D18FC3D">
              <wp:simplePos x="0" y="0"/>
              <wp:positionH relativeFrom="column">
                <wp:posOffset>-1141730</wp:posOffset>
              </wp:positionH>
              <wp:positionV relativeFrom="paragraph">
                <wp:posOffset>246380</wp:posOffset>
              </wp:positionV>
              <wp:extent cx="2567305" cy="791210"/>
              <wp:effectExtent l="0" t="0" r="0" b="0"/>
              <wp:wrapNone/>
              <wp:docPr id="3" name="Text Box 3"/>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14:paraId="79C7C1CA" w14:textId="77777777" w:rsidR="00A749E3" w:rsidRPr="00550813" w:rsidRDefault="00A749E3" w:rsidP="00A749E3">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E53AC3E" id="_x0000_t202" coordsize="21600,21600" o:spt="202" path="m,l,21600r21600,l21600,xe">
              <v:stroke joinstyle="miter"/>
              <v:path gradientshapeok="t" o:connecttype="rect"/>
            </v:shapetype>
            <v:shape id="Text Box 3" o:spid="_x0000_s1026" type="#_x0000_t202" style="position:absolute;margin-left:-89.9pt;margin-top:19.4pt;width:202.15pt;height:62.3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" filled="f" stroked="f" strokeweight=".5pt">
              <v:textbox>
                <w:txbxContent>
                  <w:p w14:paraId="79C7C1CA" w14:textId="77777777" w:rsidR="00A749E3" w:rsidRPr="00550813" w:rsidRDefault="00A749E3" w:rsidP="00A749E3">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7A14E2">
      <w:rPr>
        <w:rFonts w:ascii="Calibri" w:eastAsia="Calibri" w:hAnsi="Calibri" w:cs="Times New Roman"/>
        <w:noProof/>
        <w:color w:val="auto"/>
        <w:lang w:val="en-US"/>
      </w:rPr>
      <mc:AlternateContent>
        <mc:Choice Requires="wps">
          <w:drawing>
            <wp:anchor distT="0" distB="0" distL="114300" distR="114300" simplePos="0" relativeHeight="251700224" behindDoc="0" locked="0" layoutInCell="1" allowOverlap="1" wp14:anchorId="33BBC435" wp14:editId="152F1736">
              <wp:simplePos x="0" y="0"/>
              <wp:positionH relativeFrom="column">
                <wp:posOffset>4277995</wp:posOffset>
              </wp:positionH>
              <wp:positionV relativeFrom="paragraph">
                <wp:posOffset>303530</wp:posOffset>
              </wp:positionV>
              <wp:extent cx="2091690" cy="666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091690" cy="666750"/>
                      </a:xfrm>
                      <a:prstGeom prst="rect">
                        <a:avLst/>
                      </a:prstGeom>
                      <a:noFill/>
                      <a:ln w="6350">
                        <a:noFill/>
                      </a:ln>
                    </wps:spPr>
                    <wps:txbx>
                      <w:txbxContent>
                        <w:p w14:paraId="6E78BDD8" w14:textId="77777777" w:rsidR="00A749E3" w:rsidRPr="00550813" w:rsidRDefault="00A749E3" w:rsidP="00A749E3">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BBC435" id="Text Box 5" o:spid="_x0000_s1027" type="#_x0000_t202" style="position:absolute;margin-left:336.85pt;margin-top:23.9pt;width:164.7pt;height:52.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" filled="f" stroked="f" strokeweight=".5pt">
              <v:textbox>
                <w:txbxContent>
                  <w:p w14:paraId="6E78BDD8" w14:textId="77777777" w:rsidR="00A749E3" w:rsidRPr="00550813" w:rsidRDefault="00A749E3" w:rsidP="00A749E3">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033198E8" wp14:editId="07F39155">
          <wp:simplePos x="0" y="0"/>
          <wp:positionH relativeFrom="column">
            <wp:posOffset>1943735</wp:posOffset>
          </wp:positionH>
          <wp:positionV relativeFrom="paragraph">
            <wp:posOffset>401320</wp:posOffset>
          </wp:positionV>
          <wp:extent cx="1621155" cy="462915"/>
          <wp:effectExtent l="0" t="0" r="0" b="0"/>
          <wp:wrapNone/>
          <wp:docPr id="21" name="Picture 21"/>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1E92CF3E" wp14:editId="0125313A">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521C183"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0ADE3E4A" wp14:editId="731ACF15">
          <wp:simplePos x="0" y="0"/>
          <wp:positionH relativeFrom="page">
            <wp:posOffset>0</wp:posOffset>
          </wp:positionH>
          <wp:positionV relativeFrom="paragraph">
            <wp:posOffset>221615</wp:posOffset>
          </wp:positionV>
          <wp:extent cx="7560310" cy="106680"/>
          <wp:effectExtent l="0" t="0" r="2540" b="7620"/>
          <wp:wrapNone/>
          <wp:docPr id="1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0B4EEF" w14:textId="77777777"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7F88DF3F" wp14:editId="40E982C6">
          <wp:simplePos x="0" y="0"/>
          <wp:positionH relativeFrom="column">
            <wp:posOffset>-1133475</wp:posOffset>
          </wp:positionH>
          <wp:positionV relativeFrom="paragraph">
            <wp:posOffset>-20955</wp:posOffset>
          </wp:positionV>
          <wp:extent cx="7560310" cy="901700"/>
          <wp:effectExtent l="0" t="0" r="0" b="0"/>
          <wp:wrapNone/>
          <wp:docPr id="2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42E01C03" w14:textId="77777777"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594ACEC1" wp14:editId="25EAA060">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351749AF"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59728B00" w14:textId="77777777"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94ACEC1"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" filled="f" stroked="f">
              <v:textbox>
                <w:txbxContent>
                  <w:p w14:paraId="351749AF"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59728B00" w14:textId="77777777"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A64DA3" w14:textId="77777777" w:rsidR="00D052E3" w:rsidRDefault="00D052E3" w:rsidP="000037FE">
      <w:r>
        <w:separator/>
      </w:r>
    </w:p>
  </w:footnote>
  <w:footnote w:type="continuationSeparator" w:id="0">
    <w:p w14:paraId="0E9E63AA" w14:textId="77777777" w:rsidR="00D052E3" w:rsidRDefault="00D052E3"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F1F5BC" w14:textId="77777777" w:rsidR="00EA3091" w:rsidRPr="0033148B" w:rsidRDefault="0033148B" w:rsidP="0033148B">
    <w:pPr>
      <w:pStyle w:val="Header"/>
    </w:pPr>
    <w:r>
      <w:rPr>
        <w:noProof/>
        <w:lang w:val="en-US"/>
      </w:rPr>
      <w:drawing>
        <wp:anchor distT="0" distB="0" distL="0" distR="0" simplePos="0" relativeHeight="251689984" behindDoc="1" locked="0" layoutInCell="1" allowOverlap="1" wp14:anchorId="5CFE68EE" wp14:editId="270C512C">
          <wp:simplePos x="0" y="0"/>
          <wp:positionH relativeFrom="page">
            <wp:posOffset>6350</wp:posOffset>
          </wp:positionH>
          <wp:positionV relativeFrom="paragraph">
            <wp:posOffset>-635</wp:posOffset>
          </wp:positionV>
          <wp:extent cx="7560310" cy="106680"/>
          <wp:effectExtent l="0" t="0" r="2540" b="7620"/>
          <wp:wrapNone/>
          <wp:docPr id="1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84E541" w14:textId="77777777"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606A647C" wp14:editId="6C9DDF35">
          <wp:simplePos x="0" y="0"/>
          <wp:positionH relativeFrom="column">
            <wp:posOffset>-1133475</wp:posOffset>
          </wp:positionH>
          <wp:positionV relativeFrom="paragraph">
            <wp:posOffset>-179705</wp:posOffset>
          </wp:positionV>
          <wp:extent cx="7560310" cy="1079500"/>
          <wp:effectExtent l="0" t="0" r="0" b="0"/>
          <wp:wrapSquare wrapText="largest"/>
          <wp:docPr id="2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 w15:restartNumberingAfterBreak="0">
    <w:nsid w:val="1A171653"/>
    <w:multiLevelType w:val="hybridMultilevel"/>
    <w:tmpl w:val="5A2E06FE"/>
    <w:lvl w:ilvl="0" w:tplc="7BFAAEBE">
      <w:start w:val="1"/>
      <w:numFmt w:val="decimal"/>
      <w:lvlText w:val="%1."/>
      <w:lvlJc w:val="left"/>
      <w:pPr>
        <w:ind w:left="720" w:hanging="360"/>
      </w:pPr>
      <w:rPr>
        <w:rFonts w:hint="default"/>
        <w:b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2B076E17"/>
    <w:multiLevelType w:val="hybridMultilevel"/>
    <w:tmpl w:val="5A2E06FE"/>
    <w:lvl w:ilvl="0" w:tplc="7BFAAEBE">
      <w:start w:val="1"/>
      <w:numFmt w:val="decimal"/>
      <w:lvlText w:val="%1."/>
      <w:lvlJc w:val="left"/>
      <w:pPr>
        <w:ind w:left="720" w:hanging="360"/>
      </w:pPr>
      <w:rPr>
        <w:rFonts w:hint="default"/>
        <w:b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39540F5F"/>
    <w:multiLevelType w:val="hybridMultilevel"/>
    <w:tmpl w:val="5A2E06FE"/>
    <w:lvl w:ilvl="0" w:tplc="7BFAAEBE">
      <w:start w:val="1"/>
      <w:numFmt w:val="decimal"/>
      <w:lvlText w:val="%1."/>
      <w:lvlJc w:val="left"/>
      <w:pPr>
        <w:ind w:left="720" w:hanging="360"/>
      </w:pPr>
      <w:rPr>
        <w:rFonts w:hint="default"/>
        <w:b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6" w15:restartNumberingAfterBreak="0">
    <w:nsid w:val="4E554D23"/>
    <w:multiLevelType w:val="hybridMultilevel"/>
    <w:tmpl w:val="5A2E06FE"/>
    <w:lvl w:ilvl="0" w:tplc="7BFAAEBE">
      <w:start w:val="1"/>
      <w:numFmt w:val="decimal"/>
      <w:lvlText w:val="%1."/>
      <w:lvlJc w:val="left"/>
      <w:pPr>
        <w:ind w:left="720" w:hanging="360"/>
      </w:pPr>
      <w:rPr>
        <w:rFonts w:hint="default"/>
        <w:b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68DD402E"/>
    <w:multiLevelType w:val="hybridMultilevel"/>
    <w:tmpl w:val="5A2E06FE"/>
    <w:lvl w:ilvl="0" w:tplc="7BFAAEBE">
      <w:start w:val="1"/>
      <w:numFmt w:val="decimal"/>
      <w:lvlText w:val="%1."/>
      <w:lvlJc w:val="left"/>
      <w:pPr>
        <w:ind w:left="720" w:hanging="360"/>
      </w:pPr>
      <w:rPr>
        <w:rFonts w:hint="default"/>
        <w:b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7727780B"/>
    <w:multiLevelType w:val="hybridMultilevel"/>
    <w:tmpl w:val="5A2E06FE"/>
    <w:lvl w:ilvl="0" w:tplc="7BFAAEBE">
      <w:start w:val="1"/>
      <w:numFmt w:val="decimal"/>
      <w:lvlText w:val="%1."/>
      <w:lvlJc w:val="left"/>
      <w:pPr>
        <w:ind w:left="720" w:hanging="360"/>
      </w:pPr>
      <w:rPr>
        <w:rFonts w:hint="default"/>
        <w:b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3"/>
  </w:num>
  <w:num w:numId="2">
    <w:abstractNumId w:val="0"/>
  </w:num>
  <w:num w:numId="3">
    <w:abstractNumId w:val="5"/>
  </w:num>
  <w:num w:numId="4">
    <w:abstractNumId w:val="4"/>
  </w:num>
  <w:num w:numId="5">
    <w:abstractNumId w:val="6"/>
  </w:num>
  <w:num w:numId="6">
    <w:abstractNumId w:val="2"/>
  </w:num>
  <w:num w:numId="7">
    <w:abstractNumId w:val="7"/>
  </w:num>
  <w:num w:numId="8">
    <w:abstractNumId w:val="1"/>
  </w:num>
  <w:num w:numId="9">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SXTftesWnQihStsjUWd3VglmORzvH9gXHm7MvGMAyIB4SVWoa9HYkUlfmyT5IvA9kYGeXpquVm8ytdj734K1BA==" w:salt="WiBKp1hw0OeD/2D6u2qLAQ=="/>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BB715B"/>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210"/>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522F5"/>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B79D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64D"/>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35BE"/>
    <w:rsid w:val="00903B70"/>
    <w:rsid w:val="00907056"/>
    <w:rsid w:val="00907B21"/>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9E3"/>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2BB7"/>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15B"/>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052E3"/>
    <w:rsid w:val="00D16ABE"/>
    <w:rsid w:val="00D40D2F"/>
    <w:rsid w:val="00D42E1A"/>
    <w:rsid w:val="00D5000C"/>
    <w:rsid w:val="00D656BA"/>
    <w:rsid w:val="00D65FF0"/>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424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FECC30"/>
  <w15:docId w15:val="{7D950AA0-6128-460C-B0C3-50B6BD3F0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Props1.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2.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3.xml><?xml version="1.0" encoding="utf-8"?>
<ds:datastoreItem xmlns:ds="http://schemas.openxmlformats.org/officeDocument/2006/customXml" ds:itemID="{D442C6D2-03A5-4AC7-8F12-C8DFC1AF3D95}"/>
</file>

<file path=customXml/itemProps4.xml><?xml version="1.0" encoding="utf-8"?>
<ds:datastoreItem xmlns:ds="http://schemas.openxmlformats.org/officeDocument/2006/customXml" ds:itemID="{4E59A90D-7270-4CFC-A516-0BBD8A56E689}">
  <ds:schemaRefs>
    <ds:schemaRef ds:uri="http://schemas.openxmlformats.org/officeDocument/2006/bibliography"/>
  </ds:schemaRefs>
</ds:datastoreItem>
</file>

<file path=customXml/itemProps5.xml><?xml version="1.0" encoding="utf-8"?>
<ds:datastoreItem xmlns:ds="http://schemas.openxmlformats.org/officeDocument/2006/customXml" ds:itemID="{A18B6259-B35C-4804-AF01-D20176D8AAB8}"/>
</file>

<file path=docProps/app.xml><?xml version="1.0" encoding="utf-8"?>
<Properties xmlns="http://schemas.openxmlformats.org/officeDocument/2006/extended-properties" xmlns:vt="http://schemas.openxmlformats.org/officeDocument/2006/docPropsVTypes">
  <Template>AIE_Class Activities Template_V070322.dotx</Template>
  <TotalTime>25</TotalTime>
  <Pages>2</Pages>
  <Words>267</Words>
  <Characters>1526</Characters>
  <Application>Microsoft Office Word</Application>
  <DocSecurity>8</DocSecurity>
  <Lines>12</Lines>
  <Paragraphs>3</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Activity 5-1</vt:lpstr>
      <vt:lpstr>        Question 1</vt:lpstr>
      <vt:lpstr>        Question 2</vt:lpstr>
      <vt:lpstr>        Question 3</vt:lpstr>
      <vt:lpstr>        Question 4</vt:lpstr>
      <vt:lpstr>        Question 5</vt:lpstr>
      <vt:lpstr>        Question 6</vt:lpstr>
    </vt:vector>
  </TitlesOfParts>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6</cp:revision>
  <cp:lastPrinted>2021-08-23T20:31:00Z</cp:lastPrinted>
  <dcterms:created xsi:type="dcterms:W3CDTF">2022-09-30T10:30:00Z</dcterms:created>
  <dcterms:modified xsi:type="dcterms:W3CDTF">2024-01-31T07:34:00Z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