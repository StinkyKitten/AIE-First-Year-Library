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655557" w14:textId="77777777"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FE260C">
        <w:rPr>
          <w:rFonts w:eastAsiaTheme="majorEastAsia"/>
          <w:bCs/>
          <w:color w:val="000000" w:themeColor="text1"/>
          <w:sz w:val="32"/>
          <w:szCs w:val="32"/>
          <w:u w:color="FD972B"/>
          <w:lang w:eastAsia="en-GB"/>
        </w:rPr>
        <w:t>5-2</w:t>
      </w:r>
    </w:p>
    <w:p w14:paraId="5A87D800" w14:textId="77777777" w:rsidR="003907BE" w:rsidRPr="003907BE" w:rsidRDefault="003907BE" w:rsidP="003907BE">
      <w:pPr>
        <w:rPr>
          <w:color w:val="000000" w:themeColor="text1"/>
        </w:rPr>
      </w:pPr>
      <w:bookmarkStart w:id="0" w:name="_Toc277776548"/>
      <w:bookmarkStart w:id="1" w:name="_Toc13745201"/>
      <w:bookmarkStart w:id="2" w:name="_Toc79457782"/>
    </w:p>
    <w:p w14:paraId="28765955" w14:textId="77777777" w:rsidR="003907BE" w:rsidRPr="003907BE" w:rsidRDefault="003907BE" w:rsidP="00645948">
      <w:pPr>
        <w:pStyle w:val="Heading3"/>
      </w:pPr>
      <w:r w:rsidRPr="003907BE">
        <w:t>Question</w:t>
      </w:r>
      <w:r w:rsidR="00645948">
        <w:t xml:space="preserve"> 1</w:t>
      </w:r>
    </w:p>
    <w:bookmarkEnd w:id="0"/>
    <w:bookmarkEnd w:id="1"/>
    <w:bookmarkEnd w:id="2"/>
    <w:p w14:paraId="5F4DE9D8" w14:textId="77777777" w:rsidR="00FE260C" w:rsidRPr="00FE260C" w:rsidRDefault="00FE260C" w:rsidP="005767BF">
      <w:pPr>
        <w:pStyle w:val="Body-Content"/>
        <w:jc w:val="both"/>
        <w:rPr>
          <w:lang w:val="en-GB"/>
        </w:rPr>
      </w:pPr>
      <w:r w:rsidRPr="00FE260C">
        <w:rPr>
          <w:lang w:val="en-GB"/>
        </w:rPr>
        <w:t xml:space="preserve">A shaft that is rotating at 200 rev/min is uniformly decelerated to rest in 30 seconds.  </w:t>
      </w:r>
    </w:p>
    <w:p w14:paraId="4B10E6C0" w14:textId="3799F592" w:rsidR="00FE260C" w:rsidRPr="00FE260C" w:rsidRDefault="00FE260C" w:rsidP="005767BF">
      <w:pPr>
        <w:pStyle w:val="Body-Content"/>
        <w:jc w:val="both"/>
        <w:rPr>
          <w:lang w:val="en-GB"/>
        </w:rPr>
      </w:pPr>
      <w:r w:rsidRPr="00FE260C">
        <w:rPr>
          <w:lang w:val="en-GB"/>
        </w:rPr>
        <w:t>Determine the number of revolutions it makes during this time.</w:t>
      </w:r>
    </w:p>
    <w:p w14:paraId="62712113" w14:textId="77777777" w:rsidR="003907BE" w:rsidRDefault="003907BE" w:rsidP="005767BF">
      <w:pPr>
        <w:pStyle w:val="Body-Content"/>
        <w:jc w:val="both"/>
        <w:rPr>
          <w:lang w:val="en-GB"/>
        </w:rPr>
      </w:pPr>
      <w:permStart w:id="906173649" w:edGrp="everyone"/>
    </w:p>
    <w:p w14:paraId="290EC120" w14:textId="77777777" w:rsidR="00645948" w:rsidRDefault="00645948" w:rsidP="005767BF">
      <w:pPr>
        <w:pStyle w:val="Body-Content"/>
        <w:jc w:val="both"/>
        <w:rPr>
          <w:lang w:val="en-GB"/>
        </w:rPr>
      </w:pPr>
    </w:p>
    <w:p w14:paraId="3613BFB1" w14:textId="77777777" w:rsidR="005767BF" w:rsidRDefault="005767BF" w:rsidP="005767BF">
      <w:pPr>
        <w:pStyle w:val="Body-Content"/>
        <w:jc w:val="both"/>
        <w:rPr>
          <w:lang w:val="en-GB"/>
        </w:rPr>
      </w:pPr>
    </w:p>
    <w:p w14:paraId="2EADC5B0" w14:textId="77777777" w:rsidR="005767BF" w:rsidRPr="003907BE" w:rsidRDefault="005767BF" w:rsidP="005767BF">
      <w:pPr>
        <w:pStyle w:val="Body-Content"/>
        <w:jc w:val="both"/>
        <w:rPr>
          <w:lang w:val="en-GB"/>
        </w:rPr>
      </w:pPr>
    </w:p>
    <w:permEnd w:id="906173649"/>
    <w:p w14:paraId="5B85C95A" w14:textId="77777777" w:rsidR="003907BE" w:rsidRPr="003907BE" w:rsidRDefault="003907BE" w:rsidP="00645948">
      <w:pPr>
        <w:pStyle w:val="Heading3"/>
        <w:rPr>
          <w:noProof/>
          <w:lang w:val="en-GB" w:eastAsia="en-ZA"/>
        </w:rPr>
      </w:pPr>
      <w:r w:rsidRPr="003907BE">
        <w:rPr>
          <w:noProof/>
          <w:lang w:val="en-GB" w:eastAsia="en-ZA"/>
        </w:rPr>
        <w:t>Question</w:t>
      </w:r>
      <w:r w:rsidR="00645948">
        <w:rPr>
          <w:noProof/>
          <w:lang w:val="en-GB" w:eastAsia="en-ZA"/>
        </w:rPr>
        <w:t xml:space="preserve"> 2</w:t>
      </w:r>
    </w:p>
    <w:p w14:paraId="61406BC1" w14:textId="77777777" w:rsidR="004B2098" w:rsidRDefault="00FE260C" w:rsidP="005767BF">
      <w:pPr>
        <w:pStyle w:val="Body-Content"/>
        <w:jc w:val="both"/>
      </w:pPr>
      <w:r w:rsidRPr="004F617D">
        <w:t>A grinding wheel takes 100 revolutions to decelerate uniformly from</w:t>
      </w:r>
      <w:r>
        <w:t xml:space="preserve"> </w:t>
      </w:r>
      <w:r w:rsidRPr="004F617D">
        <w:t>500 r/min to 350 r/min.</w:t>
      </w:r>
    </w:p>
    <w:p w14:paraId="368A686C" w14:textId="5793EEE3" w:rsidR="00FE260C" w:rsidRDefault="00FE260C" w:rsidP="005767BF">
      <w:pPr>
        <w:pStyle w:val="Body-Content"/>
        <w:jc w:val="both"/>
      </w:pPr>
      <w:r w:rsidRPr="004F617D">
        <w:t xml:space="preserve">Calculate its angular acceleration. </w:t>
      </w:r>
    </w:p>
    <w:p w14:paraId="76D4D232" w14:textId="77777777" w:rsidR="003907BE" w:rsidRPr="003907BE" w:rsidRDefault="003907BE" w:rsidP="005767BF">
      <w:pPr>
        <w:pStyle w:val="Body-Content"/>
        <w:jc w:val="both"/>
      </w:pPr>
      <w:permStart w:id="1538152896" w:edGrp="everyone"/>
    </w:p>
    <w:p w14:paraId="5D90B5A2" w14:textId="77777777" w:rsidR="003907BE" w:rsidRPr="003907BE" w:rsidRDefault="003907BE" w:rsidP="005767BF">
      <w:pPr>
        <w:pStyle w:val="Body-Content"/>
        <w:jc w:val="both"/>
        <w:rPr>
          <w:lang w:val="en-GB"/>
        </w:rPr>
      </w:pPr>
    </w:p>
    <w:p w14:paraId="1394F03B" w14:textId="77777777" w:rsidR="003907BE" w:rsidRPr="003907BE" w:rsidRDefault="003907BE" w:rsidP="005767BF">
      <w:pPr>
        <w:pStyle w:val="Body-Content"/>
        <w:jc w:val="both"/>
        <w:rPr>
          <w:lang w:val="en-GB"/>
        </w:rPr>
      </w:pPr>
    </w:p>
    <w:p w14:paraId="53D0BBE2" w14:textId="77777777" w:rsidR="003907BE" w:rsidRPr="003907BE" w:rsidRDefault="003907BE" w:rsidP="005767BF">
      <w:pPr>
        <w:pStyle w:val="Body-Content"/>
        <w:jc w:val="both"/>
        <w:rPr>
          <w:lang w:val="en-GB"/>
        </w:rPr>
      </w:pPr>
    </w:p>
    <w:permEnd w:id="1538152896"/>
    <w:p w14:paraId="09C4ACA4" w14:textId="77777777" w:rsidR="00645948" w:rsidRPr="003907BE" w:rsidRDefault="00645948" w:rsidP="00645948">
      <w:pPr>
        <w:pStyle w:val="Heading3"/>
        <w:rPr>
          <w:noProof/>
          <w:lang w:val="en-GB" w:eastAsia="en-ZA"/>
        </w:rPr>
      </w:pPr>
      <w:r w:rsidRPr="003907BE">
        <w:rPr>
          <w:noProof/>
          <w:lang w:val="en-GB" w:eastAsia="en-ZA"/>
        </w:rPr>
        <w:t>Question</w:t>
      </w:r>
      <w:r>
        <w:rPr>
          <w:noProof/>
          <w:lang w:val="en-GB" w:eastAsia="en-ZA"/>
        </w:rPr>
        <w:t xml:space="preserve"> 3</w:t>
      </w:r>
    </w:p>
    <w:p w14:paraId="591FB365" w14:textId="77777777" w:rsidR="00FE260C" w:rsidRDefault="00FE260C" w:rsidP="005767BF">
      <w:pPr>
        <w:pStyle w:val="Body-Content"/>
        <w:jc w:val="both"/>
      </w:pPr>
      <w:r w:rsidRPr="004F617D">
        <w:t>A grinding wheel has an angular deceleration of 1,3 rad/s</w:t>
      </w:r>
      <w:r w:rsidRPr="003E7DBB">
        <w:rPr>
          <w:vertAlign w:val="superscript"/>
        </w:rPr>
        <w:t>2</w:t>
      </w:r>
      <w:r w:rsidRPr="004F617D">
        <w:t xml:space="preserve">.  </w:t>
      </w:r>
    </w:p>
    <w:p w14:paraId="3031FCCA" w14:textId="07BA1129" w:rsidR="00FE260C" w:rsidRDefault="00FE260C" w:rsidP="005767BF">
      <w:pPr>
        <w:pStyle w:val="Body-Content"/>
        <w:jc w:val="both"/>
      </w:pPr>
      <w:r w:rsidRPr="004F617D">
        <w:t>How many revolutions does it take for it to slow uniformly from 700 r/m</w:t>
      </w:r>
      <w:r>
        <w:t xml:space="preserve">in to 200 r/min?  </w:t>
      </w:r>
    </w:p>
    <w:p w14:paraId="08BB95B9" w14:textId="77777777" w:rsidR="003907BE" w:rsidRDefault="003907BE" w:rsidP="005767BF">
      <w:pPr>
        <w:pStyle w:val="Body-Content"/>
        <w:jc w:val="both"/>
        <w:rPr>
          <w:lang w:val="en-GB"/>
        </w:rPr>
      </w:pPr>
      <w:permStart w:id="1381923119" w:edGrp="everyone"/>
    </w:p>
    <w:p w14:paraId="1F6B807F" w14:textId="77777777" w:rsidR="00FE260C" w:rsidRDefault="00FE260C" w:rsidP="005767BF">
      <w:pPr>
        <w:pStyle w:val="Body-Content"/>
        <w:jc w:val="both"/>
        <w:rPr>
          <w:lang w:val="en-GB"/>
        </w:rPr>
      </w:pPr>
    </w:p>
    <w:p w14:paraId="7A2D5B01" w14:textId="77777777" w:rsidR="005767BF" w:rsidRDefault="005767BF" w:rsidP="005767BF">
      <w:pPr>
        <w:pStyle w:val="Body-Content"/>
        <w:jc w:val="both"/>
        <w:rPr>
          <w:lang w:val="en-GB"/>
        </w:rPr>
      </w:pPr>
    </w:p>
    <w:p w14:paraId="39093185" w14:textId="77777777" w:rsidR="005767BF" w:rsidRDefault="005767BF" w:rsidP="005767BF">
      <w:pPr>
        <w:pStyle w:val="Body-Content"/>
        <w:jc w:val="both"/>
        <w:rPr>
          <w:lang w:val="en-GB"/>
        </w:rPr>
      </w:pPr>
    </w:p>
    <w:permEnd w:id="1381923119"/>
    <w:p w14:paraId="30BD9468" w14:textId="77777777" w:rsidR="00FE260C" w:rsidRPr="003907BE" w:rsidRDefault="00FE260C" w:rsidP="00FE260C">
      <w:pPr>
        <w:pStyle w:val="Heading3"/>
        <w:rPr>
          <w:noProof/>
          <w:lang w:val="en-GB" w:eastAsia="en-ZA"/>
        </w:rPr>
      </w:pPr>
      <w:r w:rsidRPr="003907BE">
        <w:rPr>
          <w:noProof/>
          <w:lang w:val="en-GB" w:eastAsia="en-ZA"/>
        </w:rPr>
        <w:t>Question</w:t>
      </w:r>
      <w:r>
        <w:rPr>
          <w:noProof/>
          <w:lang w:val="en-GB" w:eastAsia="en-ZA"/>
        </w:rPr>
        <w:t xml:space="preserve"> 4</w:t>
      </w:r>
    </w:p>
    <w:p w14:paraId="73F3327E" w14:textId="77777777" w:rsidR="00FE260C" w:rsidRDefault="00FE260C" w:rsidP="005767BF">
      <w:pPr>
        <w:pStyle w:val="Body-Content"/>
        <w:jc w:val="both"/>
      </w:pPr>
      <w:r w:rsidRPr="004F617D">
        <w:t>A flywheel is accelerated uniformly from rest to 2000 r/min in two minutes.</w:t>
      </w:r>
      <w:r>
        <w:t xml:space="preserve"> </w:t>
      </w:r>
    </w:p>
    <w:p w14:paraId="53E50E5F" w14:textId="77777777" w:rsidR="00FE260C" w:rsidRPr="004F617D" w:rsidRDefault="00FE260C" w:rsidP="005767BF">
      <w:pPr>
        <w:pStyle w:val="Body-Content"/>
        <w:jc w:val="both"/>
      </w:pPr>
      <w:r w:rsidRPr="004F617D">
        <w:t>Calculate its angular acceleration and the number of revolutions it turns:</w:t>
      </w:r>
    </w:p>
    <w:p w14:paraId="1565436E" w14:textId="0D368873" w:rsidR="00FE260C" w:rsidRPr="004F617D" w:rsidRDefault="00FE260C" w:rsidP="006C4942">
      <w:pPr>
        <w:pStyle w:val="Body-Content"/>
        <w:numPr>
          <w:ilvl w:val="0"/>
          <w:numId w:val="12"/>
        </w:numPr>
        <w:jc w:val="both"/>
      </w:pPr>
      <w:r w:rsidRPr="004F617D">
        <w:t xml:space="preserve">in the first 45 seconds. </w:t>
      </w:r>
    </w:p>
    <w:p w14:paraId="68D8A288" w14:textId="6FA6396E" w:rsidR="00FE260C" w:rsidRDefault="00FE260C" w:rsidP="00110E70">
      <w:pPr>
        <w:pStyle w:val="Body-Content"/>
        <w:numPr>
          <w:ilvl w:val="0"/>
          <w:numId w:val="12"/>
        </w:numPr>
        <w:jc w:val="both"/>
      </w:pPr>
      <w:r w:rsidRPr="004F617D">
        <w:t>up to the moment when it re</w:t>
      </w:r>
      <w:r>
        <w:t xml:space="preserve">aches 1400 r/min. </w:t>
      </w:r>
    </w:p>
    <w:p w14:paraId="59E037DC" w14:textId="77777777" w:rsidR="00FE260C" w:rsidRDefault="00FE260C" w:rsidP="005767BF">
      <w:pPr>
        <w:pStyle w:val="Body-Content"/>
        <w:jc w:val="both"/>
        <w:rPr>
          <w:lang w:val="en-GB"/>
        </w:rPr>
      </w:pPr>
      <w:permStart w:id="570176545" w:edGrp="everyone"/>
    </w:p>
    <w:p w14:paraId="09CBE7D0" w14:textId="77777777" w:rsidR="005767BF" w:rsidRDefault="005767BF" w:rsidP="005767BF">
      <w:pPr>
        <w:pStyle w:val="Body-Content"/>
        <w:jc w:val="both"/>
        <w:rPr>
          <w:lang w:val="en-GB"/>
        </w:rPr>
      </w:pPr>
    </w:p>
    <w:p w14:paraId="6E88D7D3" w14:textId="77777777" w:rsidR="005767BF" w:rsidRDefault="005767BF" w:rsidP="005767BF">
      <w:pPr>
        <w:pStyle w:val="Body-Content"/>
        <w:jc w:val="both"/>
        <w:rPr>
          <w:lang w:val="en-GB"/>
        </w:rPr>
      </w:pPr>
    </w:p>
    <w:p w14:paraId="12CC9B83" w14:textId="77777777" w:rsidR="00FE260C" w:rsidRDefault="00FE260C" w:rsidP="005767BF">
      <w:pPr>
        <w:pStyle w:val="Body-Content"/>
        <w:jc w:val="both"/>
        <w:rPr>
          <w:lang w:val="en-GB"/>
        </w:rPr>
      </w:pPr>
    </w:p>
    <w:p w14:paraId="4E76ACC2" w14:textId="77777777" w:rsidR="005767BF" w:rsidRDefault="005767BF" w:rsidP="005767BF">
      <w:pPr>
        <w:pStyle w:val="Body-Content"/>
        <w:jc w:val="both"/>
        <w:rPr>
          <w:lang w:val="en-GB"/>
        </w:rPr>
        <w:sectPr w:rsidR="005767BF" w:rsidSect="00027058">
          <w:headerReference w:type="default" r:id="rId11"/>
          <w:footerReference w:type="default" r:id="rId12"/>
          <w:headerReference w:type="first" r:id="rId13"/>
          <w:footerReference w:type="first" r:id="rId14"/>
          <w:pgSz w:w="11906" w:h="16841"/>
          <w:pgMar w:top="494" w:right="849" w:bottom="487" w:left="1798" w:header="709" w:footer="1276" w:gutter="0"/>
          <w:cols w:space="720"/>
          <w:docGrid w:linePitch="299"/>
        </w:sectPr>
      </w:pPr>
      <w:bookmarkStart w:id="3" w:name="_GoBack"/>
      <w:bookmarkEnd w:id="3"/>
      <w:permEnd w:id="570176545"/>
    </w:p>
    <w:p w14:paraId="39CE62D9" w14:textId="77777777" w:rsidR="00FE260C" w:rsidRPr="003907BE" w:rsidRDefault="00FE260C" w:rsidP="00FE260C">
      <w:pPr>
        <w:pStyle w:val="Heading3"/>
        <w:rPr>
          <w:noProof/>
          <w:lang w:val="en-GB" w:eastAsia="en-ZA"/>
        </w:rPr>
      </w:pPr>
      <w:r w:rsidRPr="003907BE">
        <w:rPr>
          <w:noProof/>
          <w:lang w:val="en-GB" w:eastAsia="en-ZA"/>
        </w:rPr>
        <w:lastRenderedPageBreak/>
        <w:t>Question</w:t>
      </w:r>
      <w:r>
        <w:rPr>
          <w:noProof/>
          <w:lang w:val="en-GB" w:eastAsia="en-ZA"/>
        </w:rPr>
        <w:t xml:space="preserve"> 5</w:t>
      </w:r>
    </w:p>
    <w:p w14:paraId="3DB2E68A" w14:textId="77777777" w:rsidR="00FE260C" w:rsidRDefault="00FE260C" w:rsidP="005767BF">
      <w:pPr>
        <w:pStyle w:val="Body-Content"/>
        <w:jc w:val="both"/>
      </w:pPr>
      <w:r w:rsidRPr="004F617D">
        <w:t>A generator is driven by a belt passing around a 150 mm diameter pulley.</w:t>
      </w:r>
      <w:r>
        <w:t xml:space="preserve"> </w:t>
      </w:r>
      <w:r w:rsidRPr="004F617D">
        <w:t>The pulley is rotating at 2500 rev/min and is brought to rest in 175 revolut</w:t>
      </w:r>
      <w:r>
        <w:t xml:space="preserve">ions by a uniform retardation. </w:t>
      </w:r>
    </w:p>
    <w:p w14:paraId="13430F75" w14:textId="6A356523" w:rsidR="00FE260C" w:rsidRDefault="00FE260C" w:rsidP="005767BF">
      <w:pPr>
        <w:pStyle w:val="Body-Content"/>
        <w:jc w:val="both"/>
      </w:pPr>
      <w:r w:rsidRPr="004F617D">
        <w:t xml:space="preserve">Calculate the angular retardation of the generator shaft and the linear deceleration of the pulley belt assuming there is no slip. </w:t>
      </w:r>
    </w:p>
    <w:p w14:paraId="0EB4AE62" w14:textId="77777777" w:rsidR="00FE260C" w:rsidRDefault="00FE260C" w:rsidP="005767BF">
      <w:pPr>
        <w:pStyle w:val="Body-Content"/>
        <w:jc w:val="both"/>
        <w:rPr>
          <w:lang w:val="en-GB"/>
        </w:rPr>
      </w:pPr>
      <w:permStart w:id="1246457591" w:edGrp="everyone"/>
    </w:p>
    <w:p w14:paraId="4492A5E4" w14:textId="77777777" w:rsidR="00FE260C" w:rsidRDefault="00FE260C" w:rsidP="003907BE">
      <w:pPr>
        <w:tabs>
          <w:tab w:val="center" w:pos="7695"/>
        </w:tabs>
        <w:spacing w:before="0" w:after="80" w:line="240" w:lineRule="auto"/>
        <w:ind w:left="284"/>
        <w:jc w:val="left"/>
        <w:rPr>
          <w:noProof/>
          <w:color w:val="auto"/>
          <w:lang w:val="en-GB" w:eastAsia="en-ZA"/>
        </w:rPr>
      </w:pPr>
    </w:p>
    <w:p w14:paraId="48F2EFD3" w14:textId="77777777" w:rsidR="005767BF" w:rsidRDefault="005767BF" w:rsidP="003907BE">
      <w:pPr>
        <w:tabs>
          <w:tab w:val="center" w:pos="7695"/>
        </w:tabs>
        <w:spacing w:before="0" w:after="80" w:line="240" w:lineRule="auto"/>
        <w:ind w:left="284"/>
        <w:jc w:val="left"/>
        <w:rPr>
          <w:noProof/>
          <w:color w:val="auto"/>
          <w:lang w:val="en-GB" w:eastAsia="en-ZA"/>
        </w:rPr>
      </w:pPr>
    </w:p>
    <w:p w14:paraId="2AE73CE2" w14:textId="77777777" w:rsidR="005767BF" w:rsidRDefault="005767BF" w:rsidP="003907BE">
      <w:pPr>
        <w:tabs>
          <w:tab w:val="center" w:pos="7695"/>
        </w:tabs>
        <w:spacing w:before="0" w:after="80" w:line="240" w:lineRule="auto"/>
        <w:ind w:left="284"/>
        <w:jc w:val="left"/>
        <w:rPr>
          <w:noProof/>
          <w:color w:val="auto"/>
          <w:lang w:val="en-GB" w:eastAsia="en-ZA"/>
        </w:rPr>
      </w:pPr>
    </w:p>
    <w:permEnd w:id="1246457591"/>
    <w:p w14:paraId="04176BAB" w14:textId="77777777" w:rsidR="00FE260C" w:rsidRPr="003907BE" w:rsidRDefault="00FE260C" w:rsidP="00FE260C">
      <w:pPr>
        <w:pStyle w:val="Heading3"/>
        <w:rPr>
          <w:noProof/>
          <w:lang w:val="en-GB" w:eastAsia="en-ZA"/>
        </w:rPr>
      </w:pPr>
      <w:r w:rsidRPr="003907BE">
        <w:rPr>
          <w:noProof/>
          <w:lang w:val="en-GB" w:eastAsia="en-ZA"/>
        </w:rPr>
        <w:t>Question</w:t>
      </w:r>
      <w:r>
        <w:rPr>
          <w:noProof/>
          <w:lang w:val="en-GB" w:eastAsia="en-ZA"/>
        </w:rPr>
        <w:t xml:space="preserve"> 6</w:t>
      </w:r>
    </w:p>
    <w:p w14:paraId="118A3021" w14:textId="04B66E30" w:rsidR="00FE260C" w:rsidRPr="004F617D" w:rsidRDefault="00FE260C" w:rsidP="005767BF">
      <w:pPr>
        <w:pStyle w:val="Body-Content"/>
        <w:jc w:val="both"/>
      </w:pPr>
      <w:r w:rsidRPr="004F617D">
        <w:t>A motorcycle</w:t>
      </w:r>
      <w:r w:rsidR="00110E70">
        <w:t xml:space="preserve">’s wheels are </w:t>
      </w:r>
      <w:r w:rsidRPr="004F617D">
        <w:t>520 mm in diameter and accelerates uniformly from 36 km/hr to 108 km/hr while covering a distance of 200 m. Calculate:</w:t>
      </w:r>
    </w:p>
    <w:p w14:paraId="7D650D85" w14:textId="22EAD982" w:rsidR="00FE260C" w:rsidRPr="004F617D" w:rsidRDefault="00FE260C" w:rsidP="006C4942">
      <w:pPr>
        <w:pStyle w:val="Body-Content"/>
        <w:numPr>
          <w:ilvl w:val="0"/>
          <w:numId w:val="13"/>
        </w:numPr>
        <w:jc w:val="both"/>
      </w:pPr>
      <w:r w:rsidRPr="004F617D">
        <w:t xml:space="preserve">the angular acceleration of the wheels. </w:t>
      </w:r>
    </w:p>
    <w:p w14:paraId="28C4959D" w14:textId="2EC775AD" w:rsidR="00FE260C" w:rsidRDefault="00FE260C" w:rsidP="00110E70">
      <w:pPr>
        <w:pStyle w:val="Body-Content"/>
        <w:numPr>
          <w:ilvl w:val="0"/>
          <w:numId w:val="13"/>
        </w:numPr>
        <w:jc w:val="both"/>
      </w:pPr>
      <w:r w:rsidRPr="004F617D">
        <w:t>the number of revolutions made by the wheels during the period that the motorcycle is acce</w:t>
      </w:r>
      <w:r>
        <w:t xml:space="preserve">lerating.  </w:t>
      </w:r>
    </w:p>
    <w:p w14:paraId="18AC69E6" w14:textId="77777777" w:rsidR="00FE260C" w:rsidRDefault="00FE260C" w:rsidP="005767BF">
      <w:pPr>
        <w:pStyle w:val="Body-Content"/>
        <w:jc w:val="both"/>
        <w:rPr>
          <w:lang w:val="en-GB"/>
        </w:rPr>
      </w:pPr>
      <w:permStart w:id="555510044" w:edGrp="everyone"/>
    </w:p>
    <w:p w14:paraId="2967696F" w14:textId="77777777" w:rsidR="005767BF" w:rsidRDefault="005767BF" w:rsidP="005767BF">
      <w:pPr>
        <w:pStyle w:val="Body-Content"/>
        <w:jc w:val="both"/>
        <w:rPr>
          <w:lang w:val="en-GB"/>
        </w:rPr>
      </w:pPr>
    </w:p>
    <w:p w14:paraId="7F4488BC" w14:textId="77777777" w:rsidR="005767BF" w:rsidRDefault="005767BF" w:rsidP="005767BF">
      <w:pPr>
        <w:pStyle w:val="Body-Content"/>
        <w:jc w:val="both"/>
        <w:rPr>
          <w:lang w:val="en-GB"/>
        </w:rPr>
      </w:pPr>
    </w:p>
    <w:p w14:paraId="033E8418" w14:textId="77777777" w:rsidR="00FE260C" w:rsidRDefault="00FE260C" w:rsidP="005767BF">
      <w:pPr>
        <w:pStyle w:val="Body-Content"/>
        <w:jc w:val="both"/>
        <w:rPr>
          <w:lang w:val="en-GB"/>
        </w:rPr>
      </w:pPr>
    </w:p>
    <w:permEnd w:id="555510044"/>
    <w:p w14:paraId="105E407F" w14:textId="77777777" w:rsidR="00FE260C" w:rsidRPr="003907BE" w:rsidRDefault="00FE260C" w:rsidP="00FE260C">
      <w:pPr>
        <w:pStyle w:val="Heading3"/>
        <w:rPr>
          <w:noProof/>
          <w:lang w:val="en-GB" w:eastAsia="en-ZA"/>
        </w:rPr>
      </w:pPr>
      <w:r w:rsidRPr="003907BE">
        <w:rPr>
          <w:noProof/>
          <w:lang w:val="en-GB" w:eastAsia="en-ZA"/>
        </w:rPr>
        <w:t>Question</w:t>
      </w:r>
      <w:r>
        <w:rPr>
          <w:noProof/>
          <w:lang w:val="en-GB" w:eastAsia="en-ZA"/>
        </w:rPr>
        <w:t xml:space="preserve"> 7</w:t>
      </w:r>
    </w:p>
    <w:p w14:paraId="0ADD0F53" w14:textId="39212578" w:rsidR="00FE260C" w:rsidRDefault="00FE260C" w:rsidP="005767BF">
      <w:pPr>
        <w:pStyle w:val="Body-Content"/>
        <w:jc w:val="both"/>
      </w:pPr>
      <w:r w:rsidRPr="004F617D">
        <w:t>A flywheel starts from rest and accelerates uniformly at 2 rad/sec</w:t>
      </w:r>
      <w:r w:rsidRPr="003E7DBB">
        <w:rPr>
          <w:vertAlign w:val="superscript"/>
        </w:rPr>
        <w:t>2</w:t>
      </w:r>
      <w:r w:rsidRPr="004F617D">
        <w:t xml:space="preserve"> until it reaches a speed of 500 r/min. It maintains this speed for a certain period after which it comes to rest with a constant deceleration of 5 rad/sec</w:t>
      </w:r>
      <w:r w:rsidRPr="003E7DBB">
        <w:rPr>
          <w:vertAlign w:val="superscript"/>
        </w:rPr>
        <w:t>2</w:t>
      </w:r>
      <w:r w:rsidRPr="004F617D">
        <w:t xml:space="preserve">.  </w:t>
      </w:r>
    </w:p>
    <w:p w14:paraId="5DA19CB2" w14:textId="02B9CB6C" w:rsidR="00FE260C" w:rsidRDefault="00110E70" w:rsidP="005767BF">
      <w:pPr>
        <w:pStyle w:val="Body-Content"/>
        <w:jc w:val="both"/>
      </w:pPr>
      <w:r>
        <w:t>A</w:t>
      </w:r>
      <w:r w:rsidR="00FE260C" w:rsidRPr="004F617D">
        <w:t xml:space="preserve"> total of 600 revolutions were made by the flywheel</w:t>
      </w:r>
      <w:r>
        <w:t>. D</w:t>
      </w:r>
      <w:r w:rsidR="00FE260C" w:rsidRPr="004F617D">
        <w:t xml:space="preserve">raw an angular velocity–time graph and use it to determine the total time taken </w:t>
      </w:r>
      <w:r w:rsidR="00FE260C">
        <w:t>from start to stop</w:t>
      </w:r>
      <w:r>
        <w:t>.</w:t>
      </w:r>
    </w:p>
    <w:p w14:paraId="1C0545B0" w14:textId="77777777" w:rsidR="00FE260C" w:rsidRDefault="00FE260C" w:rsidP="005767BF">
      <w:pPr>
        <w:pStyle w:val="Body-Content"/>
        <w:jc w:val="both"/>
        <w:rPr>
          <w:lang w:val="en-GB"/>
        </w:rPr>
      </w:pPr>
      <w:permStart w:id="1450669903" w:edGrp="everyone"/>
    </w:p>
    <w:p w14:paraId="114F2F6E" w14:textId="77777777" w:rsidR="005767BF" w:rsidRDefault="005767BF" w:rsidP="005767BF">
      <w:pPr>
        <w:pStyle w:val="Body-Content"/>
        <w:jc w:val="both"/>
        <w:rPr>
          <w:lang w:val="en-GB"/>
        </w:rPr>
      </w:pPr>
    </w:p>
    <w:p w14:paraId="25DB552C" w14:textId="77777777" w:rsidR="005767BF" w:rsidRDefault="005767BF" w:rsidP="005767BF">
      <w:pPr>
        <w:pStyle w:val="Body-Content"/>
        <w:jc w:val="both"/>
        <w:rPr>
          <w:lang w:val="en-GB"/>
        </w:rPr>
      </w:pPr>
    </w:p>
    <w:p w14:paraId="6A5F3407" w14:textId="77777777" w:rsidR="00FE260C" w:rsidRDefault="00FE260C" w:rsidP="005767BF">
      <w:pPr>
        <w:pStyle w:val="Body-Content"/>
        <w:jc w:val="both"/>
        <w:rPr>
          <w:lang w:val="en-GB"/>
        </w:rPr>
      </w:pPr>
    </w:p>
    <w:permEnd w:id="1450669903"/>
    <w:p w14:paraId="615BCF7A" w14:textId="77777777" w:rsidR="00FE260C" w:rsidRPr="003907BE" w:rsidRDefault="00FE260C" w:rsidP="00FE260C">
      <w:pPr>
        <w:pStyle w:val="Heading3"/>
        <w:rPr>
          <w:noProof/>
          <w:lang w:val="en-GB" w:eastAsia="en-ZA"/>
        </w:rPr>
      </w:pPr>
      <w:r w:rsidRPr="003907BE">
        <w:rPr>
          <w:noProof/>
          <w:lang w:val="en-GB" w:eastAsia="en-ZA"/>
        </w:rPr>
        <w:t>Question</w:t>
      </w:r>
      <w:r>
        <w:rPr>
          <w:noProof/>
          <w:lang w:val="en-GB" w:eastAsia="en-ZA"/>
        </w:rPr>
        <w:t xml:space="preserve"> 8</w:t>
      </w:r>
    </w:p>
    <w:p w14:paraId="1A335A7B" w14:textId="2CBD9919" w:rsidR="00FE260C" w:rsidRDefault="00FE260C" w:rsidP="005767BF">
      <w:pPr>
        <w:pStyle w:val="Body-Content"/>
        <w:jc w:val="both"/>
      </w:pPr>
      <w:r w:rsidRPr="004F617D">
        <w:t xml:space="preserve">A shaft starts from rest and accelerates uniformly while turning through 200 revolutions, reaching a speed of 1500 r/min. This speed is maintained until the shaft decelerates and stops after turning through a total of 800 revolutions.  </w:t>
      </w:r>
    </w:p>
    <w:p w14:paraId="3F22EE62" w14:textId="632869FF" w:rsidR="00FE260C" w:rsidRPr="004F617D" w:rsidRDefault="00110E70" w:rsidP="005767BF">
      <w:pPr>
        <w:pStyle w:val="Body-Content"/>
        <w:jc w:val="both"/>
      </w:pPr>
      <w:r>
        <w:t>Assume that</w:t>
      </w:r>
      <w:r w:rsidR="00FE260C" w:rsidRPr="004F617D">
        <w:t xml:space="preserve"> the total time taken is 50 sec</w:t>
      </w:r>
      <w:r>
        <w:t>. D</w:t>
      </w:r>
      <w:r w:rsidR="00FE260C" w:rsidRPr="004F617D">
        <w:t xml:space="preserve">raw an angular velocity-time graph and use it to find the magnitude of the angular retardation. </w:t>
      </w:r>
    </w:p>
    <w:p w14:paraId="3A200D4E" w14:textId="77777777" w:rsidR="00FE260C" w:rsidRDefault="00FE260C" w:rsidP="005767BF">
      <w:pPr>
        <w:pStyle w:val="Body-Content"/>
        <w:jc w:val="both"/>
        <w:rPr>
          <w:lang w:val="en-GB"/>
        </w:rPr>
      </w:pPr>
      <w:permStart w:id="2024101499" w:edGrp="everyone"/>
    </w:p>
    <w:p w14:paraId="7AAB2BCB" w14:textId="77777777" w:rsidR="00FE260C" w:rsidRDefault="00FE260C" w:rsidP="005767BF">
      <w:pPr>
        <w:pStyle w:val="Body-Content"/>
        <w:jc w:val="both"/>
        <w:rPr>
          <w:lang w:val="en-GB"/>
        </w:rPr>
      </w:pPr>
    </w:p>
    <w:p w14:paraId="13BC0F5F" w14:textId="77777777" w:rsidR="005767BF" w:rsidRPr="00645948" w:rsidRDefault="005767BF" w:rsidP="005767BF">
      <w:pPr>
        <w:pStyle w:val="Body-Content"/>
        <w:jc w:val="both"/>
        <w:rPr>
          <w:lang w:val="en-GB"/>
        </w:rPr>
      </w:pPr>
    </w:p>
    <w:permEnd w:id="2024101499"/>
    <w:p w14:paraId="30A67678" w14:textId="77777777" w:rsidR="009C5A3C" w:rsidRPr="003907BE" w:rsidRDefault="009C5A3C" w:rsidP="005767BF">
      <w:pPr>
        <w:pStyle w:val="Body-Content"/>
        <w:jc w:val="both"/>
      </w:pPr>
    </w:p>
    <w:sectPr w:rsidR="009C5A3C" w:rsidRPr="003907BE" w:rsidSect="00027058">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C81A26" w14:textId="77777777" w:rsidR="00152D0F" w:rsidRDefault="00152D0F" w:rsidP="000037FE">
      <w:r>
        <w:separator/>
      </w:r>
    </w:p>
  </w:endnote>
  <w:endnote w:type="continuationSeparator" w:id="0">
    <w:p w14:paraId="0C9594CD" w14:textId="77777777" w:rsidR="00152D0F" w:rsidRDefault="00152D0F"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Light">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017527" w14:textId="7FDA8961" w:rsidR="0033148B" w:rsidRPr="0033148B" w:rsidRDefault="00B7619B" w:rsidP="0033148B">
    <w:pPr>
      <w:tabs>
        <w:tab w:val="center" w:pos="4513"/>
        <w:tab w:val="right" w:pos="9026"/>
      </w:tabs>
      <w:spacing w:before="0" w:after="0" w:line="240" w:lineRule="auto"/>
      <w:jc w:val="left"/>
    </w:pPr>
    <w:r w:rsidRPr="007A14E2">
      <w:rPr>
        <w:rFonts w:ascii="Calibri" w:eastAsia="Calibri" w:hAnsi="Calibri" w:cs="Times New Roman"/>
        <w:noProof/>
        <w:color w:val="auto"/>
        <w:lang w:val="en-US"/>
      </w:rPr>
      <mc:AlternateContent>
        <mc:Choice Requires="wps">
          <w:drawing>
            <wp:anchor distT="0" distB="0" distL="114300" distR="114300" simplePos="0" relativeHeight="251702272" behindDoc="0" locked="0" layoutInCell="1" allowOverlap="1" wp14:anchorId="7DD54E96" wp14:editId="721062EE">
              <wp:simplePos x="0" y="0"/>
              <wp:positionH relativeFrom="column">
                <wp:posOffset>4277995</wp:posOffset>
              </wp:positionH>
              <wp:positionV relativeFrom="paragraph">
                <wp:posOffset>265430</wp:posOffset>
              </wp:positionV>
              <wp:extent cx="2091690" cy="666750"/>
              <wp:effectExtent l="0" t="0" r="0" b="0"/>
              <wp:wrapNone/>
              <wp:docPr id="5" name="Text Box 5"/>
              <wp:cNvGraphicFramePr/>
              <a:graphic xmlns:a="http://schemas.openxmlformats.org/drawingml/2006/main">
                <a:graphicData uri="http://schemas.microsoft.com/office/word/2010/wordprocessingShape">
                  <wps:wsp>
                    <wps:cNvSpPr txBox="1"/>
                    <wps:spPr>
                      <a:xfrm>
                        <a:off x="0" y="0"/>
                        <a:ext cx="2091690" cy="666750"/>
                      </a:xfrm>
                      <a:prstGeom prst="rect">
                        <a:avLst/>
                      </a:prstGeom>
                      <a:noFill/>
                      <a:ln w="6350">
                        <a:noFill/>
                      </a:ln>
                    </wps:spPr>
                    <wps:txbx>
                      <w:txbxContent>
                        <w:p w14:paraId="09DDF2F6" w14:textId="77777777" w:rsidR="00B7619B" w:rsidRPr="00550813" w:rsidRDefault="00B7619B" w:rsidP="00B7619B">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DD54E96" id="_x0000_t202" coordsize="21600,21600" o:spt="202" path="m,l,21600r21600,l21600,xe">
              <v:stroke joinstyle="miter"/>
              <v:path gradientshapeok="t" o:connecttype="rect"/>
            </v:shapetype>
            <v:shape id="Text Box 5" o:spid="_x0000_s1026" type="#_x0000_t202" style="position:absolute;margin-left:336.85pt;margin-top:20.9pt;width:164.7pt;height:52.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" filled="f" stroked="f" strokeweight=".5pt">
              <v:textbox>
                <w:txbxContent>
                  <w:p w14:paraId="09DDF2F6" w14:textId="77777777" w:rsidR="00B7619B" w:rsidRPr="00550813" w:rsidRDefault="00B7619B" w:rsidP="00B7619B">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v:textbox>
            </v:shape>
          </w:pict>
        </mc:Fallback>
      </mc:AlternateContent>
    </w:r>
    <w:r w:rsidRPr="007A14E2">
      <w:rPr>
        <w:rFonts w:ascii="Calibri" w:eastAsia="Calibri" w:hAnsi="Calibri" w:cs="Times New Roman"/>
        <w:noProof/>
        <w:color w:val="auto"/>
        <w:lang w:val="en-US"/>
      </w:rPr>
      <mc:AlternateContent>
        <mc:Choice Requires="wps">
          <w:drawing>
            <wp:anchor distT="0" distB="0" distL="114300" distR="114300" simplePos="0" relativeHeight="251700224" behindDoc="0" locked="0" layoutInCell="1" allowOverlap="1" wp14:anchorId="2375795A" wp14:editId="3458A324">
              <wp:simplePos x="0" y="0"/>
              <wp:positionH relativeFrom="column">
                <wp:posOffset>-1141730</wp:posOffset>
              </wp:positionH>
              <wp:positionV relativeFrom="paragraph">
                <wp:posOffset>246380</wp:posOffset>
              </wp:positionV>
              <wp:extent cx="2567305" cy="791210"/>
              <wp:effectExtent l="0" t="0" r="0" b="0"/>
              <wp:wrapNone/>
              <wp:docPr id="8" name="Text Box 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14:paraId="530786C8" w14:textId="77777777" w:rsidR="00B7619B" w:rsidRPr="00550813" w:rsidRDefault="00B7619B" w:rsidP="00B7619B">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75795A" id="Text Box 8" o:spid="_x0000_s1027" type="#_x0000_t202" style="position:absolute;margin-left:-89.9pt;margin-top:19.4pt;width:202.15pt;height:62.3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" filled="f" stroked="f" strokeweight=".5pt">
              <v:textbox>
                <w:txbxContent>
                  <w:p w14:paraId="530786C8" w14:textId="77777777" w:rsidR="00B7619B" w:rsidRPr="00550813" w:rsidRDefault="00B7619B" w:rsidP="00B7619B">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09331EBB" wp14:editId="0B50C315">
          <wp:simplePos x="0" y="0"/>
          <wp:positionH relativeFrom="column">
            <wp:posOffset>1915160</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3E824F26" wp14:editId="28234B4F">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F3DD2D5"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6D0CDBC1" wp14:editId="15E01380">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A1DFC2" w14:textId="77777777"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484B1603" wp14:editId="039856C6">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14:paraId="6A1216BA" w14:textId="77777777"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064589B4" wp14:editId="34C07278">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14:paraId="55F42249"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11D4294F" w14:textId="77777777"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64589B4" id="_x0000_t202" coordsize="21600,21600" o:spt="202" path="m,l,21600r21600,l21600,xe">
              <v:stroke joinstyle="miter"/>
              <v:path gradientshapeok="t" o:connecttype="rect"/>
            </v:shapetype>
            <v:shape id="Text Box 9" o:spid="_x0000_s1026"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" filled="f" stroked="f">
              <v:textbox>
                <w:txbxContent>
                  <w:p w14:paraId="55F42249"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11D4294F" w14:textId="77777777"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3C9EDC" w14:textId="77777777" w:rsidR="00152D0F" w:rsidRDefault="00152D0F" w:rsidP="000037FE">
      <w:r>
        <w:separator/>
      </w:r>
    </w:p>
  </w:footnote>
  <w:footnote w:type="continuationSeparator" w:id="0">
    <w:p w14:paraId="4466E44B" w14:textId="77777777" w:rsidR="00152D0F" w:rsidRDefault="00152D0F"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124DF8" w14:textId="77777777" w:rsidR="00EA3091" w:rsidRPr="0033148B" w:rsidRDefault="0033148B" w:rsidP="0033148B">
    <w:pPr>
      <w:pStyle w:val="Header"/>
    </w:pPr>
    <w:r>
      <w:rPr>
        <w:noProof/>
        <w:lang w:val="en-US"/>
      </w:rPr>
      <w:drawing>
        <wp:anchor distT="0" distB="0" distL="0" distR="0" simplePos="0" relativeHeight="251689984" behindDoc="1" locked="0" layoutInCell="1" allowOverlap="1" wp14:anchorId="2C5464BB" wp14:editId="3CA91B1F">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C7480F" w14:textId="77777777"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54B90B1B" wp14:editId="59EBDB5B">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83855"/>
    <w:multiLevelType w:val="hybridMultilevel"/>
    <w:tmpl w:val="63D43AC4"/>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E4228C5"/>
    <w:multiLevelType w:val="hybridMultilevel"/>
    <w:tmpl w:val="63D43AC4"/>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3" w15:restartNumberingAfterBreak="0">
    <w:nsid w:val="1F31653D"/>
    <w:multiLevelType w:val="hybridMultilevel"/>
    <w:tmpl w:val="63D43AC4"/>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2CD05094"/>
    <w:multiLevelType w:val="hybridMultilevel"/>
    <w:tmpl w:val="63D43AC4"/>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39540F5F"/>
    <w:multiLevelType w:val="hybridMultilevel"/>
    <w:tmpl w:val="63D43AC4"/>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8" w15:restartNumberingAfterBreak="0">
    <w:nsid w:val="45592ADF"/>
    <w:multiLevelType w:val="hybridMultilevel"/>
    <w:tmpl w:val="63D43AC4"/>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4CB469C4"/>
    <w:multiLevelType w:val="hybridMultilevel"/>
    <w:tmpl w:val="63D43AC4"/>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6C804ADB"/>
    <w:multiLevelType w:val="hybridMultilevel"/>
    <w:tmpl w:val="DE7237F4"/>
    <w:lvl w:ilvl="0" w:tplc="06C40EFE">
      <w:start w:val="1"/>
      <w:numFmt w:val="lowerLetter"/>
      <w:lvlText w:val="%1)"/>
      <w:lvlJc w:val="left"/>
      <w:pPr>
        <w:ind w:left="644" w:hanging="360"/>
      </w:pPr>
      <w:rPr>
        <w:rFonts w:ascii="Segoe UI Light" w:eastAsiaTheme="minorHAnsi" w:hAnsi="Segoe UI Light" w:cs="Segoe UI Light"/>
      </w:r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11" w15:restartNumberingAfterBreak="0">
    <w:nsid w:val="711327EA"/>
    <w:multiLevelType w:val="hybridMultilevel"/>
    <w:tmpl w:val="994C915E"/>
    <w:lvl w:ilvl="0" w:tplc="36C4621C">
      <w:start w:val="1"/>
      <w:numFmt w:val="lowerLetter"/>
      <w:lvlText w:val="%1)"/>
      <w:lvlJc w:val="left"/>
      <w:pPr>
        <w:ind w:left="644" w:hanging="360"/>
      </w:pPr>
      <w:rPr>
        <w:rFonts w:ascii="Segoe UI Light" w:eastAsiaTheme="minorHAnsi" w:hAnsi="Segoe UI Light" w:cs="Segoe UI Light"/>
      </w:r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12" w15:restartNumberingAfterBreak="0">
    <w:nsid w:val="72AD2B62"/>
    <w:multiLevelType w:val="hybridMultilevel"/>
    <w:tmpl w:val="63D43AC4"/>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5"/>
  </w:num>
  <w:num w:numId="2">
    <w:abstractNumId w:val="2"/>
  </w:num>
  <w:num w:numId="3">
    <w:abstractNumId w:val="7"/>
  </w:num>
  <w:num w:numId="4">
    <w:abstractNumId w:val="6"/>
  </w:num>
  <w:num w:numId="5">
    <w:abstractNumId w:val="4"/>
  </w:num>
  <w:num w:numId="6">
    <w:abstractNumId w:val="0"/>
  </w:num>
  <w:num w:numId="7">
    <w:abstractNumId w:val="12"/>
  </w:num>
  <w:num w:numId="8">
    <w:abstractNumId w:val="3"/>
  </w:num>
  <w:num w:numId="9">
    <w:abstractNumId w:val="8"/>
  </w:num>
  <w:num w:numId="10">
    <w:abstractNumId w:val="9"/>
  </w:num>
  <w:num w:numId="11">
    <w:abstractNumId w:val="1"/>
  </w:num>
  <w:num w:numId="12">
    <w:abstractNumId w:val="10"/>
  </w:num>
  <w:num w:numId="13">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GWOguRo13BGwzPzF/67O7MHmM6R0u1981QFzdXiC2xZX+iEZeFwhPemT8kAXUd5PiKIEjFaPtDR2SxPvgbLokg==" w:salt="fLYjDDbh5OovZ9sANakjNQ=="/>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FE260C"/>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0E70"/>
    <w:rsid w:val="00116638"/>
    <w:rsid w:val="0012140E"/>
    <w:rsid w:val="00121C03"/>
    <w:rsid w:val="00122395"/>
    <w:rsid w:val="0012316F"/>
    <w:rsid w:val="001261C0"/>
    <w:rsid w:val="001360C1"/>
    <w:rsid w:val="0013639C"/>
    <w:rsid w:val="00140E3E"/>
    <w:rsid w:val="00142A85"/>
    <w:rsid w:val="00147A94"/>
    <w:rsid w:val="00147B7F"/>
    <w:rsid w:val="00152D0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7390"/>
    <w:rsid w:val="00201142"/>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611EC"/>
    <w:rsid w:val="00365606"/>
    <w:rsid w:val="00365C9A"/>
    <w:rsid w:val="0036671C"/>
    <w:rsid w:val="00371280"/>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2098"/>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B45"/>
    <w:rsid w:val="0057584E"/>
    <w:rsid w:val="005767BF"/>
    <w:rsid w:val="00576954"/>
    <w:rsid w:val="0058130E"/>
    <w:rsid w:val="005967CC"/>
    <w:rsid w:val="005A1CF8"/>
    <w:rsid w:val="005B2B7A"/>
    <w:rsid w:val="005B5C34"/>
    <w:rsid w:val="005B62AC"/>
    <w:rsid w:val="005C14E7"/>
    <w:rsid w:val="005C1F9D"/>
    <w:rsid w:val="005C3BB7"/>
    <w:rsid w:val="005C5833"/>
    <w:rsid w:val="005E1C08"/>
    <w:rsid w:val="00602E70"/>
    <w:rsid w:val="00604F83"/>
    <w:rsid w:val="00612058"/>
    <w:rsid w:val="006344BF"/>
    <w:rsid w:val="006351C1"/>
    <w:rsid w:val="00641D95"/>
    <w:rsid w:val="00643153"/>
    <w:rsid w:val="00645948"/>
    <w:rsid w:val="00647CFC"/>
    <w:rsid w:val="006556C9"/>
    <w:rsid w:val="00665195"/>
    <w:rsid w:val="00665DAF"/>
    <w:rsid w:val="0067038E"/>
    <w:rsid w:val="00671B8A"/>
    <w:rsid w:val="00672911"/>
    <w:rsid w:val="00675A06"/>
    <w:rsid w:val="00680F25"/>
    <w:rsid w:val="00681E65"/>
    <w:rsid w:val="00687833"/>
    <w:rsid w:val="006A364F"/>
    <w:rsid w:val="006B18A1"/>
    <w:rsid w:val="006B7F0D"/>
    <w:rsid w:val="006C0816"/>
    <w:rsid w:val="006C4942"/>
    <w:rsid w:val="006C54E5"/>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08BF"/>
    <w:rsid w:val="00864730"/>
    <w:rsid w:val="008648F0"/>
    <w:rsid w:val="00865CF1"/>
    <w:rsid w:val="008743A4"/>
    <w:rsid w:val="00875137"/>
    <w:rsid w:val="0087525B"/>
    <w:rsid w:val="00875C1B"/>
    <w:rsid w:val="0088602C"/>
    <w:rsid w:val="008926D3"/>
    <w:rsid w:val="00896477"/>
    <w:rsid w:val="00896920"/>
    <w:rsid w:val="00897C60"/>
    <w:rsid w:val="008B435F"/>
    <w:rsid w:val="008B4D5D"/>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679C"/>
    <w:rsid w:val="00987546"/>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7619B"/>
    <w:rsid w:val="00B8567C"/>
    <w:rsid w:val="00B8574F"/>
    <w:rsid w:val="00B97D65"/>
    <w:rsid w:val="00BA2F03"/>
    <w:rsid w:val="00BB1A3C"/>
    <w:rsid w:val="00BB3874"/>
    <w:rsid w:val="00BB77EA"/>
    <w:rsid w:val="00BB7D9B"/>
    <w:rsid w:val="00BC1FB2"/>
    <w:rsid w:val="00BC48DC"/>
    <w:rsid w:val="00BC5412"/>
    <w:rsid w:val="00BC7340"/>
    <w:rsid w:val="00BD49C5"/>
    <w:rsid w:val="00BD4BF4"/>
    <w:rsid w:val="00BE3FCF"/>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54577"/>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4FCD"/>
    <w:rsid w:val="00D16ABE"/>
    <w:rsid w:val="00D40D2F"/>
    <w:rsid w:val="00D42E1A"/>
    <w:rsid w:val="00D5000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20161"/>
    <w:rsid w:val="00F209EB"/>
    <w:rsid w:val="00F22124"/>
    <w:rsid w:val="00F2283F"/>
    <w:rsid w:val="00F25F75"/>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60C"/>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81E882A"/>
  <w15:docId w15:val="{5716249C-D99E-4C25-BBB0-DA5B968B5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pPr>
      <w:suppressLineNumbers/>
    </w:pPr>
    <w:rPr>
      <w:rFonts w:cs="Arial"/>
      <w:i/>
      <w:iCs/>
      <w:sz w:val="24"/>
      <w:szCs w:val="24"/>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40" ma:contentTypeDescription="Create a new document." ma:contentTypeScope="" ma:versionID="1ad2480f937e433dc8722e515fe72106">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467bb40dd6cb10edb5e3277226b837cd"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element ref="ns1:_dlc_Exemp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element name="_dlc_Exempt" ma:index="3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p:Policy xmlns:p="office.server.policy" id="" local="true">
  <p:Name>Document</p:Name>
  <p:Description/>
  <p:Statement/>
  <p:PolicyItems>
    <p:PolicyItem featureId="Microsoft.Office.RecordsManagement.PolicyFeatures.PolicyAudit" staticId="0x010100C77917C4B4A3C042923F43C14BC4087F|-1796855214" UniqueId="2dd0a2b4-a7d4-42fc-a0e0-13db7fa238e5">
      <p:Name>Auditing</p:Name>
      <p:Description>Audits user actions on documents and list items to the Audit Log.</p:Description>
      <p:CustomData>
        <Audit>
          <MoveCopy/>
          <DeleteRestore/>
        </Audit>
      </p:CustomData>
    </p:PolicyItem>
  </p:PolicyItems>
</p:Policy>
</file>

<file path=customXml/itemProps1.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2.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3.xml><?xml version="1.0" encoding="utf-8"?>
<ds:datastoreItem xmlns:ds="http://schemas.openxmlformats.org/officeDocument/2006/customXml" ds:itemID="{17DC052D-773F-4DB4-B254-65CBD67009A5}"/>
</file>

<file path=customXml/itemProps4.xml><?xml version="1.0" encoding="utf-8"?>
<ds:datastoreItem xmlns:ds="http://schemas.openxmlformats.org/officeDocument/2006/customXml" ds:itemID="{BEEEA7B6-C877-4787-A032-3D57DAD943D2}">
  <ds:schemaRefs>
    <ds:schemaRef ds:uri="http://schemas.openxmlformats.org/officeDocument/2006/bibliography"/>
  </ds:schemaRefs>
</ds:datastoreItem>
</file>

<file path=customXml/itemProps5.xml><?xml version="1.0" encoding="utf-8"?>
<ds:datastoreItem xmlns:ds="http://schemas.openxmlformats.org/officeDocument/2006/customXml" ds:itemID="{1BB38A67-F862-4FBF-94D2-1AC8FACA8BA2}"/>
</file>

<file path=docProps/app.xml><?xml version="1.0" encoding="utf-8"?>
<Properties xmlns="http://schemas.openxmlformats.org/officeDocument/2006/extended-properties" xmlns:vt="http://schemas.openxmlformats.org/officeDocument/2006/docPropsVTypes">
  <Template>AIE_Class Activities Template_V070322.dotx</Template>
  <TotalTime>14</TotalTime>
  <Pages>2</Pages>
  <Words>321</Words>
  <Characters>1834</Characters>
  <Application>Microsoft Office Word</Application>
  <DocSecurity>8</DocSecurity>
  <Lines>15</Lines>
  <Paragraphs>4</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Activity 5-2</vt:lpstr>
      <vt:lpstr>        Question 1</vt:lpstr>
      <vt:lpstr>        Question 2</vt:lpstr>
      <vt:lpstr>        Question 3</vt:lpstr>
      <vt:lpstr>        Question 4</vt:lpstr>
      <vt:lpstr>        Question 5</vt:lpstr>
      <vt:lpstr>        Question 6</vt:lpstr>
      <vt:lpstr>        Question 7</vt:lpstr>
      <vt:lpstr>        Question 8</vt:lpstr>
    </vt:vector>
  </TitlesOfParts>
  <Company/>
  <LinksUpToDate>false</LinksUpToDate>
  <CharactersWithSpaces>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6</cp:revision>
  <cp:lastPrinted>2021-08-23T20:31:00Z</cp:lastPrinted>
  <dcterms:created xsi:type="dcterms:W3CDTF">2022-09-30T10:33:00Z</dcterms:created>
  <dcterms:modified xsi:type="dcterms:W3CDTF">2024-01-31T07:36:00Z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