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264831"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4806F2">
        <w:rPr>
          <w:rFonts w:eastAsiaTheme="majorEastAsia"/>
          <w:bCs/>
          <w:color w:val="000000" w:themeColor="text1"/>
          <w:sz w:val="32"/>
          <w:szCs w:val="32"/>
          <w:u w:color="FD972B"/>
          <w:lang w:eastAsia="en-GB"/>
        </w:rPr>
        <w:t>3-2</w:t>
      </w:r>
    </w:p>
    <w:p w14:paraId="55AC33BA" w14:textId="77777777" w:rsidR="003907BE" w:rsidRPr="003907BE" w:rsidRDefault="003907BE" w:rsidP="003907BE">
      <w:pPr>
        <w:rPr>
          <w:color w:val="000000" w:themeColor="text1"/>
        </w:rPr>
      </w:pPr>
      <w:bookmarkStart w:id="0" w:name="_Toc277776548"/>
      <w:bookmarkStart w:id="1" w:name="_Toc13745201"/>
      <w:bookmarkStart w:id="2" w:name="_Toc79457782"/>
    </w:p>
    <w:p w14:paraId="4A493BB0" w14:textId="77777777" w:rsidR="003907BE" w:rsidRPr="003907BE" w:rsidRDefault="003907BE" w:rsidP="00645948">
      <w:pPr>
        <w:pStyle w:val="Heading3"/>
      </w:pPr>
      <w:r w:rsidRPr="003907BE">
        <w:t>Question</w:t>
      </w:r>
      <w:r w:rsidR="00645948">
        <w:t xml:space="preserve"> 1</w:t>
      </w:r>
    </w:p>
    <w:bookmarkEnd w:id="0"/>
    <w:bookmarkEnd w:id="1"/>
    <w:bookmarkEnd w:id="2"/>
    <w:p w14:paraId="7683B5F6" w14:textId="77777777" w:rsidR="004806F2" w:rsidRPr="004806F2" w:rsidRDefault="004806F2" w:rsidP="00D8751F">
      <w:pPr>
        <w:pStyle w:val="Body-Content"/>
        <w:rPr>
          <w:lang w:val="en-GB"/>
        </w:rPr>
      </w:pPr>
      <w:r w:rsidRPr="004806F2">
        <w:rPr>
          <w:lang w:val="en-GB"/>
        </w:rPr>
        <w:t>The composite lamina shown in figure 3</w:t>
      </w:r>
      <w:r w:rsidR="001D759B">
        <w:rPr>
          <w:lang w:val="en-GB"/>
        </w:rPr>
        <w:t>-2</w:t>
      </w:r>
      <w:r w:rsidRPr="004806F2">
        <w:rPr>
          <w:lang w:val="en-GB"/>
        </w:rPr>
        <w:t xml:space="preserve"> is symmetrical about its horizontal axis and has a round hole of 20 mm diameter in it. </w:t>
      </w:r>
    </w:p>
    <w:p w14:paraId="35E89534" w14:textId="77777777" w:rsidR="004806F2" w:rsidRPr="004806F2" w:rsidRDefault="004806F2" w:rsidP="00D8751F">
      <w:pPr>
        <w:pStyle w:val="Body-Content"/>
        <w:rPr>
          <w:lang w:val="en-GB"/>
        </w:rPr>
      </w:pPr>
      <w:r w:rsidRPr="004806F2">
        <w:rPr>
          <w:lang w:val="en-GB"/>
        </w:rPr>
        <w:t>Determine</w:t>
      </w:r>
      <w:r w:rsidRPr="004806F2">
        <w:rPr>
          <w:b/>
          <w:lang w:val="en-GB"/>
        </w:rPr>
        <w:t xml:space="preserve"> </w:t>
      </w:r>
      <w:r w:rsidRPr="004806F2">
        <w:rPr>
          <w:lang w:val="en-GB"/>
        </w:rPr>
        <w:t xml:space="preserve">the position of the centroid. </w:t>
      </w:r>
    </w:p>
    <w:p w14:paraId="36B0C907" w14:textId="77777777" w:rsidR="004806F2" w:rsidRPr="004806F2" w:rsidRDefault="004806F2" w:rsidP="00D8751F">
      <w:pPr>
        <w:suppressAutoHyphens/>
        <w:spacing w:before="0" w:after="160" w:line="259" w:lineRule="auto"/>
        <w:ind w:right="724"/>
        <w:jc w:val="center"/>
        <w:rPr>
          <w:b/>
          <w:noProof/>
          <w:color w:val="auto"/>
          <w:lang w:val="en-GB" w:eastAsia="en-ZA"/>
        </w:rPr>
      </w:pPr>
      <w:r w:rsidRPr="004806F2">
        <w:rPr>
          <w:noProof/>
          <w:color w:val="auto"/>
          <w:lang w:val="en-GB" w:eastAsia="en-ZA"/>
        </w:rPr>
        <w:object w:dxaOrig="14070" w:dyaOrig="7485" w14:anchorId="6D7392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25pt;height:192.75pt" o:ole="">
            <v:imagedata r:id="rId11" o:title="" croptop="4216f" cropbottom="21974f" cropleft="9955f" cropright="21450f"/>
          </v:shape>
          <o:OLEObject Type="Embed" ProgID="AutoCAD.Drawing.15" ShapeID="_x0000_i1025" DrawAspect="Content" ObjectID="_1768198322" r:id="rId12"/>
        </w:object>
      </w:r>
    </w:p>
    <w:p w14:paraId="371CE2EA" w14:textId="77777777" w:rsidR="004806F2" w:rsidRPr="006C7004" w:rsidRDefault="004806F2" w:rsidP="006C7004">
      <w:pPr>
        <w:pStyle w:val="Caption"/>
      </w:pPr>
      <w:r w:rsidRPr="006C7004">
        <w:t xml:space="preserve">Figure </w:t>
      </w:r>
      <w:r w:rsidR="001D759B" w:rsidRPr="006C7004">
        <w:t>3-2</w:t>
      </w:r>
    </w:p>
    <w:p w14:paraId="6A3A0EE3" w14:textId="77777777" w:rsidR="004806F2" w:rsidRPr="004806F2" w:rsidRDefault="004806F2" w:rsidP="00D8751F">
      <w:pPr>
        <w:pStyle w:val="Body-Content"/>
        <w:rPr>
          <w:lang w:val="en-GB"/>
        </w:rPr>
      </w:pPr>
      <w:permStart w:id="483015524" w:edGrp="everyone"/>
    </w:p>
    <w:p w14:paraId="5059F92C" w14:textId="77777777" w:rsidR="003907BE" w:rsidRDefault="003907BE" w:rsidP="00D8751F">
      <w:pPr>
        <w:pStyle w:val="Body-Content"/>
        <w:rPr>
          <w:lang w:val="en-GB"/>
        </w:rPr>
      </w:pPr>
    </w:p>
    <w:p w14:paraId="26B8FD9A" w14:textId="77777777" w:rsidR="00D8751F" w:rsidRDefault="00D8751F" w:rsidP="00D8751F">
      <w:pPr>
        <w:pStyle w:val="Body-Content"/>
        <w:rPr>
          <w:lang w:val="en-GB"/>
        </w:rPr>
      </w:pPr>
    </w:p>
    <w:p w14:paraId="21E5D703" w14:textId="77777777" w:rsidR="00D8751F" w:rsidRDefault="00D8751F" w:rsidP="00D8751F">
      <w:pPr>
        <w:pStyle w:val="Body-Content"/>
        <w:rPr>
          <w:lang w:val="en-GB"/>
        </w:rPr>
      </w:pPr>
    </w:p>
    <w:p w14:paraId="09764E4F" w14:textId="77777777" w:rsidR="00D8751F" w:rsidRDefault="00D8751F" w:rsidP="00D8751F">
      <w:pPr>
        <w:pStyle w:val="Body-Content"/>
        <w:rPr>
          <w:lang w:val="en-GB"/>
        </w:rPr>
      </w:pPr>
    </w:p>
    <w:p w14:paraId="1AA6D35D" w14:textId="77777777" w:rsidR="00D8751F" w:rsidRDefault="00D8751F" w:rsidP="00D8751F">
      <w:pPr>
        <w:pStyle w:val="Body-Content"/>
        <w:rPr>
          <w:lang w:val="en-GB"/>
        </w:rPr>
      </w:pPr>
    </w:p>
    <w:p w14:paraId="0D076623" w14:textId="77777777" w:rsidR="00D8751F" w:rsidRDefault="00D8751F" w:rsidP="00D8751F">
      <w:pPr>
        <w:pStyle w:val="Body-Content"/>
        <w:rPr>
          <w:lang w:val="en-GB"/>
        </w:rPr>
      </w:pPr>
    </w:p>
    <w:p w14:paraId="6FE60DE6" w14:textId="77777777" w:rsidR="00D8751F" w:rsidRDefault="00D8751F" w:rsidP="00D8751F">
      <w:pPr>
        <w:pStyle w:val="Body-Content"/>
        <w:rPr>
          <w:lang w:val="en-GB"/>
        </w:rPr>
      </w:pPr>
    </w:p>
    <w:p w14:paraId="67B031CE" w14:textId="77777777" w:rsidR="00D8751F" w:rsidRDefault="00D8751F" w:rsidP="00D8751F">
      <w:pPr>
        <w:pStyle w:val="Body-Content"/>
        <w:rPr>
          <w:lang w:val="en-GB"/>
        </w:rPr>
      </w:pPr>
      <w:bookmarkStart w:id="3" w:name="_GoBack"/>
      <w:bookmarkEnd w:id="3"/>
      <w:permEnd w:id="483015524"/>
    </w:p>
    <w:sectPr w:rsidR="00D8751F"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D0925" w14:textId="77777777" w:rsidR="00D54590" w:rsidRDefault="00D54590" w:rsidP="000037FE">
      <w:r>
        <w:separator/>
      </w:r>
    </w:p>
  </w:endnote>
  <w:endnote w:type="continuationSeparator" w:id="0">
    <w:p w14:paraId="05E49AFD" w14:textId="77777777" w:rsidR="00D54590" w:rsidRDefault="00D54590"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AAC4B" w14:textId="0CC2E2CD" w:rsidR="0033148B" w:rsidRPr="0033148B" w:rsidRDefault="007419F8"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2B838AAC" wp14:editId="2E9A2008">
              <wp:simplePos x="0" y="0"/>
              <wp:positionH relativeFrom="column">
                <wp:posOffset>-1141730</wp:posOffset>
              </wp:positionH>
              <wp:positionV relativeFrom="paragraph">
                <wp:posOffset>255905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D70B24B" w14:textId="77777777" w:rsidR="007419F8" w:rsidRPr="00550813" w:rsidRDefault="007419F8" w:rsidP="007419F8">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838AAC" id="_x0000_t202" coordsize="21600,21600" o:spt="202" path="m,l,21600r21600,l21600,xe">
              <v:stroke joinstyle="miter"/>
              <v:path gradientshapeok="t" o:connecttype="rect"/>
            </v:shapetype>
            <v:shape id="Text Box 8" o:spid="_x0000_s1026" type="#_x0000_t202" style="position:absolute;margin-left:-89.9pt;margin-top:20.1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" filled="f" stroked="f" strokeweight=".5pt">
              <v:textbox>
                <w:txbxContent>
                  <w:p w14:paraId="7D70B24B" w14:textId="77777777" w:rsidR="007419F8" w:rsidRPr="00550813" w:rsidRDefault="007419F8" w:rsidP="007419F8">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0F6D8239" wp14:editId="4F6C8157">
              <wp:simplePos x="0" y="0"/>
              <wp:positionH relativeFrom="column">
                <wp:posOffset>4306570</wp:posOffset>
              </wp:positionH>
              <wp:positionV relativeFrom="paragraph">
                <wp:posOffset>284480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FA0C433" w14:textId="77777777" w:rsidR="007419F8" w:rsidRPr="00550813" w:rsidRDefault="007419F8" w:rsidP="007419F8">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6D8239" id="Text Box 5" o:spid="_x0000_s1027" type="#_x0000_t202" style="position:absolute;margin-left:339.1pt;margin-top:22.4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" filled="f" stroked="f" strokeweight=".5pt">
              <v:textbox>
                <w:txbxContent>
                  <w:p w14:paraId="2FA0C433" w14:textId="77777777" w:rsidR="007419F8" w:rsidRPr="00550813" w:rsidRDefault="007419F8" w:rsidP="007419F8">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3DF74255" wp14:editId="02B026CC">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55D5051E" wp14:editId="6832223E">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A4A591D"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66589643" wp14:editId="3D1DE53C">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041C6"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750FF8C" wp14:editId="79688CE6">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4938349A"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3AF25B40" wp14:editId="7EA37E4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6130C72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7542CB5"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F25B40"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6130C72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7542CB5"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EE268D" w14:textId="77777777" w:rsidR="00D54590" w:rsidRDefault="00D54590" w:rsidP="000037FE">
      <w:r>
        <w:separator/>
      </w:r>
    </w:p>
  </w:footnote>
  <w:footnote w:type="continuationSeparator" w:id="0">
    <w:p w14:paraId="36B599E7" w14:textId="77777777" w:rsidR="00D54590" w:rsidRDefault="00D54590"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A1AF9"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14C161B6" wp14:editId="59CE2E59">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CB339"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E2ADAA7" wp14:editId="4D134528">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U0v8P3Q5o9/op7BHr7LWljkj1VJUv/7Pb+j+d0s2xRzIvHKLteH0toTNw6/COmruUAFSir0fsO3PLHnunNzAtg==" w:salt="mcfo5/eMo/C1qjxRI5TKA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4806F2"/>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2C3B"/>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D759B"/>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06F2"/>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4706"/>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2BD6"/>
    <w:rsid w:val="00687833"/>
    <w:rsid w:val="006A364F"/>
    <w:rsid w:val="006B18A1"/>
    <w:rsid w:val="006B7F0D"/>
    <w:rsid w:val="006C0816"/>
    <w:rsid w:val="006C54E5"/>
    <w:rsid w:val="006C7004"/>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9F8"/>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16D8"/>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4B9C"/>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54590"/>
    <w:rsid w:val="00D656BA"/>
    <w:rsid w:val="00D72790"/>
    <w:rsid w:val="00D80D8B"/>
    <w:rsid w:val="00D8751F"/>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565B3"/>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12FB4"/>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C6AB0"/>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FE586"/>
  <w15:docId w15:val="{B897B498-E767-49B1-840B-B2976D119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6C7004"/>
    <w:pPr>
      <w:suppressAutoHyphens/>
      <w:spacing w:before="0" w:after="160" w:line="259" w:lineRule="auto"/>
      <w:ind w:right="724"/>
      <w:jc w:val="center"/>
    </w:pPr>
    <w:rPr>
      <w:i/>
      <w:iCs/>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C2A027BD-5E80-4556-9FA5-CCFCED0ABF0E}"/>
</file>

<file path=customXml/itemProps4.xml><?xml version="1.0" encoding="utf-8"?>
<ds:datastoreItem xmlns:ds="http://schemas.openxmlformats.org/officeDocument/2006/customXml" ds:itemID="{939AD5D0-05EE-46C1-8CAA-806960B1D126}">
  <ds:schemaRefs>
    <ds:schemaRef ds:uri="http://schemas.openxmlformats.org/officeDocument/2006/bibliography"/>
  </ds:schemaRefs>
</ds:datastoreItem>
</file>

<file path=customXml/itemProps5.xml><?xml version="1.0" encoding="utf-8"?>
<ds:datastoreItem xmlns:ds="http://schemas.openxmlformats.org/officeDocument/2006/customXml" ds:itemID="{372EC18B-F746-440C-984B-FC9CFC69AB35}"/>
</file>

<file path=docProps/app.xml><?xml version="1.0" encoding="utf-8"?>
<Properties xmlns="http://schemas.openxmlformats.org/officeDocument/2006/extended-properties" xmlns:vt="http://schemas.openxmlformats.org/officeDocument/2006/docPropsVTypes">
  <Template>AIE_Class Activities Template_V070322.dotx</Template>
  <TotalTime>33</TotalTime>
  <Pages>1</Pages>
  <Words>36</Words>
  <Characters>210</Characters>
  <Application>Microsoft Office Word</Application>
  <DocSecurity>8</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2022-09-30T09:58:00Z</dcterms:created>
  <dcterms:modified xsi:type="dcterms:W3CDTF">2024-01-31T07:24:00Z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