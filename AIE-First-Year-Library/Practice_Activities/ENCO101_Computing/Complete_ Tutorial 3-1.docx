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7126D" w14:textId="38C737B7" w:rsidR="003907BE" w:rsidRPr="00D27B6A" w:rsidRDefault="00414480" w:rsidP="001C45EA">
      <w:pPr>
        <w:pStyle w:val="Heading1"/>
      </w:pPr>
      <w:r>
        <w:t xml:space="preserve">ENCO101: Tutorial </w:t>
      </w:r>
      <w:r w:rsidR="004A4DB8">
        <w:t>3</w:t>
      </w:r>
    </w:p>
    <w:p w14:paraId="4C509AC5" w14:textId="77777777" w:rsidR="00D27B6A" w:rsidRDefault="00D27B6A" w:rsidP="001C45EA">
      <w:pPr>
        <w:pStyle w:val="Body-Content"/>
      </w:pPr>
      <w:bookmarkStart w:id="0" w:name="_Toc277776548"/>
      <w:bookmarkStart w:id="1" w:name="_Toc13745201"/>
      <w:bookmarkStart w:id="2" w:name="_Toc79457782"/>
    </w:p>
    <w:p w14:paraId="543FCCA5" w14:textId="77777777" w:rsidR="009B7681" w:rsidRPr="00A44160" w:rsidRDefault="009B7681" w:rsidP="00CB3576">
      <w:pPr>
        <w:rPr>
          <w:lang w:val="en-US"/>
        </w:rPr>
      </w:pPr>
      <w:r w:rsidRPr="00A44160">
        <w:rPr>
          <w:lang w:val="en-US"/>
        </w:rPr>
        <w:t>The following programs can be solved by writing commands in the Command Window or by writing the program in the script file and then executing the file.</w:t>
      </w:r>
    </w:p>
    <w:p w14:paraId="2E9ABA92" w14:textId="77777777" w:rsidR="009B7681" w:rsidRPr="00A44160" w:rsidRDefault="009B7681" w:rsidP="009B7681">
      <w:pPr>
        <w:pStyle w:val="ListParagraph"/>
        <w:ind w:left="360"/>
        <w:rPr>
          <w:rFonts w:ascii="Calisto MT" w:hAnsi="Calisto MT" w:cs="Complex"/>
          <w:lang w:val="en-US"/>
        </w:rPr>
      </w:pPr>
    </w:p>
    <w:p w14:paraId="00F44AB6" w14:textId="2784077B" w:rsidR="009B7681" w:rsidRDefault="00CB3576" w:rsidP="00CB3576">
      <w:pPr>
        <w:pStyle w:val="Heading3"/>
        <w:rPr>
          <w:lang w:val="en-US"/>
        </w:rPr>
      </w:pPr>
      <w:r>
        <w:rPr>
          <w:lang w:val="en-US"/>
        </w:rPr>
        <w:t xml:space="preserve">Question 1: </w:t>
      </w:r>
      <w:r w:rsidR="009B7681" w:rsidRPr="00CB3576">
        <w:rPr>
          <w:lang w:val="en-US"/>
        </w:rPr>
        <w:t>C</w:t>
      </w:r>
      <w:r w:rsidR="00252119">
        <w:rPr>
          <w:lang w:val="en-US"/>
        </w:rPr>
        <w:t>reate the following Arrays</w:t>
      </w:r>
    </w:p>
    <w:p w14:paraId="22702584" w14:textId="77777777" w:rsidR="002E3527" w:rsidRDefault="002E3527" w:rsidP="002E3527">
      <w:pPr>
        <w:pStyle w:val="ListParagraph"/>
        <w:numPr>
          <w:ilvl w:val="1"/>
          <w:numId w:val="111"/>
        </w:numPr>
        <w:spacing w:before="0" w:after="160" w:line="360" w:lineRule="auto"/>
        <w:jc w:val="left"/>
        <w:rPr>
          <w:lang w:val="en-US"/>
        </w:rPr>
      </w:pPr>
      <w:r w:rsidRPr="00252119">
        <w:rPr>
          <w:lang w:val="en-US"/>
        </w:rPr>
        <w:t xml:space="preserve"> An array called named x, that starts at 1 and ends at 15, in increments of 3</w:t>
      </w:r>
    </w:p>
    <w:sdt>
      <w:sdtPr>
        <w:rPr>
          <w:lang w:val="en-US"/>
        </w:rPr>
        <w:id w:val="-687209715"/>
        <w:placeholder>
          <w:docPart w:val="DefaultPlaceholder_-1854013440"/>
        </w:placeholder>
      </w:sdtPr>
      <w:sdtContent>
        <w:p w14:paraId="7BC5869B" w14:textId="55279B82" w:rsidR="00252119" w:rsidRDefault="00252119" w:rsidP="00252119">
          <w:pPr>
            <w:spacing w:before="0" w:after="160" w:line="360" w:lineRule="auto"/>
            <w:jc w:val="left"/>
            <w:rPr>
              <w:lang w:val="en-US"/>
            </w:rPr>
          </w:pPr>
        </w:p>
        <w:p w14:paraId="3BCAB4ED" w14:textId="574D8D03" w:rsidR="00252119" w:rsidRPr="00252119" w:rsidRDefault="00252119" w:rsidP="00252119">
          <w:pPr>
            <w:spacing w:before="0" w:after="160" w:line="360" w:lineRule="auto"/>
            <w:jc w:val="left"/>
            <w:rPr>
              <w:lang w:val="en-US"/>
            </w:rPr>
          </w:pPr>
        </w:p>
      </w:sdtContent>
    </w:sdt>
    <w:p w14:paraId="435C1005" w14:textId="77777777" w:rsidR="002E3527" w:rsidRDefault="002E3527" w:rsidP="002E3527">
      <w:pPr>
        <w:pStyle w:val="ListParagraph"/>
        <w:numPr>
          <w:ilvl w:val="1"/>
          <w:numId w:val="111"/>
        </w:numPr>
        <w:spacing w:before="0" w:after="160" w:line="360" w:lineRule="auto"/>
        <w:jc w:val="left"/>
        <w:rPr>
          <w:lang w:val="en-US"/>
        </w:rPr>
      </w:pPr>
      <w:r w:rsidRPr="00252119">
        <w:rPr>
          <w:lang w:val="en-US"/>
        </w:rPr>
        <w:t>An array called named a, that starts at 5 and ends at 0.25, in increments of 7.75</w:t>
      </w:r>
    </w:p>
    <w:sdt>
      <w:sdtPr>
        <w:rPr>
          <w:lang w:val="en-US"/>
        </w:rPr>
        <w:id w:val="549889287"/>
        <w:placeholder>
          <w:docPart w:val="DefaultPlaceholder_-1854013440"/>
        </w:placeholder>
      </w:sdtPr>
      <w:sdtContent>
        <w:p w14:paraId="0AF5AFE5" w14:textId="06309226" w:rsidR="00252119" w:rsidRDefault="00252119" w:rsidP="00252119">
          <w:pPr>
            <w:spacing w:before="0" w:after="160" w:line="360" w:lineRule="auto"/>
            <w:jc w:val="left"/>
            <w:rPr>
              <w:lang w:val="en-US"/>
            </w:rPr>
          </w:pPr>
        </w:p>
        <w:p w14:paraId="62C7F05A" w14:textId="219903B9" w:rsidR="00252119" w:rsidRPr="00252119" w:rsidRDefault="00252119" w:rsidP="00252119">
          <w:pPr>
            <w:spacing w:before="0" w:after="160" w:line="360" w:lineRule="auto"/>
            <w:jc w:val="left"/>
            <w:rPr>
              <w:lang w:val="en-US"/>
            </w:rPr>
          </w:pPr>
        </w:p>
      </w:sdtContent>
    </w:sdt>
    <w:p w14:paraId="3DDF6C34" w14:textId="77777777" w:rsidR="002E3527" w:rsidRDefault="002E3527" w:rsidP="002E3527">
      <w:pPr>
        <w:pStyle w:val="ListParagraph"/>
        <w:numPr>
          <w:ilvl w:val="1"/>
          <w:numId w:val="111"/>
        </w:numPr>
        <w:spacing w:before="0" w:after="160" w:line="360" w:lineRule="auto"/>
        <w:jc w:val="left"/>
        <w:rPr>
          <w:lang w:val="en-US"/>
        </w:rPr>
      </w:pPr>
      <w:r w:rsidRPr="00252119">
        <w:rPr>
          <w:lang w:val="en-US"/>
        </w:rPr>
        <w:t>An array called named b, that starts at 5 and ends at -0.5, in increments of 0.75</w:t>
      </w:r>
    </w:p>
    <w:sdt>
      <w:sdtPr>
        <w:rPr>
          <w:lang w:val="en-US"/>
        </w:rPr>
        <w:id w:val="1861154083"/>
        <w:placeholder>
          <w:docPart w:val="DefaultPlaceholder_-1854013440"/>
        </w:placeholder>
      </w:sdtPr>
      <w:sdtContent>
        <w:p w14:paraId="1C8A2EEE" w14:textId="21CFAEF3" w:rsidR="00252119" w:rsidRDefault="00252119" w:rsidP="00252119">
          <w:pPr>
            <w:spacing w:before="0" w:after="160" w:line="360" w:lineRule="auto"/>
            <w:jc w:val="left"/>
            <w:rPr>
              <w:lang w:val="en-US"/>
            </w:rPr>
          </w:pPr>
        </w:p>
        <w:p w14:paraId="786AAC3A" w14:textId="34FE7B5F" w:rsidR="00252119" w:rsidRPr="00252119" w:rsidRDefault="00252119" w:rsidP="00252119">
          <w:pPr>
            <w:spacing w:before="0" w:after="160" w:line="360" w:lineRule="auto"/>
            <w:jc w:val="left"/>
            <w:rPr>
              <w:lang w:val="en-US"/>
            </w:rPr>
          </w:pPr>
        </w:p>
      </w:sdtContent>
    </w:sdt>
    <w:p w14:paraId="3F46DF4E" w14:textId="77777777" w:rsidR="002E3527" w:rsidRDefault="002E3527" w:rsidP="002E3527">
      <w:pPr>
        <w:pStyle w:val="ListParagraph"/>
        <w:numPr>
          <w:ilvl w:val="1"/>
          <w:numId w:val="111"/>
        </w:numPr>
        <w:spacing w:before="0" w:after="160" w:line="360" w:lineRule="auto"/>
        <w:jc w:val="left"/>
        <w:rPr>
          <w:lang w:val="en-US"/>
        </w:rPr>
      </w:pPr>
      <w:r w:rsidRPr="00252119">
        <w:rPr>
          <w:lang w:val="en-US"/>
        </w:rPr>
        <w:t>An array called named d, that starts at 1 and ends at 10</w:t>
      </w:r>
    </w:p>
    <w:sdt>
      <w:sdtPr>
        <w:rPr>
          <w:lang w:val="en-US"/>
        </w:rPr>
        <w:id w:val="1522822276"/>
        <w:placeholder>
          <w:docPart w:val="DefaultPlaceholder_-1854013440"/>
        </w:placeholder>
      </w:sdtPr>
      <w:sdtContent>
        <w:p w14:paraId="4BF89CCC" w14:textId="5DC017EB" w:rsidR="00252119" w:rsidRDefault="00252119" w:rsidP="00252119">
          <w:pPr>
            <w:spacing w:before="0" w:after="160" w:line="360" w:lineRule="auto"/>
            <w:jc w:val="left"/>
            <w:rPr>
              <w:lang w:val="en-US"/>
            </w:rPr>
          </w:pPr>
        </w:p>
        <w:p w14:paraId="22692F7E" w14:textId="5876B9BB" w:rsidR="00252119" w:rsidRPr="00252119" w:rsidRDefault="00252119" w:rsidP="00252119">
          <w:pPr>
            <w:spacing w:before="0" w:after="160" w:line="360" w:lineRule="auto"/>
            <w:jc w:val="left"/>
            <w:rPr>
              <w:lang w:val="en-US"/>
            </w:rPr>
          </w:pPr>
        </w:p>
      </w:sdtContent>
    </w:sdt>
    <w:p w14:paraId="1CF19A11" w14:textId="77777777" w:rsidR="002E3527" w:rsidRDefault="002E3527" w:rsidP="002E3527">
      <w:pPr>
        <w:pStyle w:val="ListParagraph"/>
        <w:numPr>
          <w:ilvl w:val="1"/>
          <w:numId w:val="111"/>
        </w:numPr>
        <w:spacing w:before="0" w:after="160" w:line="360" w:lineRule="auto"/>
        <w:jc w:val="left"/>
        <w:rPr>
          <w:lang w:val="en-US"/>
        </w:rPr>
      </w:pPr>
      <w:r w:rsidRPr="00252119">
        <w:rPr>
          <w:lang w:val="en-US"/>
        </w:rPr>
        <w:t>An array called named j, that starts at 1 and ends at 25 with 10 elements</w:t>
      </w:r>
    </w:p>
    <w:sdt>
      <w:sdtPr>
        <w:rPr>
          <w:lang w:val="en-US"/>
        </w:rPr>
        <w:id w:val="-107589258"/>
        <w:placeholder>
          <w:docPart w:val="DefaultPlaceholder_-1854013440"/>
        </w:placeholder>
      </w:sdtPr>
      <w:sdtContent>
        <w:p w14:paraId="64A87D64" w14:textId="14A443D9" w:rsidR="00252119" w:rsidRDefault="00252119" w:rsidP="00252119">
          <w:pPr>
            <w:spacing w:before="0" w:after="160" w:line="360" w:lineRule="auto"/>
            <w:jc w:val="left"/>
            <w:rPr>
              <w:lang w:val="en-US"/>
            </w:rPr>
          </w:pPr>
        </w:p>
        <w:p w14:paraId="4A4F17B6" w14:textId="2CDF7BFC" w:rsidR="00252119" w:rsidRDefault="00252119" w:rsidP="00252119">
          <w:pPr>
            <w:spacing w:before="0" w:after="160" w:line="360" w:lineRule="auto"/>
            <w:jc w:val="left"/>
            <w:rPr>
              <w:lang w:val="en-US"/>
            </w:rPr>
          </w:pPr>
        </w:p>
        <w:p w14:paraId="26076ABC" w14:textId="77777777" w:rsidR="00252119" w:rsidRPr="00252119" w:rsidRDefault="00252119" w:rsidP="00252119">
          <w:pPr>
            <w:spacing w:before="0" w:after="160" w:line="360" w:lineRule="auto"/>
            <w:jc w:val="left"/>
            <w:rPr>
              <w:lang w:val="en-US"/>
            </w:rPr>
          </w:pPr>
        </w:p>
      </w:sdtContent>
    </w:sdt>
    <w:p w14:paraId="55857BCF" w14:textId="77777777" w:rsidR="00252119" w:rsidRDefault="00252119">
      <w:pPr>
        <w:spacing w:before="0" w:after="0" w:line="240" w:lineRule="auto"/>
        <w:jc w:val="left"/>
        <w:rPr>
          <w:lang w:val="en-US"/>
        </w:rPr>
      </w:pPr>
      <w:r>
        <w:rPr>
          <w:lang w:val="en-US"/>
        </w:rPr>
        <w:br w:type="page"/>
      </w:r>
    </w:p>
    <w:p w14:paraId="7BB032C6" w14:textId="441CCDE9" w:rsidR="00252119" w:rsidRDefault="00252119" w:rsidP="00252119">
      <w:pPr>
        <w:pStyle w:val="Heading3"/>
        <w:rPr>
          <w:lang w:val="en-US"/>
        </w:rPr>
      </w:pPr>
      <w:r>
        <w:rPr>
          <w:lang w:val="en-US"/>
        </w:rPr>
        <w:lastRenderedPageBreak/>
        <w:t>Question 2: Create a Matrix Array</w:t>
      </w:r>
    </w:p>
    <w:p w14:paraId="4C8D086E" w14:textId="77777777" w:rsidR="002E3527" w:rsidRDefault="002E3527" w:rsidP="00252119">
      <w:pPr>
        <w:pStyle w:val="ListParagraph"/>
        <w:numPr>
          <w:ilvl w:val="1"/>
          <w:numId w:val="113"/>
        </w:numPr>
        <w:spacing w:before="0" w:after="160" w:line="360" w:lineRule="auto"/>
        <w:jc w:val="left"/>
        <w:rPr>
          <w:lang w:val="en-US"/>
        </w:rPr>
      </w:pPr>
      <w:r w:rsidRPr="00252119">
        <w:rPr>
          <w:lang w:val="en-US"/>
        </w:rPr>
        <w:t>A 3 x 6 matrix of zeroes</w:t>
      </w:r>
    </w:p>
    <w:sdt>
      <w:sdtPr>
        <w:rPr>
          <w:lang w:val="en-US"/>
        </w:rPr>
        <w:id w:val="-841550094"/>
        <w:placeholder>
          <w:docPart w:val="DefaultPlaceholder_-1854013440"/>
        </w:placeholder>
      </w:sdtPr>
      <w:sdtContent>
        <w:p w14:paraId="5E097B90" w14:textId="2108BA9C" w:rsidR="00252119" w:rsidRDefault="00252119" w:rsidP="00252119">
          <w:pPr>
            <w:spacing w:before="0" w:after="160" w:line="360" w:lineRule="auto"/>
            <w:jc w:val="left"/>
            <w:rPr>
              <w:lang w:val="en-US"/>
            </w:rPr>
          </w:pPr>
        </w:p>
        <w:p w14:paraId="0A259475" w14:textId="7881A7A1" w:rsidR="00252119" w:rsidRPr="00252119" w:rsidRDefault="00252119" w:rsidP="00252119">
          <w:pPr>
            <w:spacing w:before="0" w:after="160" w:line="360" w:lineRule="auto"/>
            <w:jc w:val="left"/>
            <w:rPr>
              <w:lang w:val="en-US"/>
            </w:rPr>
          </w:pPr>
        </w:p>
      </w:sdtContent>
    </w:sdt>
    <w:p w14:paraId="59893EC6" w14:textId="77777777" w:rsidR="002E3527" w:rsidRDefault="002E3527" w:rsidP="00252119">
      <w:pPr>
        <w:pStyle w:val="ListParagraph"/>
        <w:numPr>
          <w:ilvl w:val="1"/>
          <w:numId w:val="113"/>
        </w:numPr>
        <w:spacing w:before="0" w:after="160" w:line="360" w:lineRule="auto"/>
        <w:jc w:val="left"/>
        <w:rPr>
          <w:lang w:val="en-US"/>
        </w:rPr>
      </w:pPr>
      <w:r w:rsidRPr="00252119">
        <w:rPr>
          <w:lang w:val="en-US"/>
        </w:rPr>
        <w:t>A 4 x 5 matrix of ones</w:t>
      </w:r>
    </w:p>
    <w:sdt>
      <w:sdtPr>
        <w:rPr>
          <w:lang w:val="en-US"/>
        </w:rPr>
        <w:id w:val="-1377303382"/>
        <w:placeholder>
          <w:docPart w:val="DefaultPlaceholder_-1854013440"/>
        </w:placeholder>
      </w:sdtPr>
      <w:sdtContent>
        <w:p w14:paraId="1525014E" w14:textId="2523515A" w:rsidR="00252119" w:rsidRDefault="00252119" w:rsidP="00252119">
          <w:pPr>
            <w:spacing w:before="0" w:after="160" w:line="360" w:lineRule="auto"/>
            <w:jc w:val="left"/>
            <w:rPr>
              <w:lang w:val="en-US"/>
            </w:rPr>
          </w:pPr>
        </w:p>
        <w:p w14:paraId="75539716" w14:textId="07AD79B9" w:rsidR="00252119" w:rsidRPr="00252119" w:rsidRDefault="00252119" w:rsidP="00252119">
          <w:pPr>
            <w:spacing w:before="0" w:after="160" w:line="360" w:lineRule="auto"/>
            <w:jc w:val="left"/>
            <w:rPr>
              <w:lang w:val="en-US"/>
            </w:rPr>
          </w:pPr>
        </w:p>
      </w:sdtContent>
    </w:sdt>
    <w:p w14:paraId="013A1178" w14:textId="77777777" w:rsidR="002E3527" w:rsidRDefault="002E3527" w:rsidP="00252119">
      <w:pPr>
        <w:pStyle w:val="ListParagraph"/>
        <w:numPr>
          <w:ilvl w:val="1"/>
          <w:numId w:val="113"/>
        </w:numPr>
        <w:spacing w:before="0" w:after="160" w:line="360" w:lineRule="auto"/>
        <w:jc w:val="left"/>
        <w:rPr>
          <w:lang w:val="en-US"/>
        </w:rPr>
      </w:pPr>
      <w:r w:rsidRPr="00252119">
        <w:rPr>
          <w:lang w:val="en-US"/>
        </w:rPr>
        <w:t>A 5 x 5 matrix of ones down the diagonal</w:t>
      </w:r>
    </w:p>
    <w:sdt>
      <w:sdtPr>
        <w:rPr>
          <w:lang w:val="en-US"/>
        </w:rPr>
        <w:id w:val="-814881106"/>
        <w:placeholder>
          <w:docPart w:val="DefaultPlaceholder_-1854013440"/>
        </w:placeholder>
      </w:sdtPr>
      <w:sdtContent>
        <w:p w14:paraId="551A6C50" w14:textId="7EED1120" w:rsidR="00252119" w:rsidRDefault="00252119" w:rsidP="00252119">
          <w:pPr>
            <w:spacing w:before="0" w:after="160" w:line="360" w:lineRule="auto"/>
            <w:jc w:val="left"/>
            <w:rPr>
              <w:lang w:val="en-US"/>
            </w:rPr>
          </w:pPr>
        </w:p>
        <w:p w14:paraId="1E5D3331" w14:textId="1C6F8FD1" w:rsidR="00252119" w:rsidRPr="00252119" w:rsidRDefault="00252119" w:rsidP="00252119">
          <w:pPr>
            <w:spacing w:before="0" w:after="160" w:line="360" w:lineRule="auto"/>
            <w:jc w:val="left"/>
            <w:rPr>
              <w:lang w:val="en-US"/>
            </w:rPr>
          </w:pPr>
        </w:p>
      </w:sdtContent>
    </w:sdt>
    <w:p w14:paraId="2BBCCC69" w14:textId="77777777" w:rsidR="002E3527" w:rsidRPr="00252119" w:rsidRDefault="002E3527" w:rsidP="002E3527">
      <w:pPr>
        <w:pStyle w:val="ListParagraph"/>
        <w:spacing w:line="360" w:lineRule="auto"/>
        <w:rPr>
          <w:lang w:val="en-US"/>
        </w:rPr>
      </w:pPr>
    </w:p>
    <w:p w14:paraId="04FAAB3F" w14:textId="5B272979" w:rsidR="002E3527" w:rsidRPr="00252119" w:rsidRDefault="00252119" w:rsidP="00252119">
      <w:pPr>
        <w:pStyle w:val="Heading3"/>
        <w:rPr>
          <w:lang w:val="en-US"/>
        </w:rPr>
      </w:pPr>
      <w:r>
        <w:rPr>
          <w:lang w:val="en-US"/>
        </w:rPr>
        <w:t xml:space="preserve">Question 3: </w:t>
      </w:r>
      <w:r w:rsidR="002E3527" w:rsidRPr="00252119">
        <w:rPr>
          <w:lang w:val="en-US"/>
        </w:rPr>
        <w:t xml:space="preserve">Create the </w:t>
      </w:r>
      <w:r>
        <w:rPr>
          <w:lang w:val="en-US"/>
        </w:rPr>
        <w:t>below</w:t>
      </w:r>
      <w:r w:rsidR="002E3527" w:rsidRPr="00252119">
        <w:rPr>
          <w:lang w:val="en-US"/>
        </w:rPr>
        <w:t xml:space="preserve"> </w:t>
      </w:r>
      <w:r>
        <w:rPr>
          <w:lang w:val="en-US"/>
        </w:rPr>
        <w:t>M</w:t>
      </w:r>
      <w:r w:rsidR="002E3527" w:rsidRPr="00252119">
        <w:rPr>
          <w:lang w:val="en-US"/>
        </w:rPr>
        <w:t>atrix and answer the questions</w:t>
      </w:r>
      <w:r>
        <w:rPr>
          <w:lang w:val="en-US"/>
        </w:rPr>
        <w:t xml:space="preserve"> that follow</w:t>
      </w:r>
    </w:p>
    <w:p w14:paraId="480D59B9" w14:textId="77777777" w:rsidR="002E3527" w:rsidRPr="00252119" w:rsidRDefault="002E3527" w:rsidP="002E3527">
      <w:pPr>
        <w:pStyle w:val="ListParagraph"/>
        <w:spacing w:line="360" w:lineRule="auto"/>
        <w:ind w:left="360"/>
        <w:rPr>
          <w:rFonts w:eastAsiaTheme="minorEastAsia"/>
          <w:lang w:val="en-US"/>
        </w:rPr>
      </w:pPr>
    </w:p>
    <w:p w14:paraId="4337E17D" w14:textId="77777777" w:rsidR="002E3527" w:rsidRPr="00252119" w:rsidRDefault="002E3527" w:rsidP="002E3527">
      <w:pPr>
        <w:pStyle w:val="ListParagraph"/>
        <w:spacing w:line="360" w:lineRule="auto"/>
        <w:ind w:left="360"/>
        <w:jc w:val="center"/>
        <w:rPr>
          <w:rFonts w:eastAsiaTheme="minorEastAsia"/>
          <w:lang w:val="en-US"/>
        </w:rPr>
      </w:pPr>
      <w:r w:rsidRPr="00252119">
        <w:rPr>
          <w:lang w:val="en-US"/>
        </w:rPr>
        <w:t>AB =</w:t>
      </w:r>
      <m:oMath>
        <m:r>
          <w:rPr>
            <w:rFonts w:ascii="Cambria Math" w:hAnsi="Cambria Math"/>
            <w:lang w:val="en-US"/>
          </w:rPr>
          <m:t xml:space="preserve"> </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 xml:space="preserve">3 </m:t>
                  </m:r>
                </m:e>
                <m:e>
                  <m:r>
                    <w:rPr>
                      <w:rFonts w:ascii="Cambria Math" w:hAnsi="Cambria Math"/>
                      <w:lang w:val="en-US"/>
                    </w:rPr>
                    <m:t>4</m:t>
                  </m:r>
                </m:e>
                <m:e>
                  <m:r>
                    <w:rPr>
                      <w:rFonts w:ascii="Cambria Math" w:hAnsi="Cambria Math"/>
                      <w:lang w:val="en-US"/>
                    </w:rPr>
                    <m:t>7</m:t>
                  </m:r>
                </m:e>
              </m:mr>
              <m:mr>
                <m:e>
                  <m:r>
                    <w:rPr>
                      <w:rFonts w:ascii="Cambria Math" w:hAnsi="Cambria Math"/>
                      <w:lang w:val="en-US"/>
                    </w:rPr>
                    <m:t>7</m:t>
                  </m:r>
                </m:e>
                <m:e>
                  <m:r>
                    <w:rPr>
                      <w:rFonts w:ascii="Cambria Math" w:hAnsi="Cambria Math"/>
                      <w:lang w:val="en-US"/>
                    </w:rPr>
                    <m:t>9</m:t>
                  </m:r>
                </m:e>
                <m:e>
                  <m:r>
                    <w:rPr>
                      <w:rFonts w:ascii="Cambria Math" w:hAnsi="Cambria Math"/>
                      <w:lang w:val="en-US"/>
                    </w:rPr>
                    <m:t>3</m:t>
                  </m:r>
                </m:e>
              </m:mr>
              <m:mr>
                <m:e>
                  <m:r>
                    <w:rPr>
                      <w:rFonts w:ascii="Cambria Math" w:hAnsi="Cambria Math"/>
                      <w:lang w:val="en-US"/>
                    </w:rPr>
                    <m:t>5</m:t>
                  </m:r>
                </m:e>
                <m:e>
                  <m:r>
                    <w:rPr>
                      <w:rFonts w:ascii="Cambria Math" w:hAnsi="Cambria Math"/>
                      <w:lang w:val="en-US"/>
                    </w:rPr>
                    <m:t>7</m:t>
                  </m:r>
                </m:e>
                <m:e>
                  <m:r>
                    <w:rPr>
                      <w:rFonts w:ascii="Cambria Math" w:hAnsi="Cambria Math"/>
                      <w:lang w:val="en-US"/>
                    </w:rPr>
                    <m:t>2</m:t>
                  </m:r>
                </m:e>
              </m:mr>
            </m:m>
          </m:e>
        </m:d>
      </m:oMath>
    </w:p>
    <w:p w14:paraId="51D2614F" w14:textId="77777777" w:rsidR="002E3527" w:rsidRPr="00252119" w:rsidRDefault="002E3527" w:rsidP="002E3527">
      <w:pPr>
        <w:pStyle w:val="ListParagraph"/>
        <w:spacing w:line="360" w:lineRule="auto"/>
        <w:ind w:left="360"/>
        <w:jc w:val="center"/>
        <w:rPr>
          <w:rFonts w:eastAsiaTheme="minorEastAsia"/>
          <w:lang w:val="en-US"/>
        </w:rPr>
      </w:pPr>
    </w:p>
    <w:p w14:paraId="0EEBF8EE" w14:textId="77777777" w:rsidR="002E3527" w:rsidRPr="00252119" w:rsidRDefault="002E3527" w:rsidP="00252119">
      <w:pPr>
        <w:pStyle w:val="ListParagraph"/>
        <w:numPr>
          <w:ilvl w:val="1"/>
          <w:numId w:val="114"/>
        </w:numPr>
        <w:spacing w:before="0" w:after="160" w:line="360" w:lineRule="auto"/>
        <w:jc w:val="left"/>
        <w:rPr>
          <w:rFonts w:eastAsiaTheme="minorEastAsia"/>
          <w:lang w:val="en-US"/>
        </w:rPr>
      </w:pPr>
      <w:r w:rsidRPr="00252119">
        <w:rPr>
          <w:lang w:val="en-US"/>
        </w:rPr>
        <w:t>Determine the value in element in row 2 column 2</w:t>
      </w:r>
    </w:p>
    <w:sdt>
      <w:sdtPr>
        <w:rPr>
          <w:rFonts w:eastAsiaTheme="minorEastAsia"/>
          <w:lang w:val="en-US"/>
        </w:rPr>
        <w:id w:val="-2053759550"/>
        <w:placeholder>
          <w:docPart w:val="DefaultPlaceholder_-1854013440"/>
        </w:placeholder>
      </w:sdtPr>
      <w:sdtContent>
        <w:p w14:paraId="36E6A78E" w14:textId="754A69D7" w:rsidR="00252119" w:rsidRDefault="00252119" w:rsidP="00252119">
          <w:pPr>
            <w:spacing w:before="0" w:after="160" w:line="360" w:lineRule="auto"/>
            <w:jc w:val="left"/>
            <w:rPr>
              <w:rFonts w:eastAsiaTheme="minorEastAsia"/>
              <w:lang w:val="en-US"/>
            </w:rPr>
          </w:pPr>
        </w:p>
        <w:p w14:paraId="0D27B885" w14:textId="1B71BC1D" w:rsidR="00252119" w:rsidRPr="00252119" w:rsidRDefault="00252119" w:rsidP="00252119">
          <w:pPr>
            <w:spacing w:before="0" w:after="160" w:line="360" w:lineRule="auto"/>
            <w:jc w:val="left"/>
            <w:rPr>
              <w:rFonts w:eastAsiaTheme="minorEastAsia"/>
              <w:lang w:val="en-US"/>
            </w:rPr>
          </w:pPr>
        </w:p>
      </w:sdtContent>
    </w:sdt>
    <w:p w14:paraId="0DB98527" w14:textId="77777777" w:rsidR="002E3527" w:rsidRPr="00252119" w:rsidRDefault="002E3527" w:rsidP="00252119">
      <w:pPr>
        <w:pStyle w:val="ListParagraph"/>
        <w:numPr>
          <w:ilvl w:val="1"/>
          <w:numId w:val="114"/>
        </w:numPr>
        <w:spacing w:before="0" w:after="160" w:line="360" w:lineRule="auto"/>
        <w:jc w:val="left"/>
        <w:rPr>
          <w:rFonts w:eastAsiaTheme="minorEastAsia"/>
          <w:lang w:val="en-US"/>
        </w:rPr>
      </w:pPr>
      <w:r w:rsidRPr="00252119">
        <w:rPr>
          <w:lang w:val="en-US"/>
        </w:rPr>
        <w:t>Assign the value “45” to the element in the 3</w:t>
      </w:r>
      <w:r w:rsidRPr="00252119">
        <w:rPr>
          <w:vertAlign w:val="superscript"/>
          <w:lang w:val="en-US"/>
        </w:rPr>
        <w:t>rd</w:t>
      </w:r>
      <w:r w:rsidRPr="00252119">
        <w:rPr>
          <w:lang w:val="en-US"/>
        </w:rPr>
        <w:t xml:space="preserve"> row, 3</w:t>
      </w:r>
      <w:r w:rsidRPr="00252119">
        <w:rPr>
          <w:vertAlign w:val="superscript"/>
          <w:lang w:val="en-US"/>
        </w:rPr>
        <w:t>rd</w:t>
      </w:r>
      <w:r w:rsidRPr="00252119">
        <w:rPr>
          <w:lang w:val="en-US"/>
        </w:rPr>
        <w:t xml:space="preserve"> column</w:t>
      </w:r>
    </w:p>
    <w:sdt>
      <w:sdtPr>
        <w:rPr>
          <w:rFonts w:eastAsiaTheme="minorEastAsia"/>
          <w:lang w:val="en-US"/>
        </w:rPr>
        <w:id w:val="-539351831"/>
        <w:placeholder>
          <w:docPart w:val="DefaultPlaceholder_-1854013440"/>
        </w:placeholder>
      </w:sdtPr>
      <w:sdtContent>
        <w:p w14:paraId="3B4405D1" w14:textId="3ED797F8" w:rsidR="00252119" w:rsidRDefault="00252119" w:rsidP="00252119">
          <w:pPr>
            <w:spacing w:before="0" w:after="160" w:line="360" w:lineRule="auto"/>
            <w:jc w:val="left"/>
            <w:rPr>
              <w:rFonts w:eastAsiaTheme="minorEastAsia"/>
              <w:lang w:val="en-US"/>
            </w:rPr>
          </w:pPr>
        </w:p>
        <w:p w14:paraId="223F857D" w14:textId="74CEDBEA" w:rsidR="00252119" w:rsidRPr="00252119" w:rsidRDefault="00252119" w:rsidP="00252119">
          <w:pPr>
            <w:spacing w:before="0" w:after="160" w:line="360" w:lineRule="auto"/>
            <w:jc w:val="left"/>
            <w:rPr>
              <w:rFonts w:eastAsiaTheme="minorEastAsia"/>
              <w:lang w:val="en-US"/>
            </w:rPr>
          </w:pPr>
        </w:p>
      </w:sdtContent>
    </w:sdt>
    <w:p w14:paraId="2135CF9C" w14:textId="0DA45569" w:rsidR="002E3527" w:rsidRPr="00252119" w:rsidRDefault="002E3527" w:rsidP="00252119">
      <w:pPr>
        <w:pStyle w:val="ListParagraph"/>
        <w:numPr>
          <w:ilvl w:val="1"/>
          <w:numId w:val="114"/>
        </w:numPr>
        <w:spacing w:before="0" w:after="160" w:line="360" w:lineRule="auto"/>
        <w:jc w:val="left"/>
        <w:rPr>
          <w:rFonts w:eastAsiaTheme="minorEastAsia"/>
          <w:lang w:val="en-US"/>
        </w:rPr>
      </w:pPr>
      <w:r w:rsidRPr="00252119">
        <w:rPr>
          <w:lang w:val="en-US"/>
        </w:rPr>
        <w:t xml:space="preserve"> Rewrite the matrix AB such that the element in the 3</w:t>
      </w:r>
      <w:r w:rsidRPr="00252119">
        <w:rPr>
          <w:vertAlign w:val="superscript"/>
          <w:lang w:val="en-US"/>
        </w:rPr>
        <w:t>rd</w:t>
      </w:r>
      <w:r w:rsidRPr="00252119">
        <w:rPr>
          <w:lang w:val="en-US"/>
        </w:rPr>
        <w:t xml:space="preserve"> row and 3</w:t>
      </w:r>
      <w:r w:rsidRPr="00252119">
        <w:rPr>
          <w:vertAlign w:val="superscript"/>
          <w:lang w:val="en-US"/>
        </w:rPr>
        <w:t>rd</w:t>
      </w:r>
      <w:r w:rsidRPr="00252119">
        <w:rPr>
          <w:lang w:val="en-US"/>
        </w:rPr>
        <w:t xml:space="preserve"> column remains the same, while the rest are zeros.</w:t>
      </w:r>
    </w:p>
    <w:sdt>
      <w:sdtPr>
        <w:rPr>
          <w:rFonts w:eastAsiaTheme="minorEastAsia"/>
          <w:lang w:val="en-US"/>
        </w:rPr>
        <w:id w:val="856226886"/>
        <w:placeholder>
          <w:docPart w:val="DefaultPlaceholder_-1854013440"/>
        </w:placeholder>
      </w:sdtPr>
      <w:sdtContent>
        <w:p w14:paraId="217E2CA4" w14:textId="0BC39A67" w:rsidR="00252119" w:rsidRDefault="00252119" w:rsidP="00252119">
          <w:pPr>
            <w:spacing w:before="0" w:after="160" w:line="360" w:lineRule="auto"/>
            <w:jc w:val="left"/>
            <w:rPr>
              <w:rFonts w:eastAsiaTheme="minorEastAsia"/>
              <w:lang w:val="en-US"/>
            </w:rPr>
          </w:pPr>
        </w:p>
        <w:p w14:paraId="57147BF1" w14:textId="1D8B803E" w:rsidR="00252119" w:rsidRPr="00252119" w:rsidRDefault="00252119" w:rsidP="00252119">
          <w:pPr>
            <w:spacing w:before="0" w:after="160" w:line="360" w:lineRule="auto"/>
            <w:jc w:val="left"/>
            <w:rPr>
              <w:rFonts w:eastAsiaTheme="minorEastAsia"/>
              <w:lang w:val="en-US"/>
            </w:rPr>
          </w:pPr>
        </w:p>
      </w:sdtContent>
    </w:sdt>
    <w:p w14:paraId="286A4E1E" w14:textId="77777777" w:rsidR="002E3527" w:rsidRPr="00252119" w:rsidRDefault="002E3527" w:rsidP="00252119">
      <w:pPr>
        <w:pStyle w:val="ListParagraph"/>
        <w:numPr>
          <w:ilvl w:val="1"/>
          <w:numId w:val="114"/>
        </w:numPr>
        <w:spacing w:before="0" w:after="160" w:line="360" w:lineRule="auto"/>
        <w:jc w:val="left"/>
        <w:rPr>
          <w:rFonts w:eastAsiaTheme="minorEastAsia"/>
          <w:lang w:val="en-US"/>
        </w:rPr>
      </w:pPr>
      <w:r w:rsidRPr="00252119">
        <w:rPr>
          <w:lang w:val="en-US"/>
        </w:rPr>
        <w:t>Determine the transpose of AB as AB’</w:t>
      </w:r>
    </w:p>
    <w:sdt>
      <w:sdtPr>
        <w:rPr>
          <w:rFonts w:eastAsiaTheme="minorEastAsia"/>
          <w:lang w:val="en-US"/>
        </w:rPr>
        <w:id w:val="-412091261"/>
        <w:placeholder>
          <w:docPart w:val="DefaultPlaceholder_-1854013440"/>
        </w:placeholder>
      </w:sdtPr>
      <w:sdtContent>
        <w:p w14:paraId="05C0617E" w14:textId="46603403" w:rsidR="00252119" w:rsidRDefault="00252119" w:rsidP="00252119">
          <w:pPr>
            <w:spacing w:before="0" w:after="160" w:line="360" w:lineRule="auto"/>
            <w:jc w:val="left"/>
            <w:rPr>
              <w:rFonts w:eastAsiaTheme="minorEastAsia"/>
              <w:lang w:val="en-US"/>
            </w:rPr>
          </w:pPr>
        </w:p>
        <w:p w14:paraId="5F60B0F6" w14:textId="45CC36D4" w:rsidR="00252119" w:rsidRPr="00252119" w:rsidRDefault="00252119" w:rsidP="00252119">
          <w:pPr>
            <w:spacing w:before="0" w:after="160" w:line="360" w:lineRule="auto"/>
            <w:jc w:val="left"/>
            <w:rPr>
              <w:rFonts w:eastAsiaTheme="minorEastAsia"/>
              <w:lang w:val="en-US"/>
            </w:rPr>
          </w:pPr>
        </w:p>
      </w:sdtContent>
    </w:sdt>
    <w:p w14:paraId="1143A274" w14:textId="77777777" w:rsidR="002E3527" w:rsidRDefault="002E3527" w:rsidP="002E3527">
      <w:pPr>
        <w:pStyle w:val="ListParagraph"/>
        <w:spacing w:line="360" w:lineRule="auto"/>
        <w:rPr>
          <w:rFonts w:eastAsiaTheme="minorEastAsia"/>
          <w:lang w:val="en-US"/>
        </w:rPr>
      </w:pPr>
    </w:p>
    <w:p w14:paraId="14741181" w14:textId="28315A5C" w:rsidR="00252119" w:rsidRPr="00252119" w:rsidRDefault="00252119" w:rsidP="00252119">
      <w:pPr>
        <w:pStyle w:val="Heading3"/>
        <w:rPr>
          <w:rFonts w:cs="Segoe UI Light"/>
          <w:lang w:val="en-US"/>
        </w:rPr>
      </w:pPr>
      <w:r>
        <w:rPr>
          <w:lang w:val="en-US"/>
        </w:rPr>
        <w:t>Question 4: Use the built-in functions for Matrices and Vectors to answer the following questions.</w:t>
      </w:r>
    </w:p>
    <w:p w14:paraId="46E17233" w14:textId="77777777" w:rsidR="002E3527" w:rsidRDefault="002E3527" w:rsidP="00252119">
      <w:pPr>
        <w:pStyle w:val="ListParagraph"/>
        <w:numPr>
          <w:ilvl w:val="1"/>
          <w:numId w:val="115"/>
        </w:numPr>
        <w:spacing w:before="0" w:after="160" w:line="360" w:lineRule="auto"/>
        <w:jc w:val="left"/>
        <w:rPr>
          <w:rFonts w:eastAsiaTheme="minorEastAsia"/>
          <w:lang w:val="en-US"/>
        </w:rPr>
      </w:pPr>
      <w:r w:rsidRPr="00252119">
        <w:rPr>
          <w:rFonts w:eastAsiaTheme="minorEastAsia"/>
          <w:lang w:val="en-US"/>
        </w:rPr>
        <w:t>Create a square matrix , v , with the following values in the diagonal ( 2, 4 ,8)</w:t>
      </w:r>
    </w:p>
    <w:sdt>
      <w:sdtPr>
        <w:rPr>
          <w:rFonts w:eastAsiaTheme="minorEastAsia"/>
          <w:lang w:val="en-US"/>
        </w:rPr>
        <w:id w:val="1930995842"/>
        <w:placeholder>
          <w:docPart w:val="DefaultPlaceholder_-1854013440"/>
        </w:placeholder>
      </w:sdtPr>
      <w:sdtContent>
        <w:p w14:paraId="4A237A32" w14:textId="1646EA03" w:rsidR="00252119" w:rsidRDefault="00252119" w:rsidP="00252119">
          <w:pPr>
            <w:spacing w:before="0" w:after="160" w:line="360" w:lineRule="auto"/>
            <w:jc w:val="left"/>
            <w:rPr>
              <w:rFonts w:eastAsiaTheme="minorEastAsia"/>
              <w:lang w:val="en-US"/>
            </w:rPr>
          </w:pPr>
        </w:p>
        <w:p w14:paraId="2A63E22E" w14:textId="26DA0D8F" w:rsidR="00252119" w:rsidRDefault="00252119" w:rsidP="00252119">
          <w:pPr>
            <w:spacing w:before="0" w:after="160" w:line="360" w:lineRule="auto"/>
            <w:jc w:val="left"/>
            <w:rPr>
              <w:rFonts w:eastAsiaTheme="minorEastAsia"/>
              <w:lang w:val="en-US"/>
            </w:rPr>
          </w:pPr>
        </w:p>
        <w:p w14:paraId="7B4D4828" w14:textId="77777777" w:rsidR="00562267" w:rsidRPr="00252119" w:rsidRDefault="00252119" w:rsidP="00252119">
          <w:pPr>
            <w:spacing w:before="0" w:after="160" w:line="360" w:lineRule="auto"/>
            <w:jc w:val="left"/>
            <w:rPr>
              <w:rFonts w:eastAsiaTheme="minorEastAsia"/>
              <w:lang w:val="en-US"/>
            </w:rPr>
          </w:pPr>
        </w:p>
      </w:sdtContent>
    </w:sdt>
    <w:p w14:paraId="51E6EC09" w14:textId="77777777" w:rsidR="002E3527" w:rsidRDefault="002E3527" w:rsidP="00252119">
      <w:pPr>
        <w:pStyle w:val="ListParagraph"/>
        <w:numPr>
          <w:ilvl w:val="1"/>
          <w:numId w:val="115"/>
        </w:numPr>
        <w:spacing w:before="0" w:after="160" w:line="360" w:lineRule="auto"/>
        <w:jc w:val="left"/>
        <w:rPr>
          <w:rFonts w:eastAsiaTheme="minorEastAsia"/>
          <w:lang w:val="en-US"/>
        </w:rPr>
      </w:pPr>
      <w:r w:rsidRPr="00252119">
        <w:rPr>
          <w:rFonts w:eastAsiaTheme="minorEastAsia"/>
          <w:lang w:val="en-US"/>
        </w:rPr>
        <w:t>Create a 5 x 6 matrix with ones in the 3</w:t>
      </w:r>
      <w:r w:rsidRPr="00252119">
        <w:rPr>
          <w:rFonts w:eastAsiaTheme="minorEastAsia"/>
          <w:vertAlign w:val="superscript"/>
          <w:lang w:val="en-US"/>
        </w:rPr>
        <w:t>rd</w:t>
      </w:r>
      <w:r w:rsidRPr="00252119">
        <w:rPr>
          <w:rFonts w:eastAsiaTheme="minorEastAsia"/>
          <w:lang w:val="en-US"/>
        </w:rPr>
        <w:t xml:space="preserve"> and 4</w:t>
      </w:r>
      <w:r w:rsidRPr="00252119">
        <w:rPr>
          <w:rFonts w:eastAsiaTheme="minorEastAsia"/>
          <w:vertAlign w:val="superscript"/>
          <w:lang w:val="en-US"/>
        </w:rPr>
        <w:t>th</w:t>
      </w:r>
      <w:r w:rsidRPr="00252119">
        <w:rPr>
          <w:rFonts w:eastAsiaTheme="minorEastAsia"/>
          <w:lang w:val="en-US"/>
        </w:rPr>
        <w:t xml:space="preserve"> row</w:t>
      </w:r>
    </w:p>
    <w:sdt>
      <w:sdtPr>
        <w:rPr>
          <w:rFonts w:eastAsiaTheme="minorEastAsia"/>
          <w:lang w:val="en-US"/>
        </w:rPr>
        <w:id w:val="-149912723"/>
        <w:placeholder>
          <w:docPart w:val="DefaultPlaceholder_-1854013440"/>
        </w:placeholder>
      </w:sdtPr>
      <w:sdtContent>
        <w:p w14:paraId="00980FA1" w14:textId="70DD796F" w:rsidR="00252119" w:rsidRDefault="00252119" w:rsidP="00252119">
          <w:pPr>
            <w:spacing w:before="0" w:after="160" w:line="360" w:lineRule="auto"/>
            <w:jc w:val="left"/>
            <w:rPr>
              <w:rFonts w:eastAsiaTheme="minorEastAsia"/>
              <w:lang w:val="en-US"/>
            </w:rPr>
          </w:pPr>
        </w:p>
        <w:p w14:paraId="7E79EF30" w14:textId="720CD1E7" w:rsidR="00252119" w:rsidRDefault="00252119" w:rsidP="00252119">
          <w:pPr>
            <w:spacing w:before="0" w:after="160" w:line="360" w:lineRule="auto"/>
            <w:jc w:val="left"/>
            <w:rPr>
              <w:rFonts w:eastAsiaTheme="minorEastAsia"/>
              <w:lang w:val="en-US"/>
            </w:rPr>
          </w:pPr>
        </w:p>
        <w:p w14:paraId="26691745" w14:textId="77777777" w:rsidR="00562267" w:rsidRPr="00252119" w:rsidRDefault="00252119" w:rsidP="00252119">
          <w:pPr>
            <w:spacing w:before="0" w:after="160" w:line="360" w:lineRule="auto"/>
            <w:jc w:val="left"/>
            <w:rPr>
              <w:rFonts w:eastAsiaTheme="minorEastAsia"/>
              <w:lang w:val="en-US"/>
            </w:rPr>
          </w:pPr>
        </w:p>
      </w:sdtContent>
    </w:sdt>
    <w:p w14:paraId="19EA194D" w14:textId="77777777" w:rsidR="00252119" w:rsidRDefault="00252119" w:rsidP="002E3527">
      <w:pPr>
        <w:spacing w:line="360" w:lineRule="auto"/>
        <w:rPr>
          <w:lang w:val="en-US"/>
        </w:rPr>
      </w:pPr>
    </w:p>
    <w:p w14:paraId="22FA097C" w14:textId="769F94E6" w:rsidR="002E3527" w:rsidRPr="00252119" w:rsidRDefault="00252119" w:rsidP="002E3527">
      <w:pPr>
        <w:spacing w:line="360" w:lineRule="auto"/>
        <w:rPr>
          <w:lang w:val="en-US"/>
        </w:rPr>
      </w:pPr>
      <w:r w:rsidRPr="00252119">
        <w:rPr>
          <w:rStyle w:val="Heading3Char"/>
        </w:rPr>
        <w:t xml:space="preserve">Question 5: </w:t>
      </w:r>
      <w:r w:rsidR="002E3527" w:rsidRPr="00252119">
        <w:rPr>
          <w:rStyle w:val="Heading3Char"/>
        </w:rPr>
        <w:t>Create an information list that contains your “Name, surname, age, year of birth grade”</w:t>
      </w:r>
      <w:r>
        <w:rPr>
          <w:rStyle w:val="Heading3Char"/>
        </w:rPr>
        <w:t xml:space="preserve">. Make use of scripts and the methods used in class.  </w:t>
      </w:r>
    </w:p>
    <w:sdt>
      <w:sdtPr>
        <w:rPr>
          <w:lang w:val="en-US"/>
        </w:rPr>
        <w:id w:val="-185136375"/>
        <w:placeholder>
          <w:docPart w:val="DefaultPlaceholder_-1854013440"/>
        </w:placeholder>
      </w:sdtPr>
      <w:sdtContent>
        <w:p w14:paraId="52164677" w14:textId="687F6615" w:rsidR="00252119" w:rsidRDefault="00252119" w:rsidP="00252119">
          <w:pPr>
            <w:pStyle w:val="ListParagraph"/>
            <w:spacing w:before="0" w:after="160" w:line="360" w:lineRule="auto"/>
            <w:ind w:left="360"/>
            <w:jc w:val="left"/>
            <w:rPr>
              <w:lang w:val="en-US"/>
            </w:rPr>
          </w:pPr>
        </w:p>
        <w:p w14:paraId="221FA2EF" w14:textId="77777777" w:rsidR="00562267" w:rsidRDefault="00562267" w:rsidP="00252119">
          <w:pPr>
            <w:pStyle w:val="ListParagraph"/>
            <w:spacing w:before="0" w:after="160" w:line="360" w:lineRule="auto"/>
            <w:ind w:left="360"/>
            <w:jc w:val="left"/>
            <w:rPr>
              <w:lang w:val="en-US"/>
            </w:rPr>
          </w:pPr>
        </w:p>
        <w:p w14:paraId="371BCF78" w14:textId="77777777" w:rsidR="00562267" w:rsidRDefault="00562267" w:rsidP="00252119">
          <w:pPr>
            <w:pStyle w:val="ListParagraph"/>
            <w:spacing w:before="0" w:after="160" w:line="360" w:lineRule="auto"/>
            <w:ind w:left="360"/>
            <w:jc w:val="left"/>
            <w:rPr>
              <w:lang w:val="en-US"/>
            </w:rPr>
          </w:pPr>
        </w:p>
        <w:p w14:paraId="429DC9C7" w14:textId="77777777" w:rsidR="00562267" w:rsidRDefault="00562267" w:rsidP="00252119">
          <w:pPr>
            <w:pStyle w:val="ListParagraph"/>
            <w:spacing w:before="0" w:after="160" w:line="360" w:lineRule="auto"/>
            <w:ind w:left="360"/>
            <w:jc w:val="left"/>
            <w:rPr>
              <w:lang w:val="en-US"/>
            </w:rPr>
          </w:pPr>
        </w:p>
        <w:p w14:paraId="117935FE" w14:textId="77777777" w:rsidR="00562267" w:rsidRDefault="00562267" w:rsidP="00252119">
          <w:pPr>
            <w:pStyle w:val="ListParagraph"/>
            <w:spacing w:before="0" w:after="160" w:line="360" w:lineRule="auto"/>
            <w:ind w:left="360"/>
            <w:jc w:val="left"/>
            <w:rPr>
              <w:lang w:val="en-US"/>
            </w:rPr>
          </w:pPr>
        </w:p>
        <w:p w14:paraId="4595C2E3" w14:textId="77777777" w:rsidR="00562267" w:rsidRDefault="00562267" w:rsidP="00252119">
          <w:pPr>
            <w:pStyle w:val="ListParagraph"/>
            <w:spacing w:before="0" w:after="160" w:line="360" w:lineRule="auto"/>
            <w:ind w:left="360"/>
            <w:jc w:val="left"/>
            <w:rPr>
              <w:lang w:val="en-US"/>
            </w:rPr>
          </w:pPr>
        </w:p>
        <w:p w14:paraId="604D00BB" w14:textId="77777777" w:rsidR="00562267" w:rsidRDefault="00562267" w:rsidP="00252119">
          <w:pPr>
            <w:pStyle w:val="ListParagraph"/>
            <w:spacing w:before="0" w:after="160" w:line="360" w:lineRule="auto"/>
            <w:ind w:left="360"/>
            <w:jc w:val="left"/>
            <w:rPr>
              <w:lang w:val="en-US"/>
            </w:rPr>
          </w:pPr>
        </w:p>
        <w:p w14:paraId="02DF9A95" w14:textId="573A0930" w:rsidR="00562267" w:rsidRDefault="00562267" w:rsidP="00252119">
          <w:pPr>
            <w:pStyle w:val="ListParagraph"/>
            <w:spacing w:before="0" w:after="160" w:line="360" w:lineRule="auto"/>
            <w:ind w:left="360"/>
            <w:jc w:val="left"/>
            <w:rPr>
              <w:lang w:val="en-US"/>
            </w:rPr>
          </w:pPr>
        </w:p>
      </w:sdtContent>
    </w:sdt>
    <w:p w14:paraId="27FF4FCD" w14:textId="77FD599C" w:rsidR="00252119" w:rsidRDefault="00252119" w:rsidP="00252119">
      <w:pPr>
        <w:pStyle w:val="Heading3"/>
        <w:rPr>
          <w:lang w:val="en-US"/>
        </w:rPr>
      </w:pPr>
      <w:r>
        <w:rPr>
          <w:lang w:val="en-US"/>
        </w:rPr>
        <w:lastRenderedPageBreak/>
        <w:t xml:space="preserve">Additional: </w:t>
      </w:r>
      <w:r w:rsidR="002E3527" w:rsidRPr="00252119">
        <w:rPr>
          <w:lang w:val="en-US"/>
        </w:rPr>
        <w:t xml:space="preserve">Complete the </w:t>
      </w:r>
      <w:r>
        <w:rPr>
          <w:lang w:val="en-US"/>
        </w:rPr>
        <w:t>Q</w:t>
      </w:r>
      <w:r w:rsidR="002E3527" w:rsidRPr="00252119">
        <w:rPr>
          <w:lang w:val="en-US"/>
        </w:rPr>
        <w:t xml:space="preserve">uestions in the </w:t>
      </w:r>
      <w:r>
        <w:rPr>
          <w:lang w:val="en-US"/>
        </w:rPr>
        <w:t>p</w:t>
      </w:r>
      <w:r w:rsidR="002E3527" w:rsidRPr="00252119">
        <w:rPr>
          <w:lang w:val="en-US"/>
        </w:rPr>
        <w:t>rescribed text on page 58-59, problems 2.22, no. 25- 35</w:t>
      </w:r>
      <w:r>
        <w:rPr>
          <w:lang w:val="en-US"/>
        </w:rPr>
        <w:t xml:space="preserve"> and provide the answer below.</w:t>
      </w:r>
    </w:p>
    <w:sdt>
      <w:sdtPr>
        <w:rPr>
          <w:lang w:val="en-US"/>
        </w:rPr>
        <w:id w:val="988522838"/>
        <w:placeholder>
          <w:docPart w:val="DefaultPlaceholder_-1854013440"/>
        </w:placeholder>
      </w:sdtPr>
      <w:sdtContent>
        <w:p w14:paraId="5BAB9458" w14:textId="2C964F89" w:rsidR="00252119" w:rsidRDefault="00252119" w:rsidP="00252119">
          <w:pPr>
            <w:rPr>
              <w:lang w:val="en-US"/>
            </w:rPr>
          </w:pPr>
        </w:p>
        <w:p w14:paraId="065917B6" w14:textId="77777777" w:rsidR="00252119" w:rsidRDefault="00252119" w:rsidP="00252119">
          <w:pPr>
            <w:rPr>
              <w:lang w:val="en-US"/>
            </w:rPr>
          </w:pPr>
        </w:p>
        <w:p w14:paraId="1A1FD96F" w14:textId="77777777" w:rsidR="00252119" w:rsidRDefault="00252119" w:rsidP="00252119">
          <w:pPr>
            <w:rPr>
              <w:lang w:val="en-US"/>
            </w:rPr>
          </w:pPr>
        </w:p>
        <w:p w14:paraId="5F5E05B6" w14:textId="77777777" w:rsidR="00252119" w:rsidRDefault="00252119" w:rsidP="00252119">
          <w:pPr>
            <w:rPr>
              <w:lang w:val="en-US"/>
            </w:rPr>
          </w:pPr>
        </w:p>
        <w:p w14:paraId="42726A29" w14:textId="77777777" w:rsidR="00252119" w:rsidRDefault="00252119" w:rsidP="00252119">
          <w:pPr>
            <w:rPr>
              <w:lang w:val="en-US"/>
            </w:rPr>
          </w:pPr>
        </w:p>
        <w:p w14:paraId="106F362F" w14:textId="77777777" w:rsidR="00252119" w:rsidRDefault="00252119" w:rsidP="00252119">
          <w:pPr>
            <w:rPr>
              <w:lang w:val="en-US"/>
            </w:rPr>
          </w:pPr>
        </w:p>
        <w:p w14:paraId="1C5636CE" w14:textId="3AF6E404" w:rsidR="00252119" w:rsidRPr="00252119" w:rsidRDefault="00252119" w:rsidP="00252119">
          <w:pPr>
            <w:rPr>
              <w:lang w:val="en-US"/>
            </w:rPr>
          </w:pPr>
        </w:p>
      </w:sdtContent>
    </w:sdt>
    <w:bookmarkEnd w:id="2" w:displacedByCustomXml="prev"/>
    <w:bookmarkEnd w:id="1" w:displacedByCustomXml="prev"/>
    <w:bookmarkEnd w:id="0" w:displacedByCustomXml="prev"/>
    <w:sectPr w:rsidR="00252119" w:rsidRPr="00252119" w:rsidSect="00996215">
      <w:headerReference w:type="default" r:id="rId12"/>
      <w:footerReference w:type="default" r:id="rId13"/>
      <w:headerReference w:type="first" r:id="rId14"/>
      <w:footerReference w:type="first" r:id="rId15"/>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C73B6" w14:textId="77777777" w:rsidR="00996215" w:rsidRDefault="00996215" w:rsidP="001C45EA">
      <w:r>
        <w:separator/>
      </w:r>
    </w:p>
  </w:endnote>
  <w:endnote w:type="continuationSeparator" w:id="0">
    <w:p w14:paraId="49E0CD1B" w14:textId="77777777" w:rsidR="00996215" w:rsidRDefault="00996215" w:rsidP="001C45EA">
      <w:r>
        <w:continuationSeparator/>
      </w:r>
    </w:p>
  </w:endnote>
  <w:endnote w:type="continuationNotice" w:id="1">
    <w:p w14:paraId="5E5A5563" w14:textId="77777777" w:rsidR="00996215" w:rsidRDefault="00996215" w:rsidP="001C4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omplex">
    <w:charset w:val="00"/>
    <w:family w:val="auto"/>
    <w:pitch w:val="variable"/>
    <w:sig w:usb0="20002A87" w:usb1="00001800"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3CF4B" w14:textId="6A143054" w:rsidR="0033148B" w:rsidRPr="0033148B" w:rsidRDefault="004B24F8" w:rsidP="001C45EA">
    <w:r w:rsidRPr="00244639">
      <w:rPr>
        <w:noProof/>
      </w:rPr>
      <mc:AlternateContent>
        <mc:Choice Requires="wps">
          <w:drawing>
            <wp:anchor distT="0" distB="0" distL="114300" distR="114300" simplePos="0" relativeHeight="251658251" behindDoc="0" locked="0" layoutInCell="1" allowOverlap="1" wp14:anchorId="6CF85DA5" wp14:editId="6A10266B">
              <wp:simplePos x="0" y="0"/>
              <wp:positionH relativeFrom="page">
                <wp:posOffset>5516880</wp:posOffset>
              </wp:positionH>
              <wp:positionV relativeFrom="paragraph">
                <wp:posOffset>243840</wp:posOffset>
              </wp:positionV>
              <wp:extent cx="1980000" cy="956310"/>
              <wp:effectExtent l="0" t="0" r="0" b="0"/>
              <wp:wrapNone/>
              <wp:docPr id="25" name="Text Box 1"/>
              <wp:cNvGraphicFramePr/>
              <a:graphic xmlns:a="http://schemas.openxmlformats.org/drawingml/2006/main">
                <a:graphicData uri="http://schemas.microsoft.com/office/word/2010/wordprocessingShape">
                  <wps:wsp>
                    <wps:cNvSpPr txBox="1"/>
                    <wps:spPr>
                      <a:xfrm>
                        <a:off x="0" y="0"/>
                        <a:ext cx="1980000" cy="956310"/>
                      </a:xfrm>
                      <a:prstGeom prst="rect">
                        <a:avLst/>
                      </a:prstGeom>
                      <a:noFill/>
                      <a:ln w="6350">
                        <a:noFill/>
                      </a:ln>
                    </wps:spPr>
                    <wps:txb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85DA5" id="_x0000_t202" coordsize="21600,21600" o:spt="202" path="m,l,21600r21600,l21600,xe">
              <v:stroke joinstyle="miter"/>
              <v:path gradientshapeok="t" o:connecttype="rect"/>
            </v:shapetype>
            <v:shape id="Text Box 1" o:spid="_x0000_s1026" type="#_x0000_t202" style="position:absolute;left:0;text-align:left;margin-left:434.4pt;margin-top:19.2pt;width:155.9pt;height:75.3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" filled="f" stroked="f" strokeweight=".5pt">
              <v:textbo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v:textbox>
              <w10:wrap anchorx="page"/>
            </v:shape>
          </w:pict>
        </mc:Fallback>
      </mc:AlternateContent>
    </w:r>
    <w:r w:rsidRPr="00244639">
      <w:rPr>
        <w:noProof/>
      </w:rPr>
      <mc:AlternateContent>
        <mc:Choice Requires="wps">
          <w:drawing>
            <wp:anchor distT="0" distB="0" distL="114300" distR="114300" simplePos="0" relativeHeight="251658249" behindDoc="0" locked="0" layoutInCell="1" allowOverlap="1" wp14:anchorId="5C8120B8" wp14:editId="0851A988">
              <wp:simplePos x="0" y="0"/>
              <wp:positionH relativeFrom="page">
                <wp:align>left</wp:align>
              </wp:positionH>
              <wp:positionV relativeFrom="paragraph">
                <wp:posOffset>314960</wp:posOffset>
              </wp:positionV>
              <wp:extent cx="1980000" cy="887730"/>
              <wp:effectExtent l="0" t="0" r="0" b="7620"/>
              <wp:wrapNone/>
              <wp:docPr id="142277592" name="Text Box 1"/>
              <wp:cNvGraphicFramePr/>
              <a:graphic xmlns:a="http://schemas.openxmlformats.org/drawingml/2006/main">
                <a:graphicData uri="http://schemas.microsoft.com/office/word/2010/wordprocessingShape">
                  <wps:wsp>
                    <wps:cNvSpPr txBox="1"/>
                    <wps:spPr>
                      <a:xfrm>
                        <a:off x="0" y="0"/>
                        <a:ext cx="1980000" cy="887730"/>
                      </a:xfrm>
                      <a:prstGeom prst="rect">
                        <a:avLst/>
                      </a:prstGeom>
                      <a:noFill/>
                      <a:ln w="6350">
                        <a:noFill/>
                      </a:ln>
                    </wps:spPr>
                    <wps:txb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120B8" id="_x0000_s1027" type="#_x0000_t202" style="position:absolute;left:0;text-align:left;margin-left:0;margin-top:24.8pt;width:155.9pt;height:69.9pt;z-index:25165824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" filled="f" stroked="f" strokeweight=".5pt">
              <v:textbo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v:textbox>
              <w10:wrap anchorx="page"/>
            </v:shape>
          </w:pict>
        </mc:Fallback>
      </mc:AlternateContent>
    </w:r>
    <w:r w:rsidR="006550F1" w:rsidRPr="00244639">
      <w:rPr>
        <w:noProof/>
      </w:rPr>
      <w:drawing>
        <wp:anchor distT="0" distB="0" distL="114300" distR="114300" simplePos="0" relativeHeight="251658248" behindDoc="0" locked="0" layoutInCell="1" allowOverlap="1" wp14:anchorId="7368FDFA" wp14:editId="19B27590">
          <wp:simplePos x="0" y="0"/>
          <wp:positionH relativeFrom="column">
            <wp:posOffset>1336040</wp:posOffset>
          </wp:positionH>
          <wp:positionV relativeFrom="paragraph">
            <wp:posOffset>340360</wp:posOffset>
          </wp:positionV>
          <wp:extent cx="1233170" cy="359410"/>
          <wp:effectExtent l="0" t="0" r="5080" b="2540"/>
          <wp:wrapNone/>
          <wp:docPr id="354043550" name="Picture 22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3550" name="Picture 228" descr="A blue and black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3170" cy="359410"/>
                  </a:xfrm>
                  <a:prstGeom prst="rect">
                    <a:avLst/>
                  </a:prstGeom>
                </pic:spPr>
              </pic:pic>
            </a:graphicData>
          </a:graphic>
          <wp14:sizeRelH relativeFrom="margin">
            <wp14:pctWidth>0</wp14:pctWidth>
          </wp14:sizeRelH>
          <wp14:sizeRelV relativeFrom="margin">
            <wp14:pctHeight>0</wp14:pctHeight>
          </wp14:sizeRelV>
        </wp:anchor>
      </w:drawing>
    </w:r>
    <w:r w:rsidR="00B05269">
      <w:rPr>
        <w:noProof/>
        <w:lang w:val="en-GB" w:eastAsia="en-GB"/>
      </w:rPr>
      <mc:AlternateContent>
        <mc:Choice Requires="wps">
          <w:drawing>
            <wp:anchor distT="45720" distB="45720" distL="114300" distR="114300" simplePos="0" relativeHeight="251658250" behindDoc="0" locked="0" layoutInCell="1" allowOverlap="1" wp14:anchorId="07DE24BA" wp14:editId="434AAAB3">
              <wp:simplePos x="0" y="0"/>
              <wp:positionH relativeFrom="column">
                <wp:posOffset>2683510</wp:posOffset>
              </wp:positionH>
              <wp:positionV relativeFrom="paragraph">
                <wp:posOffset>215900</wp:posOffset>
              </wp:positionV>
              <wp:extent cx="1493520" cy="62357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623570"/>
                      </a:xfrm>
                      <a:prstGeom prst="rect">
                        <a:avLst/>
                      </a:prstGeom>
                      <a:noFill/>
                      <a:ln w="9525">
                        <a:noFill/>
                        <a:miter lim="800000"/>
                        <a:headEnd/>
                        <a:tailEnd/>
                      </a:ln>
                    </wps:spPr>
                    <wps:txb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E24BA" id="Text Box 2" o:spid="_x0000_s1028" type="#_x0000_t202" style="position:absolute;left:0;text-align:left;margin-left:211.3pt;margin-top:17pt;width:117.6pt;height:49.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" filled="f" stroked="f">
              <v:textbo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v:textbox>
              <w10:wrap type="square"/>
            </v:shape>
          </w:pict>
        </mc:Fallback>
      </mc:AlternateContent>
    </w:r>
    <w:r w:rsidR="00244639" w:rsidRPr="00244639">
      <w:rPr>
        <w:noProof/>
      </w:rPr>
      <mc:AlternateContent>
        <mc:Choice Requires="wps">
          <w:drawing>
            <wp:anchor distT="0" distB="0" distL="114300" distR="114300" simplePos="0" relativeHeight="251658246" behindDoc="0" locked="1" layoutInCell="1" allowOverlap="1" wp14:anchorId="5EFE96D5" wp14:editId="6B29B8C5">
              <wp:simplePos x="0" y="0"/>
              <wp:positionH relativeFrom="page">
                <wp:posOffset>0</wp:posOffset>
              </wp:positionH>
              <wp:positionV relativeFrom="page">
                <wp:posOffset>10005060</wp:posOffset>
              </wp:positionV>
              <wp:extent cx="7630795" cy="712470"/>
              <wp:effectExtent l="0" t="0" r="8255" b="0"/>
              <wp:wrapNone/>
              <wp:docPr id="262" name="Rectangle 262"/>
              <wp:cNvGraphicFramePr/>
              <a:graphic xmlns:a="http://schemas.openxmlformats.org/drawingml/2006/main">
                <a:graphicData uri="http://schemas.microsoft.com/office/word/2010/wordprocessingShape">
                  <wps:wsp>
                    <wps:cNvSpPr/>
                    <wps:spPr>
                      <a:xfrm>
                        <a:off x="0" y="0"/>
                        <a:ext cx="7630795" cy="712470"/>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3F6F7" id="Rectangle 262" o:spid="_x0000_s1026" style="position:absolute;margin-left:0;margin-top:787.8pt;width:600.85pt;height:56.1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" fillcolor="#e7e6e6" stroked="f" strokeweight="1pt">
              <w10:wrap anchorx="page" anchory="page"/>
              <w10:anchorlock/>
            </v:rect>
          </w:pict>
        </mc:Fallback>
      </mc:AlternateContent>
    </w:r>
    <w:r w:rsidR="00244639" w:rsidRPr="00244639">
      <w:rPr>
        <w:noProof/>
      </w:rPr>
      <mc:AlternateContent>
        <mc:Choice Requires="wps">
          <w:drawing>
            <wp:anchor distT="0" distB="0" distL="114300" distR="114300" simplePos="0" relativeHeight="251658247" behindDoc="0" locked="1" layoutInCell="1" allowOverlap="1" wp14:anchorId="17016CF2" wp14:editId="105045D7">
              <wp:simplePos x="0" y="0"/>
              <wp:positionH relativeFrom="margin">
                <wp:align>center</wp:align>
              </wp:positionH>
              <wp:positionV relativeFrom="page">
                <wp:posOffset>10180955</wp:posOffset>
              </wp:positionV>
              <wp:extent cx="790575" cy="719455"/>
              <wp:effectExtent l="0" t="0" r="0" b="4445"/>
              <wp:wrapNone/>
              <wp:docPr id="19" name="Rectangle 19"/>
              <wp:cNvGraphicFramePr/>
              <a:graphic xmlns:a="http://schemas.openxmlformats.org/drawingml/2006/main">
                <a:graphicData uri="http://schemas.microsoft.com/office/word/2010/wordprocessingShape">
                  <wps:wsp>
                    <wps:cNvSpPr/>
                    <wps:spPr>
                      <a:xfrm>
                        <a:off x="0" y="0"/>
                        <a:ext cx="790575" cy="719455"/>
                      </a:xfrm>
                      <a:prstGeom prst="rect">
                        <a:avLst/>
                      </a:prstGeom>
                      <a:noFill/>
                      <a:ln w="12700" cap="flat" cmpd="sng" algn="ctr">
                        <a:noFill/>
                        <a:prstDash val="solid"/>
                        <a:miter lim="800000"/>
                      </a:ln>
                      <a:effectLst/>
                    </wps:spPr>
                    <wps:txb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16CF2" id="Rectangle 19" o:spid="_x0000_s1029" style="position:absolute;left:0;text-align:left;margin-left:0;margin-top:801.65pt;width:62.25pt;height:56.6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" filled="f" stroked="f" strokeweight="1pt">
              <v:textbo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v:textbox>
              <w10:wrap anchorx="margin" anchory="page"/>
              <w10:anchorlock/>
            </v:rect>
          </w:pict>
        </mc:Fallback>
      </mc:AlternateContent>
    </w:r>
    <w:r w:rsidR="00027058" w:rsidRPr="0033148B">
      <w:rPr>
        <w:noProof/>
        <w:lang w:val="en-GB" w:eastAsia="en-GB"/>
      </w:rPr>
      <mc:AlternateContent>
        <mc:Choice Requires="wps">
          <w:drawing>
            <wp:anchor distT="0" distB="0" distL="114300" distR="114300" simplePos="0" relativeHeight="251658244" behindDoc="0" locked="0" layoutInCell="1" allowOverlap="1" wp14:anchorId="4108FA8E" wp14:editId="3D5A9B7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8DD71" id="Rectangle 231" o:spid="_x0000_s1026" style="position:absolute;margin-left:0;margin-top:23.8pt;width:597.25pt;height:56.0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" fillcolor="#e7e6e6" stroked="f" strokeweight="1pt">
              <w10:wrap anchorx="page"/>
            </v:rect>
          </w:pict>
        </mc:Fallback>
      </mc:AlternateContent>
    </w:r>
    <w:r w:rsidR="00027058" w:rsidRPr="0033148B">
      <w:rPr>
        <w:noProof/>
        <w:lang w:val="en-GB" w:eastAsia="en-GB"/>
      </w:rPr>
      <w:drawing>
        <wp:anchor distT="0" distB="0" distL="0" distR="0" simplePos="0" relativeHeight="251658245" behindDoc="1" locked="0" layoutInCell="1" allowOverlap="1" wp14:anchorId="53BB1E5F" wp14:editId="5B58BD9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3"/>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4D0BC" w14:textId="77777777" w:rsidR="00E063EA" w:rsidRPr="00E063EA" w:rsidRDefault="00E063EA" w:rsidP="001C45EA">
    <w:r w:rsidRPr="00E063EA">
      <w:rPr>
        <w:noProof/>
        <w:lang w:val="en-GB" w:eastAsia="en-GB"/>
      </w:rPr>
      <w:drawing>
        <wp:anchor distT="0" distB="0" distL="0" distR="0" simplePos="0" relativeHeight="251658241" behindDoc="1" locked="0" layoutInCell="1" allowOverlap="1" wp14:anchorId="7FBC90BE" wp14:editId="61B8B802">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9089C0F" w14:textId="77777777" w:rsidR="00EA3091" w:rsidRPr="00E063EA" w:rsidRDefault="00E063EA" w:rsidP="001C45EA">
    <w:pPr>
      <w:pStyle w:val="Footer"/>
    </w:pPr>
    <w:r w:rsidRPr="00E063EA">
      <w:rPr>
        <w:noProof/>
        <w:lang w:val="en-GB" w:eastAsia="en-GB"/>
      </w:rPr>
      <mc:AlternateContent>
        <mc:Choice Requires="wps">
          <w:drawing>
            <wp:anchor distT="0" distB="0" distL="114300" distR="114300" simplePos="0" relativeHeight="251658240" behindDoc="0" locked="0" layoutInCell="1" allowOverlap="1" wp14:anchorId="04B5C9AA" wp14:editId="0678184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30" type="#_x0000_t202" style="position:absolute;left:0;text-align:left;margin-left:122.25pt;margin-top:808.85pt;width:300pt;height:48.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" filled="f" stroked="f">
              <v:textbo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743C1" w14:textId="77777777" w:rsidR="00996215" w:rsidRDefault="00996215" w:rsidP="001C45EA">
      <w:r>
        <w:separator/>
      </w:r>
    </w:p>
  </w:footnote>
  <w:footnote w:type="continuationSeparator" w:id="0">
    <w:p w14:paraId="42013625" w14:textId="77777777" w:rsidR="00996215" w:rsidRDefault="00996215" w:rsidP="001C45EA">
      <w:r>
        <w:continuationSeparator/>
      </w:r>
    </w:p>
  </w:footnote>
  <w:footnote w:type="continuationNotice" w:id="1">
    <w:p w14:paraId="2E02EDEA" w14:textId="77777777" w:rsidR="00996215" w:rsidRDefault="00996215" w:rsidP="001C4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585C2" w14:textId="77777777" w:rsidR="00EA3091" w:rsidRPr="0033148B" w:rsidRDefault="0033148B" w:rsidP="001C45EA">
    <w:pPr>
      <w:pStyle w:val="Header"/>
    </w:pPr>
    <w:r>
      <w:rPr>
        <w:noProof/>
        <w:lang w:val="en-GB" w:eastAsia="en-GB"/>
      </w:rPr>
      <w:drawing>
        <wp:anchor distT="0" distB="0" distL="0" distR="0" simplePos="0" relativeHeight="251658243" behindDoc="1" locked="0" layoutInCell="1" allowOverlap="1" wp14:anchorId="14D05BE6" wp14:editId="3CEFE56D">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6310F" w14:textId="77777777" w:rsidR="00EA3091" w:rsidRDefault="00E063EA" w:rsidP="001C45EA">
    <w:r w:rsidRPr="00E063EA">
      <w:rPr>
        <w:noProof/>
        <w:lang w:val="en-GB" w:eastAsia="en-GB"/>
      </w:rPr>
      <w:drawing>
        <wp:anchor distT="0" distB="0" distL="0" distR="0" simplePos="0" relativeHeight="251658242" behindDoc="0" locked="0" layoutInCell="1" allowOverlap="1" wp14:anchorId="11D83A8A" wp14:editId="4C1F2419">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54E"/>
    <w:multiLevelType w:val="hybridMultilevel"/>
    <w:tmpl w:val="35462470"/>
    <w:lvl w:ilvl="0" w:tplc="1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8E6F89"/>
    <w:multiLevelType w:val="hybridMultilevel"/>
    <w:tmpl w:val="677C7F9E"/>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C327A2"/>
    <w:multiLevelType w:val="hybridMultilevel"/>
    <w:tmpl w:val="74427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A35701"/>
    <w:multiLevelType w:val="hybridMultilevel"/>
    <w:tmpl w:val="216ECA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C007E1"/>
    <w:multiLevelType w:val="hybridMultilevel"/>
    <w:tmpl w:val="C3809CB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B283A26"/>
    <w:multiLevelType w:val="hybridMultilevel"/>
    <w:tmpl w:val="24F652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DA9410E"/>
    <w:multiLevelType w:val="hybridMultilevel"/>
    <w:tmpl w:val="F20C5B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DFE732F"/>
    <w:multiLevelType w:val="hybridMultilevel"/>
    <w:tmpl w:val="317EF54A"/>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F154334"/>
    <w:multiLevelType w:val="hybridMultilevel"/>
    <w:tmpl w:val="CA1649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0FF39C8"/>
    <w:multiLevelType w:val="hybridMultilevel"/>
    <w:tmpl w:val="8D3473A0"/>
    <w:lvl w:ilvl="0" w:tplc="FFFFFFFF">
      <w:numFmt w:val="bullet"/>
      <w:lvlText w:val="•"/>
      <w:lvlJc w:val="left"/>
      <w:pPr>
        <w:ind w:left="1080" w:hanging="720"/>
      </w:pPr>
      <w:rPr>
        <w:rFonts w:ascii="Calibri" w:eastAsiaTheme="minorHAnsi" w:hAnsi="Calibri" w:cs="Calibri" w:hint="default"/>
      </w:rPr>
    </w:lvl>
    <w:lvl w:ilvl="1" w:tplc="1C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0B7082"/>
    <w:multiLevelType w:val="hybridMultilevel"/>
    <w:tmpl w:val="D9A63E86"/>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472349"/>
    <w:multiLevelType w:val="hybridMultilevel"/>
    <w:tmpl w:val="DD4058A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4570329"/>
    <w:multiLevelType w:val="hybridMultilevel"/>
    <w:tmpl w:val="C5ACD6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47173DD"/>
    <w:multiLevelType w:val="hybridMultilevel"/>
    <w:tmpl w:val="85C453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5" w15:restartNumberingAfterBreak="0">
    <w:nsid w:val="16E4561B"/>
    <w:multiLevelType w:val="hybridMultilevel"/>
    <w:tmpl w:val="A56A5D9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5F7D31"/>
    <w:multiLevelType w:val="hybridMultilevel"/>
    <w:tmpl w:val="1C60DAE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1A3C2303"/>
    <w:multiLevelType w:val="hybridMultilevel"/>
    <w:tmpl w:val="60680C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275A5E"/>
    <w:multiLevelType w:val="hybridMultilevel"/>
    <w:tmpl w:val="3E24563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C523DE0"/>
    <w:multiLevelType w:val="hybridMultilevel"/>
    <w:tmpl w:val="FC1EB6BA"/>
    <w:lvl w:ilvl="0" w:tplc="1C090009">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1E960DDE"/>
    <w:multiLevelType w:val="hybridMultilevel"/>
    <w:tmpl w:val="4872961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1F2D3953"/>
    <w:multiLevelType w:val="hybridMultilevel"/>
    <w:tmpl w:val="C14C2C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1F496930"/>
    <w:multiLevelType w:val="hybridMultilevel"/>
    <w:tmpl w:val="351269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1FEF4400"/>
    <w:multiLevelType w:val="hybridMultilevel"/>
    <w:tmpl w:val="BF0A876C"/>
    <w:lvl w:ilvl="0" w:tplc="E52085E0">
      <w:start w:val="1"/>
      <w:numFmt w:val="bullet"/>
      <w:pStyle w:val="Sub-BulletedList"/>
      <w:lvlText w:val="▫"/>
      <w:lvlJc w:val="left"/>
      <w:pPr>
        <w:ind w:left="720" w:hanging="360"/>
      </w:pPr>
      <w:rPr>
        <w:rFonts w:ascii="Courier New" w:hAnsi="Courier New"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FF65AE5"/>
    <w:multiLevelType w:val="hybridMultilevel"/>
    <w:tmpl w:val="75C46352"/>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1600E34"/>
    <w:multiLevelType w:val="hybridMultilevel"/>
    <w:tmpl w:val="2A4E4C3A"/>
    <w:lvl w:ilvl="0" w:tplc="1C090017">
      <w:start w:val="1"/>
      <w:numFmt w:val="lowerLetter"/>
      <w:lvlText w:val="%1)"/>
      <w:lvlJc w:val="left"/>
      <w:pPr>
        <w:ind w:left="720" w:hanging="360"/>
      </w:pPr>
    </w:lvl>
    <w:lvl w:ilvl="1" w:tplc="D9A88570">
      <w:start w:val="1"/>
      <w:numFmt w:val="lowerLetter"/>
      <w:lvlText w:val="%2."/>
      <w:lvlJc w:val="left"/>
      <w:pPr>
        <w:ind w:left="1440" w:hanging="36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29E4D8E"/>
    <w:multiLevelType w:val="hybridMultilevel"/>
    <w:tmpl w:val="F5D0F5B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5FB4BA3"/>
    <w:multiLevelType w:val="hybridMultilevel"/>
    <w:tmpl w:val="078E46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28086608"/>
    <w:multiLevelType w:val="hybridMultilevel"/>
    <w:tmpl w:val="3D44A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295671E0"/>
    <w:multiLevelType w:val="hybridMultilevel"/>
    <w:tmpl w:val="C09A5E4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2A467080"/>
    <w:multiLevelType w:val="hybridMultilevel"/>
    <w:tmpl w:val="455E9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2A717F16"/>
    <w:multiLevelType w:val="hybridMultilevel"/>
    <w:tmpl w:val="6400DE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2BC858DE"/>
    <w:multiLevelType w:val="hybridMultilevel"/>
    <w:tmpl w:val="0D54B89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BF509E5"/>
    <w:multiLevelType w:val="hybridMultilevel"/>
    <w:tmpl w:val="6E9A73B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CA744D5"/>
    <w:multiLevelType w:val="hybridMultilevel"/>
    <w:tmpl w:val="C7B4CF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2DE44553"/>
    <w:multiLevelType w:val="hybridMultilevel"/>
    <w:tmpl w:val="9C501846"/>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2F1D2E9D"/>
    <w:multiLevelType w:val="hybridMultilevel"/>
    <w:tmpl w:val="036476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2F256338"/>
    <w:multiLevelType w:val="hybridMultilevel"/>
    <w:tmpl w:val="34B676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2F7E275C"/>
    <w:multiLevelType w:val="hybridMultilevel"/>
    <w:tmpl w:val="F4E463F2"/>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F800AFB"/>
    <w:multiLevelType w:val="hybridMultilevel"/>
    <w:tmpl w:val="EE7CB4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30043F10"/>
    <w:multiLevelType w:val="hybridMultilevel"/>
    <w:tmpl w:val="F296EF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319D2254"/>
    <w:multiLevelType w:val="hybridMultilevel"/>
    <w:tmpl w:val="B4D4CE2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3EC132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48F0DDF"/>
    <w:multiLevelType w:val="hybridMultilevel"/>
    <w:tmpl w:val="8ABE1526"/>
    <w:lvl w:ilvl="0" w:tplc="5374ED22">
      <w:numFmt w:val="bullet"/>
      <w:lvlText w:val="•"/>
      <w:lvlJc w:val="left"/>
      <w:pPr>
        <w:ind w:left="1080" w:hanging="720"/>
      </w:pPr>
      <w:rPr>
        <w:rFonts w:ascii="Calibri" w:eastAsiaTheme="minorHAnsi" w:hAnsi="Calibri" w:cs="Calibri" w:hint="default"/>
      </w:rPr>
    </w:lvl>
    <w:lvl w:ilvl="1" w:tplc="CF0A4BFE">
      <w:start w:val="5"/>
      <w:numFmt w:val="bullet"/>
      <w:lvlText w:val="·"/>
      <w:lvlJc w:val="left"/>
      <w:pPr>
        <w:ind w:left="1440" w:hanging="360"/>
      </w:pPr>
      <w:rPr>
        <w:rFonts w:ascii="Arial" w:eastAsiaTheme="minorHAnsi" w:hAnsi="Arial" w:cs="Arial"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352D4372"/>
    <w:multiLevelType w:val="hybridMultilevel"/>
    <w:tmpl w:val="47526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38332A5F"/>
    <w:multiLevelType w:val="hybridMultilevel"/>
    <w:tmpl w:val="88E648CE"/>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877686F"/>
    <w:multiLevelType w:val="hybridMultilevel"/>
    <w:tmpl w:val="390E578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8A3106F"/>
    <w:multiLevelType w:val="hybridMultilevel"/>
    <w:tmpl w:val="07BAD89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50" w15:restartNumberingAfterBreak="0">
    <w:nsid w:val="3ABC7A57"/>
    <w:multiLevelType w:val="hybridMultilevel"/>
    <w:tmpl w:val="6C48793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1" w15:restartNumberingAfterBreak="0">
    <w:nsid w:val="3B432DDE"/>
    <w:multiLevelType w:val="multilevel"/>
    <w:tmpl w:val="1C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2" w15:restartNumberingAfterBreak="0">
    <w:nsid w:val="3BA26710"/>
    <w:multiLevelType w:val="hybridMultilevel"/>
    <w:tmpl w:val="390CE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3" w15:restartNumberingAfterBreak="0">
    <w:nsid w:val="3CE15333"/>
    <w:multiLevelType w:val="hybridMultilevel"/>
    <w:tmpl w:val="3B4672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4" w15:restartNumberingAfterBreak="0">
    <w:nsid w:val="3EBE37B7"/>
    <w:multiLevelType w:val="hybridMultilevel"/>
    <w:tmpl w:val="5A8E6FE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5" w15:restartNumberingAfterBreak="0">
    <w:nsid w:val="3F3E740E"/>
    <w:multiLevelType w:val="hybridMultilevel"/>
    <w:tmpl w:val="1A8A89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423359D7"/>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432F3480"/>
    <w:multiLevelType w:val="hybridMultilevel"/>
    <w:tmpl w:val="FCBC3B18"/>
    <w:lvl w:ilvl="0" w:tplc="FFFFFFFF">
      <w:numFmt w:val="bullet"/>
      <w:lvlText w:val="•"/>
      <w:lvlJc w:val="left"/>
      <w:pPr>
        <w:ind w:left="1080" w:hanging="720"/>
      </w:pPr>
      <w:rPr>
        <w:rFonts w:ascii="Calibri" w:eastAsiaTheme="minorHAnsi" w:hAnsi="Calibri" w:cs="Calibri" w:hint="default"/>
      </w:rPr>
    </w:lvl>
    <w:lvl w:ilvl="1" w:tplc="5374ED22">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3457307"/>
    <w:multiLevelType w:val="hybridMultilevel"/>
    <w:tmpl w:val="5BF6739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9" w15:restartNumberingAfterBreak="0">
    <w:nsid w:val="452E439B"/>
    <w:multiLevelType w:val="hybridMultilevel"/>
    <w:tmpl w:val="9B3254C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482D2FFC"/>
    <w:multiLevelType w:val="hybridMultilevel"/>
    <w:tmpl w:val="3E0CDA10"/>
    <w:lvl w:ilvl="0" w:tplc="5374ED2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48E820BF"/>
    <w:multiLevelType w:val="hybridMultilevel"/>
    <w:tmpl w:val="CF5C978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497963AC"/>
    <w:multiLevelType w:val="hybridMultilevel"/>
    <w:tmpl w:val="0E927A6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15:restartNumberingAfterBreak="0">
    <w:nsid w:val="4AA67D48"/>
    <w:multiLevelType w:val="hybridMultilevel"/>
    <w:tmpl w:val="25CE963C"/>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 w15:restartNumberingAfterBreak="0">
    <w:nsid w:val="4C0F2F34"/>
    <w:multiLevelType w:val="hybridMultilevel"/>
    <w:tmpl w:val="25B60B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5" w15:restartNumberingAfterBreak="0">
    <w:nsid w:val="4C953309"/>
    <w:multiLevelType w:val="hybridMultilevel"/>
    <w:tmpl w:val="28AEE6F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6" w15:restartNumberingAfterBreak="0">
    <w:nsid w:val="4F3E45E3"/>
    <w:multiLevelType w:val="hybridMultilevel"/>
    <w:tmpl w:val="C074CE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7" w15:restartNumberingAfterBreak="0">
    <w:nsid w:val="50F76A69"/>
    <w:multiLevelType w:val="hybridMultilevel"/>
    <w:tmpl w:val="03FC171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8" w15:restartNumberingAfterBreak="0">
    <w:nsid w:val="52873C25"/>
    <w:multiLevelType w:val="hybridMultilevel"/>
    <w:tmpl w:val="2E5029A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9" w15:restartNumberingAfterBreak="0">
    <w:nsid w:val="52E61510"/>
    <w:multiLevelType w:val="hybridMultilevel"/>
    <w:tmpl w:val="5E14B8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52FA0F55"/>
    <w:multiLevelType w:val="hybridMultilevel"/>
    <w:tmpl w:val="AB767CD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3CF7D78"/>
    <w:multiLevelType w:val="hybridMultilevel"/>
    <w:tmpl w:val="A636E9AC"/>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2" w15:restartNumberingAfterBreak="0">
    <w:nsid w:val="56C056E8"/>
    <w:multiLevelType w:val="hybridMultilevel"/>
    <w:tmpl w:val="6F741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56EE3900"/>
    <w:multiLevelType w:val="hybridMultilevel"/>
    <w:tmpl w:val="FBC410C8"/>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4" w15:restartNumberingAfterBreak="0">
    <w:nsid w:val="577F602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8A32EDC"/>
    <w:multiLevelType w:val="hybridMultilevel"/>
    <w:tmpl w:val="42F2D3F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9D86F5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5A996771"/>
    <w:multiLevelType w:val="hybridMultilevel"/>
    <w:tmpl w:val="59F2053E"/>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DBC516A"/>
    <w:multiLevelType w:val="hybridMultilevel"/>
    <w:tmpl w:val="43DCD8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9" w15:restartNumberingAfterBreak="0">
    <w:nsid w:val="5DDC0296"/>
    <w:multiLevelType w:val="hybridMultilevel"/>
    <w:tmpl w:val="B96873A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E035DFC"/>
    <w:multiLevelType w:val="hybridMultilevel"/>
    <w:tmpl w:val="963051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1" w15:restartNumberingAfterBreak="0">
    <w:nsid w:val="5F190E80"/>
    <w:multiLevelType w:val="hybridMultilevel"/>
    <w:tmpl w:val="12C213F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2" w15:restartNumberingAfterBreak="0">
    <w:nsid w:val="6036455F"/>
    <w:multiLevelType w:val="hybridMultilevel"/>
    <w:tmpl w:val="19A05BFE"/>
    <w:lvl w:ilvl="0" w:tplc="B96AC570">
      <w:start w:val="1"/>
      <w:numFmt w:val="bullet"/>
      <w:pStyle w:val="BulletStyle"/>
      <w:lvlText w:val=""/>
      <w:lvlJc w:val="left"/>
      <w:pPr>
        <w:ind w:left="1080" w:hanging="720"/>
      </w:pPr>
      <w:rPr>
        <w:rFonts w:ascii="Wingdings" w:hAnsi="Wingding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61CA5CEC"/>
    <w:multiLevelType w:val="hybridMultilevel"/>
    <w:tmpl w:val="1F16FBBA"/>
    <w:lvl w:ilvl="0" w:tplc="1C090005">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4" w15:restartNumberingAfterBreak="0">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5" w15:restartNumberingAfterBreak="0">
    <w:nsid w:val="62620B9A"/>
    <w:multiLevelType w:val="hybridMultilevel"/>
    <w:tmpl w:val="6740786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6" w15:restartNumberingAfterBreak="0">
    <w:nsid w:val="62A51DD2"/>
    <w:multiLevelType w:val="hybridMultilevel"/>
    <w:tmpl w:val="851CFF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7" w15:restartNumberingAfterBreak="0">
    <w:nsid w:val="64CE00CF"/>
    <w:multiLevelType w:val="hybridMultilevel"/>
    <w:tmpl w:val="87F679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8" w15:restartNumberingAfterBreak="0">
    <w:nsid w:val="65676614"/>
    <w:multiLevelType w:val="hybridMultilevel"/>
    <w:tmpl w:val="291802FE"/>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5930F7C"/>
    <w:multiLevelType w:val="hybridMultilevel"/>
    <w:tmpl w:val="DC148200"/>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0" w15:restartNumberingAfterBreak="0">
    <w:nsid w:val="67347164"/>
    <w:multiLevelType w:val="hybridMultilevel"/>
    <w:tmpl w:val="9380158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1" w15:restartNumberingAfterBreak="0">
    <w:nsid w:val="67B546A8"/>
    <w:multiLevelType w:val="hybridMultilevel"/>
    <w:tmpl w:val="A5926D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2" w15:restartNumberingAfterBreak="0">
    <w:nsid w:val="69E139A6"/>
    <w:multiLevelType w:val="hybridMultilevel"/>
    <w:tmpl w:val="925A0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3" w15:restartNumberingAfterBreak="0">
    <w:nsid w:val="69ED6614"/>
    <w:multiLevelType w:val="hybridMultilevel"/>
    <w:tmpl w:val="AA0C2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5" w15:restartNumberingAfterBreak="0">
    <w:nsid w:val="6A050431"/>
    <w:multiLevelType w:val="hybridMultilevel"/>
    <w:tmpl w:val="EEDC18C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6" w15:restartNumberingAfterBreak="0">
    <w:nsid w:val="6B3C24FD"/>
    <w:multiLevelType w:val="hybridMultilevel"/>
    <w:tmpl w:val="6AF0D4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7" w15:restartNumberingAfterBreak="0">
    <w:nsid w:val="6C0F3EF6"/>
    <w:multiLevelType w:val="hybridMultilevel"/>
    <w:tmpl w:val="60680C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8" w15:restartNumberingAfterBreak="0">
    <w:nsid w:val="6CD0272B"/>
    <w:multiLevelType w:val="hybridMultilevel"/>
    <w:tmpl w:val="88245E8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9" w15:restartNumberingAfterBreak="0">
    <w:nsid w:val="6DCC799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6F4456E9"/>
    <w:multiLevelType w:val="hybridMultilevel"/>
    <w:tmpl w:val="C4C8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1" w15:restartNumberingAfterBreak="0">
    <w:nsid w:val="6F6B2A1F"/>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701639F8"/>
    <w:multiLevelType w:val="hybridMultilevel"/>
    <w:tmpl w:val="287A14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3" w15:restartNumberingAfterBreak="0">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4" w15:restartNumberingAfterBreak="0">
    <w:nsid w:val="71257375"/>
    <w:multiLevelType w:val="hybridMultilevel"/>
    <w:tmpl w:val="33E442A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5" w15:restartNumberingAfterBreak="0">
    <w:nsid w:val="713D0F52"/>
    <w:multiLevelType w:val="hybridMultilevel"/>
    <w:tmpl w:val="F99C9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715E7FC7"/>
    <w:multiLevelType w:val="hybridMultilevel"/>
    <w:tmpl w:val="744AB21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72382ADC"/>
    <w:multiLevelType w:val="hybridMultilevel"/>
    <w:tmpl w:val="C734D2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8" w15:restartNumberingAfterBreak="0">
    <w:nsid w:val="737F27C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9" w15:restartNumberingAfterBreak="0">
    <w:nsid w:val="75AC1A2C"/>
    <w:multiLevelType w:val="hybridMultilevel"/>
    <w:tmpl w:val="6C4AAE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0" w15:restartNumberingAfterBreak="0">
    <w:nsid w:val="769A54F4"/>
    <w:multiLevelType w:val="hybridMultilevel"/>
    <w:tmpl w:val="B008B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1" w15:restartNumberingAfterBreak="0">
    <w:nsid w:val="76FA31F5"/>
    <w:multiLevelType w:val="hybridMultilevel"/>
    <w:tmpl w:val="A2C62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2" w15:restartNumberingAfterBreak="0">
    <w:nsid w:val="7CB6159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15:restartNumberingAfterBreak="0">
    <w:nsid w:val="7DB56B1E"/>
    <w:multiLevelType w:val="hybridMultilevel"/>
    <w:tmpl w:val="624EC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4" w15:restartNumberingAfterBreak="0">
    <w:nsid w:val="7F3A3866"/>
    <w:multiLevelType w:val="hybridMultilevel"/>
    <w:tmpl w:val="D1B6B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41578624">
    <w:abstractNumId w:val="38"/>
  </w:num>
  <w:num w:numId="2" w16cid:durableId="1411079403">
    <w:abstractNumId w:val="14"/>
  </w:num>
  <w:num w:numId="3" w16cid:durableId="1047948148">
    <w:abstractNumId w:val="49"/>
  </w:num>
  <w:num w:numId="4" w16cid:durableId="816070379">
    <w:abstractNumId w:val="10"/>
  </w:num>
  <w:num w:numId="5" w16cid:durableId="1839880965">
    <w:abstractNumId w:val="24"/>
  </w:num>
  <w:num w:numId="6" w16cid:durableId="1669743804">
    <w:abstractNumId w:val="77"/>
  </w:num>
  <w:num w:numId="7" w16cid:durableId="987899487">
    <w:abstractNumId w:val="83"/>
  </w:num>
  <w:num w:numId="8" w16cid:durableId="1976182345">
    <w:abstractNumId w:val="4"/>
  </w:num>
  <w:num w:numId="9" w16cid:durableId="110394532">
    <w:abstractNumId w:val="97"/>
  </w:num>
  <w:num w:numId="10" w16cid:durableId="197469298">
    <w:abstractNumId w:val="87"/>
  </w:num>
  <w:num w:numId="11" w16cid:durableId="484663840">
    <w:abstractNumId w:val="82"/>
  </w:num>
  <w:num w:numId="12" w16cid:durableId="1593582586">
    <w:abstractNumId w:val="17"/>
  </w:num>
  <w:num w:numId="13" w16cid:durableId="824005958">
    <w:abstractNumId w:val="19"/>
  </w:num>
  <w:num w:numId="14" w16cid:durableId="799305091">
    <w:abstractNumId w:val="84"/>
  </w:num>
  <w:num w:numId="15" w16cid:durableId="510797849">
    <w:abstractNumId w:val="44"/>
  </w:num>
  <w:num w:numId="16" w16cid:durableId="541476505">
    <w:abstractNumId w:val="94"/>
  </w:num>
  <w:num w:numId="17" w16cid:durableId="1156073070">
    <w:abstractNumId w:val="103"/>
  </w:num>
  <w:num w:numId="18" w16cid:durableId="619189038">
    <w:abstractNumId w:val="3"/>
  </w:num>
  <w:num w:numId="19" w16cid:durableId="1308626607">
    <w:abstractNumId w:val="114"/>
  </w:num>
  <w:num w:numId="20" w16cid:durableId="1012992699">
    <w:abstractNumId w:val="90"/>
  </w:num>
  <w:num w:numId="21" w16cid:durableId="1878926599">
    <w:abstractNumId w:val="62"/>
  </w:num>
  <w:num w:numId="22" w16cid:durableId="1899825742">
    <w:abstractNumId w:val="1"/>
  </w:num>
  <w:num w:numId="23" w16cid:durableId="2146242124">
    <w:abstractNumId w:val="29"/>
  </w:num>
  <w:num w:numId="24" w16cid:durableId="101532400">
    <w:abstractNumId w:val="59"/>
  </w:num>
  <w:num w:numId="25" w16cid:durableId="592663649">
    <w:abstractNumId w:val="58"/>
  </w:num>
  <w:num w:numId="26" w16cid:durableId="1041174157">
    <w:abstractNumId w:val="73"/>
  </w:num>
  <w:num w:numId="27" w16cid:durableId="1149975789">
    <w:abstractNumId w:val="11"/>
  </w:num>
  <w:num w:numId="28" w16cid:durableId="2054964684">
    <w:abstractNumId w:val="106"/>
  </w:num>
  <w:num w:numId="29" w16cid:durableId="1891526875">
    <w:abstractNumId w:val="104"/>
  </w:num>
  <w:num w:numId="30" w16cid:durableId="1498496832">
    <w:abstractNumId w:val="61"/>
  </w:num>
  <w:num w:numId="31" w16cid:durableId="944732454">
    <w:abstractNumId w:val="98"/>
  </w:num>
  <w:num w:numId="32" w16cid:durableId="830943823">
    <w:abstractNumId w:val="65"/>
  </w:num>
  <w:num w:numId="33" w16cid:durableId="647976285">
    <w:abstractNumId w:val="16"/>
  </w:num>
  <w:num w:numId="34" w16cid:durableId="488444849">
    <w:abstractNumId w:val="18"/>
  </w:num>
  <w:num w:numId="35" w16cid:durableId="1474054524">
    <w:abstractNumId w:val="85"/>
  </w:num>
  <w:num w:numId="36" w16cid:durableId="844245366">
    <w:abstractNumId w:val="81"/>
  </w:num>
  <w:num w:numId="37" w16cid:durableId="269629840">
    <w:abstractNumId w:val="7"/>
  </w:num>
  <w:num w:numId="38" w16cid:durableId="2062484154">
    <w:abstractNumId w:val="60"/>
  </w:num>
  <w:num w:numId="39" w16cid:durableId="1141920312">
    <w:abstractNumId w:val="57"/>
  </w:num>
  <w:num w:numId="40" w16cid:durableId="1869828689">
    <w:abstractNumId w:val="9"/>
  </w:num>
  <w:num w:numId="41" w16cid:durableId="728309183">
    <w:abstractNumId w:val="68"/>
  </w:num>
  <w:num w:numId="42" w16cid:durableId="343677508">
    <w:abstractNumId w:val="63"/>
  </w:num>
  <w:num w:numId="43" w16cid:durableId="1095202261">
    <w:abstractNumId w:val="64"/>
  </w:num>
  <w:num w:numId="44" w16cid:durableId="1977757106">
    <w:abstractNumId w:val="66"/>
  </w:num>
  <w:num w:numId="45" w16cid:durableId="333190441">
    <w:abstractNumId w:val="2"/>
  </w:num>
  <w:num w:numId="46" w16cid:durableId="418407758">
    <w:abstractNumId w:val="34"/>
  </w:num>
  <w:num w:numId="47" w16cid:durableId="1095369365">
    <w:abstractNumId w:val="53"/>
  </w:num>
  <w:num w:numId="48" w16cid:durableId="857357470">
    <w:abstractNumId w:val="40"/>
  </w:num>
  <w:num w:numId="49" w16cid:durableId="1901819073">
    <w:abstractNumId w:val="105"/>
  </w:num>
  <w:num w:numId="50" w16cid:durableId="12733492">
    <w:abstractNumId w:val="37"/>
  </w:num>
  <w:num w:numId="51" w16cid:durableId="1643194858">
    <w:abstractNumId w:val="30"/>
  </w:num>
  <w:num w:numId="52" w16cid:durableId="1164707010">
    <w:abstractNumId w:val="55"/>
  </w:num>
  <w:num w:numId="53" w16cid:durableId="96145405">
    <w:abstractNumId w:val="113"/>
  </w:num>
  <w:num w:numId="54" w16cid:durableId="115028698">
    <w:abstractNumId w:val="5"/>
  </w:num>
  <w:num w:numId="55" w16cid:durableId="1387534560">
    <w:abstractNumId w:val="8"/>
  </w:num>
  <w:num w:numId="56" w16cid:durableId="1028915390">
    <w:abstractNumId w:val="31"/>
  </w:num>
  <w:num w:numId="57" w16cid:durableId="2015956369">
    <w:abstractNumId w:val="36"/>
  </w:num>
  <w:num w:numId="58" w16cid:durableId="2062631178">
    <w:abstractNumId w:val="91"/>
  </w:num>
  <w:num w:numId="59" w16cid:durableId="863784930">
    <w:abstractNumId w:val="86"/>
  </w:num>
  <w:num w:numId="60" w16cid:durableId="1860391945">
    <w:abstractNumId w:val="45"/>
  </w:num>
  <w:num w:numId="61" w16cid:durableId="1387873983">
    <w:abstractNumId w:val="72"/>
  </w:num>
  <w:num w:numId="62" w16cid:durableId="946617410">
    <w:abstractNumId w:val="107"/>
  </w:num>
  <w:num w:numId="63" w16cid:durableId="1775780427">
    <w:abstractNumId w:val="93"/>
  </w:num>
  <w:num w:numId="64" w16cid:durableId="670987322">
    <w:abstractNumId w:val="13"/>
  </w:num>
  <w:num w:numId="65" w16cid:durableId="205221450">
    <w:abstractNumId w:val="92"/>
  </w:num>
  <w:num w:numId="66" w16cid:durableId="571354668">
    <w:abstractNumId w:val="111"/>
  </w:num>
  <w:num w:numId="67" w16cid:durableId="275330259">
    <w:abstractNumId w:val="69"/>
  </w:num>
  <w:num w:numId="68" w16cid:durableId="1134911092">
    <w:abstractNumId w:val="78"/>
  </w:num>
  <w:num w:numId="69" w16cid:durableId="1583492487">
    <w:abstractNumId w:val="80"/>
  </w:num>
  <w:num w:numId="70" w16cid:durableId="242104733">
    <w:abstractNumId w:val="100"/>
  </w:num>
  <w:num w:numId="71" w16cid:durableId="2045672383">
    <w:abstractNumId w:val="22"/>
  </w:num>
  <w:num w:numId="72" w16cid:durableId="637688571">
    <w:abstractNumId w:val="25"/>
  </w:num>
  <w:num w:numId="73" w16cid:durableId="339939245">
    <w:abstractNumId w:val="48"/>
  </w:num>
  <w:num w:numId="74" w16cid:durableId="1718822768">
    <w:abstractNumId w:val="20"/>
  </w:num>
  <w:num w:numId="75" w16cid:durableId="1829326797">
    <w:abstractNumId w:val="35"/>
  </w:num>
  <w:num w:numId="76" w16cid:durableId="706218000">
    <w:abstractNumId w:val="109"/>
  </w:num>
  <w:num w:numId="77" w16cid:durableId="1425762835">
    <w:abstractNumId w:val="27"/>
  </w:num>
  <w:num w:numId="78" w16cid:durableId="892355140">
    <w:abstractNumId w:val="102"/>
  </w:num>
  <w:num w:numId="79" w16cid:durableId="489445753">
    <w:abstractNumId w:val="67"/>
  </w:num>
  <w:num w:numId="80" w16cid:durableId="549191991">
    <w:abstractNumId w:val="50"/>
  </w:num>
  <w:num w:numId="81" w16cid:durableId="197595634">
    <w:abstractNumId w:val="28"/>
  </w:num>
  <w:num w:numId="82" w16cid:durableId="1389649463">
    <w:abstractNumId w:val="21"/>
  </w:num>
  <w:num w:numId="83" w16cid:durableId="1342201635">
    <w:abstractNumId w:val="12"/>
  </w:num>
  <w:num w:numId="84" w16cid:durableId="658577986">
    <w:abstractNumId w:val="6"/>
  </w:num>
  <w:num w:numId="85" w16cid:durableId="1083993084">
    <w:abstractNumId w:val="110"/>
  </w:num>
  <w:num w:numId="86" w16cid:durableId="1142430312">
    <w:abstractNumId w:val="41"/>
  </w:num>
  <w:num w:numId="87" w16cid:durableId="1009870539">
    <w:abstractNumId w:val="46"/>
  </w:num>
  <w:num w:numId="88" w16cid:durableId="1215894101">
    <w:abstractNumId w:val="95"/>
  </w:num>
  <w:num w:numId="89" w16cid:durableId="57636716">
    <w:abstractNumId w:val="54"/>
  </w:num>
  <w:num w:numId="90" w16cid:durableId="1607272248">
    <w:abstractNumId w:val="0"/>
  </w:num>
  <w:num w:numId="91" w16cid:durableId="444428888">
    <w:abstractNumId w:val="96"/>
  </w:num>
  <w:num w:numId="92" w16cid:durableId="2129662928">
    <w:abstractNumId w:val="52"/>
  </w:num>
  <w:num w:numId="93" w16cid:durableId="8143694">
    <w:abstractNumId w:val="15"/>
  </w:num>
  <w:num w:numId="94" w16cid:durableId="1712806388">
    <w:abstractNumId w:val="75"/>
  </w:num>
  <w:num w:numId="95" w16cid:durableId="920020585">
    <w:abstractNumId w:val="47"/>
  </w:num>
  <w:num w:numId="96" w16cid:durableId="1781954709">
    <w:abstractNumId w:val="23"/>
  </w:num>
  <w:num w:numId="97" w16cid:durableId="997345209">
    <w:abstractNumId w:val="33"/>
  </w:num>
  <w:num w:numId="98" w16cid:durableId="1651052928">
    <w:abstractNumId w:val="88"/>
  </w:num>
  <w:num w:numId="99" w16cid:durableId="1635478423">
    <w:abstractNumId w:val="70"/>
  </w:num>
  <w:num w:numId="100" w16cid:durableId="43065459">
    <w:abstractNumId w:val="32"/>
  </w:num>
  <w:num w:numId="101" w16cid:durableId="604003530">
    <w:abstractNumId w:val="39"/>
  </w:num>
  <w:num w:numId="102" w16cid:durableId="1775318802">
    <w:abstractNumId w:val="79"/>
  </w:num>
  <w:num w:numId="103" w16cid:durableId="264731035">
    <w:abstractNumId w:val="26"/>
  </w:num>
  <w:num w:numId="104" w16cid:durableId="537476595">
    <w:abstractNumId w:val="42"/>
  </w:num>
  <w:num w:numId="105" w16cid:durableId="159065294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97225035">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5560315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19660481">
    <w:abstractNumId w:val="89"/>
  </w:num>
  <w:num w:numId="109" w16cid:durableId="11957687">
    <w:abstractNumId w:val="43"/>
  </w:num>
  <w:num w:numId="110" w16cid:durableId="13382694">
    <w:abstractNumId w:val="71"/>
  </w:num>
  <w:num w:numId="111" w16cid:durableId="1618221629">
    <w:abstractNumId w:val="74"/>
  </w:num>
  <w:num w:numId="112" w16cid:durableId="1486094487">
    <w:abstractNumId w:val="56"/>
  </w:num>
  <w:num w:numId="113" w16cid:durableId="468475017">
    <w:abstractNumId w:val="108"/>
  </w:num>
  <w:num w:numId="114" w16cid:durableId="1834373799">
    <w:abstractNumId w:val="99"/>
  </w:num>
  <w:num w:numId="115" w16cid:durableId="848253388">
    <w:abstractNumId w:val="1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forms" w:enforcement="1" w:cryptProviderType="rsaAES" w:cryptAlgorithmClass="hash" w:cryptAlgorithmType="typeAny" w:cryptAlgorithmSid="14" w:cryptSpinCount="100000" w:hash="lK+WToHjCtQ1O3drDJKeFcKNXQBTuLoR2vvgwru2HlVafAJAW98Al/xTSuVHYp3OZBivFFNLpXScV2moVCEAew==" w:salt="mP6PcIEqGRgT+7Gpc/ZuU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9625A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27980"/>
    <w:rsid w:val="001360C1"/>
    <w:rsid w:val="0013639C"/>
    <w:rsid w:val="00140E3E"/>
    <w:rsid w:val="00142A85"/>
    <w:rsid w:val="00147B7F"/>
    <w:rsid w:val="00152FC3"/>
    <w:rsid w:val="00154E27"/>
    <w:rsid w:val="00155B0A"/>
    <w:rsid w:val="001603DD"/>
    <w:rsid w:val="00162074"/>
    <w:rsid w:val="0016758B"/>
    <w:rsid w:val="00173151"/>
    <w:rsid w:val="0017740C"/>
    <w:rsid w:val="00183E6C"/>
    <w:rsid w:val="0018455C"/>
    <w:rsid w:val="00187A90"/>
    <w:rsid w:val="00187BA4"/>
    <w:rsid w:val="00190205"/>
    <w:rsid w:val="00190634"/>
    <w:rsid w:val="00194356"/>
    <w:rsid w:val="00194646"/>
    <w:rsid w:val="00194D82"/>
    <w:rsid w:val="00195AD8"/>
    <w:rsid w:val="00196C6D"/>
    <w:rsid w:val="0019787E"/>
    <w:rsid w:val="001A396E"/>
    <w:rsid w:val="001A6E4F"/>
    <w:rsid w:val="001B5880"/>
    <w:rsid w:val="001C1D6C"/>
    <w:rsid w:val="001C42B2"/>
    <w:rsid w:val="001C45EA"/>
    <w:rsid w:val="001D2EB0"/>
    <w:rsid w:val="001D577C"/>
    <w:rsid w:val="001D5CB8"/>
    <w:rsid w:val="001E249F"/>
    <w:rsid w:val="001E3162"/>
    <w:rsid w:val="001E77A6"/>
    <w:rsid w:val="001F7390"/>
    <w:rsid w:val="001F7527"/>
    <w:rsid w:val="00201142"/>
    <w:rsid w:val="002019E8"/>
    <w:rsid w:val="00206BE2"/>
    <w:rsid w:val="0021134F"/>
    <w:rsid w:val="0021699B"/>
    <w:rsid w:val="0022765F"/>
    <w:rsid w:val="00230F1F"/>
    <w:rsid w:val="002333DB"/>
    <w:rsid w:val="002406B9"/>
    <w:rsid w:val="00241175"/>
    <w:rsid w:val="002439E4"/>
    <w:rsid w:val="00244639"/>
    <w:rsid w:val="002464D3"/>
    <w:rsid w:val="002477DE"/>
    <w:rsid w:val="00252119"/>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0EBC"/>
    <w:rsid w:val="002A5EA3"/>
    <w:rsid w:val="002A699E"/>
    <w:rsid w:val="002B05F5"/>
    <w:rsid w:val="002B1F63"/>
    <w:rsid w:val="002B28B5"/>
    <w:rsid w:val="002B41F5"/>
    <w:rsid w:val="002B6F62"/>
    <w:rsid w:val="002C2088"/>
    <w:rsid w:val="002C57A2"/>
    <w:rsid w:val="002C6BE9"/>
    <w:rsid w:val="002D36A4"/>
    <w:rsid w:val="002D3958"/>
    <w:rsid w:val="002D42F8"/>
    <w:rsid w:val="002D7129"/>
    <w:rsid w:val="002E1824"/>
    <w:rsid w:val="002E3527"/>
    <w:rsid w:val="002E6795"/>
    <w:rsid w:val="002E767A"/>
    <w:rsid w:val="002E7702"/>
    <w:rsid w:val="002F053A"/>
    <w:rsid w:val="002F0D5C"/>
    <w:rsid w:val="002F1F34"/>
    <w:rsid w:val="00300A4B"/>
    <w:rsid w:val="00300A5E"/>
    <w:rsid w:val="0030163C"/>
    <w:rsid w:val="0030375A"/>
    <w:rsid w:val="00303E0A"/>
    <w:rsid w:val="00307DB2"/>
    <w:rsid w:val="00311DA1"/>
    <w:rsid w:val="0031381A"/>
    <w:rsid w:val="00313880"/>
    <w:rsid w:val="00326E86"/>
    <w:rsid w:val="0033148B"/>
    <w:rsid w:val="00353ACB"/>
    <w:rsid w:val="003611EC"/>
    <w:rsid w:val="00365606"/>
    <w:rsid w:val="00365C9A"/>
    <w:rsid w:val="0036671C"/>
    <w:rsid w:val="003711DC"/>
    <w:rsid w:val="00371280"/>
    <w:rsid w:val="0037328F"/>
    <w:rsid w:val="00374512"/>
    <w:rsid w:val="00374E02"/>
    <w:rsid w:val="003802F8"/>
    <w:rsid w:val="0038230E"/>
    <w:rsid w:val="003907BE"/>
    <w:rsid w:val="003967B2"/>
    <w:rsid w:val="003A3B5A"/>
    <w:rsid w:val="003A6C53"/>
    <w:rsid w:val="003B2E08"/>
    <w:rsid w:val="003C6918"/>
    <w:rsid w:val="003D05E9"/>
    <w:rsid w:val="003D341B"/>
    <w:rsid w:val="003D48DF"/>
    <w:rsid w:val="003E47D5"/>
    <w:rsid w:val="003E4E42"/>
    <w:rsid w:val="003E538C"/>
    <w:rsid w:val="003E6890"/>
    <w:rsid w:val="003F082C"/>
    <w:rsid w:val="003F1747"/>
    <w:rsid w:val="003F1B01"/>
    <w:rsid w:val="003F3A38"/>
    <w:rsid w:val="003F45CF"/>
    <w:rsid w:val="004109AB"/>
    <w:rsid w:val="004112F3"/>
    <w:rsid w:val="00414480"/>
    <w:rsid w:val="0042224E"/>
    <w:rsid w:val="00422A57"/>
    <w:rsid w:val="0042318D"/>
    <w:rsid w:val="00426A3E"/>
    <w:rsid w:val="004326F8"/>
    <w:rsid w:val="00435319"/>
    <w:rsid w:val="00437E6B"/>
    <w:rsid w:val="0044039F"/>
    <w:rsid w:val="0044090A"/>
    <w:rsid w:val="00442156"/>
    <w:rsid w:val="004433CE"/>
    <w:rsid w:val="00445EF5"/>
    <w:rsid w:val="00450818"/>
    <w:rsid w:val="004549FA"/>
    <w:rsid w:val="004571B5"/>
    <w:rsid w:val="00460959"/>
    <w:rsid w:val="004651A7"/>
    <w:rsid w:val="004651CF"/>
    <w:rsid w:val="00467EB6"/>
    <w:rsid w:val="004705B1"/>
    <w:rsid w:val="00474A16"/>
    <w:rsid w:val="00474FB4"/>
    <w:rsid w:val="0047593A"/>
    <w:rsid w:val="00481439"/>
    <w:rsid w:val="0048229D"/>
    <w:rsid w:val="00492B19"/>
    <w:rsid w:val="004A1D40"/>
    <w:rsid w:val="004A3292"/>
    <w:rsid w:val="004A4DB8"/>
    <w:rsid w:val="004B0C3B"/>
    <w:rsid w:val="004B24F8"/>
    <w:rsid w:val="004B4536"/>
    <w:rsid w:val="004B5B3A"/>
    <w:rsid w:val="004C2A9A"/>
    <w:rsid w:val="004C5713"/>
    <w:rsid w:val="004C744C"/>
    <w:rsid w:val="004C752B"/>
    <w:rsid w:val="004D06AC"/>
    <w:rsid w:val="004D2E2F"/>
    <w:rsid w:val="004D2EC6"/>
    <w:rsid w:val="004D614B"/>
    <w:rsid w:val="004E7265"/>
    <w:rsid w:val="004F055E"/>
    <w:rsid w:val="004F0DF9"/>
    <w:rsid w:val="004F106E"/>
    <w:rsid w:val="00501DB2"/>
    <w:rsid w:val="005021BF"/>
    <w:rsid w:val="00507405"/>
    <w:rsid w:val="00510564"/>
    <w:rsid w:val="00510F27"/>
    <w:rsid w:val="005116C4"/>
    <w:rsid w:val="00516416"/>
    <w:rsid w:val="00517162"/>
    <w:rsid w:val="00517E03"/>
    <w:rsid w:val="00523CCA"/>
    <w:rsid w:val="00527BD5"/>
    <w:rsid w:val="00533238"/>
    <w:rsid w:val="005370E6"/>
    <w:rsid w:val="00540FAA"/>
    <w:rsid w:val="005440AC"/>
    <w:rsid w:val="0055033B"/>
    <w:rsid w:val="005545A3"/>
    <w:rsid w:val="00556898"/>
    <w:rsid w:val="0055768C"/>
    <w:rsid w:val="005613A5"/>
    <w:rsid w:val="005616B8"/>
    <w:rsid w:val="00562267"/>
    <w:rsid w:val="00564369"/>
    <w:rsid w:val="005649FE"/>
    <w:rsid w:val="00565D31"/>
    <w:rsid w:val="00574B45"/>
    <w:rsid w:val="0057584E"/>
    <w:rsid w:val="00576954"/>
    <w:rsid w:val="0058130E"/>
    <w:rsid w:val="0059085A"/>
    <w:rsid w:val="00594542"/>
    <w:rsid w:val="00596748"/>
    <w:rsid w:val="005967CC"/>
    <w:rsid w:val="005A1CF8"/>
    <w:rsid w:val="005B2B7A"/>
    <w:rsid w:val="005B5D2B"/>
    <w:rsid w:val="005B62AC"/>
    <w:rsid w:val="005C14E7"/>
    <w:rsid w:val="005C178F"/>
    <w:rsid w:val="005C1F9D"/>
    <w:rsid w:val="005C3BB7"/>
    <w:rsid w:val="005C5833"/>
    <w:rsid w:val="005C5D6F"/>
    <w:rsid w:val="005E1C08"/>
    <w:rsid w:val="00602E70"/>
    <w:rsid w:val="00604F83"/>
    <w:rsid w:val="00611A9E"/>
    <w:rsid w:val="00612058"/>
    <w:rsid w:val="00631C78"/>
    <w:rsid w:val="006344BF"/>
    <w:rsid w:val="006351C1"/>
    <w:rsid w:val="00641D95"/>
    <w:rsid w:val="00643153"/>
    <w:rsid w:val="00645948"/>
    <w:rsid w:val="00647CFC"/>
    <w:rsid w:val="006550F1"/>
    <w:rsid w:val="006556C9"/>
    <w:rsid w:val="00665195"/>
    <w:rsid w:val="00665DAF"/>
    <w:rsid w:val="0067038E"/>
    <w:rsid w:val="00671B8A"/>
    <w:rsid w:val="00672911"/>
    <w:rsid w:val="00675A06"/>
    <w:rsid w:val="00680F25"/>
    <w:rsid w:val="00681E65"/>
    <w:rsid w:val="00687833"/>
    <w:rsid w:val="006A364F"/>
    <w:rsid w:val="006B065F"/>
    <w:rsid w:val="006B18A1"/>
    <w:rsid w:val="006B7F0D"/>
    <w:rsid w:val="006C0816"/>
    <w:rsid w:val="006C3C32"/>
    <w:rsid w:val="006C54E5"/>
    <w:rsid w:val="006C7730"/>
    <w:rsid w:val="006D3445"/>
    <w:rsid w:val="006D721E"/>
    <w:rsid w:val="006E3342"/>
    <w:rsid w:val="006E4264"/>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429A6"/>
    <w:rsid w:val="007453F9"/>
    <w:rsid w:val="007502F4"/>
    <w:rsid w:val="00751FB4"/>
    <w:rsid w:val="00752EDE"/>
    <w:rsid w:val="00753CB5"/>
    <w:rsid w:val="00763BAB"/>
    <w:rsid w:val="0076648A"/>
    <w:rsid w:val="00766B6A"/>
    <w:rsid w:val="00770E38"/>
    <w:rsid w:val="007710FA"/>
    <w:rsid w:val="00776365"/>
    <w:rsid w:val="00782F20"/>
    <w:rsid w:val="00790BF3"/>
    <w:rsid w:val="0079176E"/>
    <w:rsid w:val="007920FD"/>
    <w:rsid w:val="00794424"/>
    <w:rsid w:val="00796DDA"/>
    <w:rsid w:val="00797250"/>
    <w:rsid w:val="007A3D70"/>
    <w:rsid w:val="007A52B1"/>
    <w:rsid w:val="007B0099"/>
    <w:rsid w:val="007B1062"/>
    <w:rsid w:val="007B2D5C"/>
    <w:rsid w:val="007B53FC"/>
    <w:rsid w:val="007D1557"/>
    <w:rsid w:val="007D5329"/>
    <w:rsid w:val="007D7E3A"/>
    <w:rsid w:val="007E6F7E"/>
    <w:rsid w:val="007E77C9"/>
    <w:rsid w:val="007F1860"/>
    <w:rsid w:val="007F19D4"/>
    <w:rsid w:val="007F373D"/>
    <w:rsid w:val="007F48BA"/>
    <w:rsid w:val="007F5557"/>
    <w:rsid w:val="00803963"/>
    <w:rsid w:val="0080521F"/>
    <w:rsid w:val="00806E41"/>
    <w:rsid w:val="00811832"/>
    <w:rsid w:val="008132D9"/>
    <w:rsid w:val="008206CF"/>
    <w:rsid w:val="00825CA8"/>
    <w:rsid w:val="00827053"/>
    <w:rsid w:val="00830454"/>
    <w:rsid w:val="00834F20"/>
    <w:rsid w:val="0083731A"/>
    <w:rsid w:val="00837AA2"/>
    <w:rsid w:val="0084323A"/>
    <w:rsid w:val="00843A1E"/>
    <w:rsid w:val="008520A2"/>
    <w:rsid w:val="00864730"/>
    <w:rsid w:val="008648F0"/>
    <w:rsid w:val="00865CF1"/>
    <w:rsid w:val="00867C67"/>
    <w:rsid w:val="00871189"/>
    <w:rsid w:val="008743A4"/>
    <w:rsid w:val="00875137"/>
    <w:rsid w:val="0087525B"/>
    <w:rsid w:val="00875C1B"/>
    <w:rsid w:val="0088602C"/>
    <w:rsid w:val="008926D3"/>
    <w:rsid w:val="00896477"/>
    <w:rsid w:val="00896920"/>
    <w:rsid w:val="00897C60"/>
    <w:rsid w:val="008B3CF2"/>
    <w:rsid w:val="008B435F"/>
    <w:rsid w:val="008B4D5D"/>
    <w:rsid w:val="008C2AFE"/>
    <w:rsid w:val="008D3BC9"/>
    <w:rsid w:val="008D440E"/>
    <w:rsid w:val="008D7323"/>
    <w:rsid w:val="008E258B"/>
    <w:rsid w:val="008E4A45"/>
    <w:rsid w:val="008E500F"/>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C59"/>
    <w:rsid w:val="00951D66"/>
    <w:rsid w:val="009606C8"/>
    <w:rsid w:val="009625A0"/>
    <w:rsid w:val="00962803"/>
    <w:rsid w:val="00967E43"/>
    <w:rsid w:val="00972D3C"/>
    <w:rsid w:val="00975186"/>
    <w:rsid w:val="0098679C"/>
    <w:rsid w:val="00987546"/>
    <w:rsid w:val="0099215C"/>
    <w:rsid w:val="00996215"/>
    <w:rsid w:val="009A10D1"/>
    <w:rsid w:val="009B1719"/>
    <w:rsid w:val="009B7681"/>
    <w:rsid w:val="009C0761"/>
    <w:rsid w:val="009C36BC"/>
    <w:rsid w:val="009C4D92"/>
    <w:rsid w:val="009C5A3C"/>
    <w:rsid w:val="009C6F47"/>
    <w:rsid w:val="009D0653"/>
    <w:rsid w:val="009D1556"/>
    <w:rsid w:val="009D15A0"/>
    <w:rsid w:val="009D3DAC"/>
    <w:rsid w:val="009D45AE"/>
    <w:rsid w:val="009D52B4"/>
    <w:rsid w:val="009E1E03"/>
    <w:rsid w:val="009E20DA"/>
    <w:rsid w:val="009E6CDF"/>
    <w:rsid w:val="009F0499"/>
    <w:rsid w:val="009F35B7"/>
    <w:rsid w:val="00A02FC5"/>
    <w:rsid w:val="00A0523D"/>
    <w:rsid w:val="00A06B04"/>
    <w:rsid w:val="00A07863"/>
    <w:rsid w:val="00A07F18"/>
    <w:rsid w:val="00A113C2"/>
    <w:rsid w:val="00A226CA"/>
    <w:rsid w:val="00A23623"/>
    <w:rsid w:val="00A24A21"/>
    <w:rsid w:val="00A25D55"/>
    <w:rsid w:val="00A3222F"/>
    <w:rsid w:val="00A324BB"/>
    <w:rsid w:val="00A35392"/>
    <w:rsid w:val="00A44545"/>
    <w:rsid w:val="00A4516F"/>
    <w:rsid w:val="00A51D1C"/>
    <w:rsid w:val="00A53DA1"/>
    <w:rsid w:val="00A54429"/>
    <w:rsid w:val="00A563CA"/>
    <w:rsid w:val="00A56F4D"/>
    <w:rsid w:val="00A577B2"/>
    <w:rsid w:val="00A602FE"/>
    <w:rsid w:val="00A74BE3"/>
    <w:rsid w:val="00A75CAF"/>
    <w:rsid w:val="00A849E6"/>
    <w:rsid w:val="00A94600"/>
    <w:rsid w:val="00A9471C"/>
    <w:rsid w:val="00A97F69"/>
    <w:rsid w:val="00AA0141"/>
    <w:rsid w:val="00AA2016"/>
    <w:rsid w:val="00AA2F3E"/>
    <w:rsid w:val="00AA4731"/>
    <w:rsid w:val="00AB1D26"/>
    <w:rsid w:val="00AB62BC"/>
    <w:rsid w:val="00AC4497"/>
    <w:rsid w:val="00AC5E71"/>
    <w:rsid w:val="00AC64AB"/>
    <w:rsid w:val="00AD11AF"/>
    <w:rsid w:val="00AD59A9"/>
    <w:rsid w:val="00AD5B4B"/>
    <w:rsid w:val="00AD5FA0"/>
    <w:rsid w:val="00AE2E76"/>
    <w:rsid w:val="00AE6AAA"/>
    <w:rsid w:val="00AE7622"/>
    <w:rsid w:val="00AF163C"/>
    <w:rsid w:val="00AF1E20"/>
    <w:rsid w:val="00AF1FC3"/>
    <w:rsid w:val="00AF6783"/>
    <w:rsid w:val="00AF6FD5"/>
    <w:rsid w:val="00B024E7"/>
    <w:rsid w:val="00B051EE"/>
    <w:rsid w:val="00B05269"/>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39EC"/>
    <w:rsid w:val="00B97D65"/>
    <w:rsid w:val="00BA2F03"/>
    <w:rsid w:val="00BB0C69"/>
    <w:rsid w:val="00BB1A3C"/>
    <w:rsid w:val="00BB3874"/>
    <w:rsid w:val="00BB77EA"/>
    <w:rsid w:val="00BB7D9B"/>
    <w:rsid w:val="00BC1FB2"/>
    <w:rsid w:val="00BC48DC"/>
    <w:rsid w:val="00BC5412"/>
    <w:rsid w:val="00BC7340"/>
    <w:rsid w:val="00BD49C5"/>
    <w:rsid w:val="00BD4BF4"/>
    <w:rsid w:val="00BE3FCF"/>
    <w:rsid w:val="00BE64A6"/>
    <w:rsid w:val="00BE7956"/>
    <w:rsid w:val="00BE7F7A"/>
    <w:rsid w:val="00C0078D"/>
    <w:rsid w:val="00C017AF"/>
    <w:rsid w:val="00C03C4C"/>
    <w:rsid w:val="00C043C8"/>
    <w:rsid w:val="00C0464C"/>
    <w:rsid w:val="00C06305"/>
    <w:rsid w:val="00C12B1F"/>
    <w:rsid w:val="00C20118"/>
    <w:rsid w:val="00C21CAE"/>
    <w:rsid w:val="00C22C66"/>
    <w:rsid w:val="00C245E0"/>
    <w:rsid w:val="00C24B27"/>
    <w:rsid w:val="00C2780C"/>
    <w:rsid w:val="00C32C8F"/>
    <w:rsid w:val="00C33424"/>
    <w:rsid w:val="00C33640"/>
    <w:rsid w:val="00C34C97"/>
    <w:rsid w:val="00C3561B"/>
    <w:rsid w:val="00C356D3"/>
    <w:rsid w:val="00C358DB"/>
    <w:rsid w:val="00C37156"/>
    <w:rsid w:val="00C41BF1"/>
    <w:rsid w:val="00C4396F"/>
    <w:rsid w:val="00C44522"/>
    <w:rsid w:val="00C530C4"/>
    <w:rsid w:val="00C62309"/>
    <w:rsid w:val="00C66C4F"/>
    <w:rsid w:val="00C71042"/>
    <w:rsid w:val="00C7166F"/>
    <w:rsid w:val="00C719C1"/>
    <w:rsid w:val="00C71EE6"/>
    <w:rsid w:val="00C80958"/>
    <w:rsid w:val="00C81CE7"/>
    <w:rsid w:val="00C86F19"/>
    <w:rsid w:val="00C91EB9"/>
    <w:rsid w:val="00C9355C"/>
    <w:rsid w:val="00CA0B1C"/>
    <w:rsid w:val="00CA10CF"/>
    <w:rsid w:val="00CA335B"/>
    <w:rsid w:val="00CA4F88"/>
    <w:rsid w:val="00CB218F"/>
    <w:rsid w:val="00CB3576"/>
    <w:rsid w:val="00CB3AAB"/>
    <w:rsid w:val="00CC2C51"/>
    <w:rsid w:val="00CD0ADE"/>
    <w:rsid w:val="00CD31D0"/>
    <w:rsid w:val="00CD3A39"/>
    <w:rsid w:val="00CD6DE1"/>
    <w:rsid w:val="00CE0CC9"/>
    <w:rsid w:val="00CE1720"/>
    <w:rsid w:val="00CE3406"/>
    <w:rsid w:val="00CE3686"/>
    <w:rsid w:val="00CE452E"/>
    <w:rsid w:val="00CE693B"/>
    <w:rsid w:val="00CF00BE"/>
    <w:rsid w:val="00CF15DF"/>
    <w:rsid w:val="00CF366B"/>
    <w:rsid w:val="00CF4244"/>
    <w:rsid w:val="00CF46B7"/>
    <w:rsid w:val="00CF641B"/>
    <w:rsid w:val="00D00F5B"/>
    <w:rsid w:val="00D01BE9"/>
    <w:rsid w:val="00D04FCD"/>
    <w:rsid w:val="00D16ABE"/>
    <w:rsid w:val="00D27B6A"/>
    <w:rsid w:val="00D317E6"/>
    <w:rsid w:val="00D40D2F"/>
    <w:rsid w:val="00D42E1A"/>
    <w:rsid w:val="00D5000C"/>
    <w:rsid w:val="00D656BA"/>
    <w:rsid w:val="00D72790"/>
    <w:rsid w:val="00D77421"/>
    <w:rsid w:val="00D80D8B"/>
    <w:rsid w:val="00D902D6"/>
    <w:rsid w:val="00D91E5E"/>
    <w:rsid w:val="00D91F36"/>
    <w:rsid w:val="00D973D2"/>
    <w:rsid w:val="00D979DE"/>
    <w:rsid w:val="00DA0C5D"/>
    <w:rsid w:val="00DA30DA"/>
    <w:rsid w:val="00DA48E9"/>
    <w:rsid w:val="00DA5E14"/>
    <w:rsid w:val="00DA6EDF"/>
    <w:rsid w:val="00DB08C5"/>
    <w:rsid w:val="00DB13BB"/>
    <w:rsid w:val="00DB4D19"/>
    <w:rsid w:val="00DC1068"/>
    <w:rsid w:val="00DC4E02"/>
    <w:rsid w:val="00DD00E7"/>
    <w:rsid w:val="00DD48F8"/>
    <w:rsid w:val="00DD5B49"/>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6A13"/>
    <w:rsid w:val="00E279D2"/>
    <w:rsid w:val="00E34E22"/>
    <w:rsid w:val="00E3677C"/>
    <w:rsid w:val="00E3782F"/>
    <w:rsid w:val="00E410ED"/>
    <w:rsid w:val="00E432DF"/>
    <w:rsid w:val="00E444D7"/>
    <w:rsid w:val="00E453B9"/>
    <w:rsid w:val="00E47C5B"/>
    <w:rsid w:val="00E52785"/>
    <w:rsid w:val="00E60094"/>
    <w:rsid w:val="00E6083B"/>
    <w:rsid w:val="00E62D09"/>
    <w:rsid w:val="00E63238"/>
    <w:rsid w:val="00E66637"/>
    <w:rsid w:val="00E71EFD"/>
    <w:rsid w:val="00E757D3"/>
    <w:rsid w:val="00E92754"/>
    <w:rsid w:val="00E939D3"/>
    <w:rsid w:val="00EA094F"/>
    <w:rsid w:val="00EA3091"/>
    <w:rsid w:val="00EA5742"/>
    <w:rsid w:val="00EA6293"/>
    <w:rsid w:val="00EA7CE7"/>
    <w:rsid w:val="00EB1961"/>
    <w:rsid w:val="00EB3B8E"/>
    <w:rsid w:val="00EB3BA2"/>
    <w:rsid w:val="00EB6F04"/>
    <w:rsid w:val="00EB7F5E"/>
    <w:rsid w:val="00EC0C33"/>
    <w:rsid w:val="00EC1945"/>
    <w:rsid w:val="00EC3910"/>
    <w:rsid w:val="00ED19B1"/>
    <w:rsid w:val="00ED4DAE"/>
    <w:rsid w:val="00ED5F65"/>
    <w:rsid w:val="00ED699E"/>
    <w:rsid w:val="00EE4B3D"/>
    <w:rsid w:val="00F03D16"/>
    <w:rsid w:val="00F04962"/>
    <w:rsid w:val="00F1057E"/>
    <w:rsid w:val="00F20356"/>
    <w:rsid w:val="00F209EB"/>
    <w:rsid w:val="00F22124"/>
    <w:rsid w:val="00F2283F"/>
    <w:rsid w:val="00F25F75"/>
    <w:rsid w:val="00F313AF"/>
    <w:rsid w:val="00F32A9F"/>
    <w:rsid w:val="00F342C4"/>
    <w:rsid w:val="00F41E4A"/>
    <w:rsid w:val="00F43686"/>
    <w:rsid w:val="00F441FE"/>
    <w:rsid w:val="00F516CB"/>
    <w:rsid w:val="00F53C7B"/>
    <w:rsid w:val="00F548BB"/>
    <w:rsid w:val="00F60804"/>
    <w:rsid w:val="00F74705"/>
    <w:rsid w:val="00F777CC"/>
    <w:rsid w:val="00F86603"/>
    <w:rsid w:val="00F866B4"/>
    <w:rsid w:val="00F86BA2"/>
    <w:rsid w:val="00F9557A"/>
    <w:rsid w:val="00F965F8"/>
    <w:rsid w:val="00F97ED3"/>
    <w:rsid w:val="00FA160D"/>
    <w:rsid w:val="00FA2120"/>
    <w:rsid w:val="00FA22CB"/>
    <w:rsid w:val="00FA470A"/>
    <w:rsid w:val="00FA5E58"/>
    <w:rsid w:val="00FA6D07"/>
    <w:rsid w:val="00FA7CB9"/>
    <w:rsid w:val="00FB0C30"/>
    <w:rsid w:val="00FB143C"/>
    <w:rsid w:val="00FB216B"/>
    <w:rsid w:val="00FB3939"/>
    <w:rsid w:val="00FB7843"/>
    <w:rsid w:val="00FC462F"/>
    <w:rsid w:val="00FD3C4C"/>
    <w:rsid w:val="00FD418B"/>
    <w:rsid w:val="00FD5982"/>
    <w:rsid w:val="00FE082A"/>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C9A6"/>
  <w15:docId w15:val="{37F6E7F1-80D7-4781-A9D8-D8B0D978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5EA"/>
    <w:pPr>
      <w:spacing w:before="120" w:after="120" w:line="276" w:lineRule="auto"/>
      <w:jc w:val="both"/>
    </w:pPr>
    <w:rPr>
      <w:rFonts w:ascii="Segoe UI Light" w:hAnsi="Segoe UI Light" w:cs="Segoe UI Light"/>
    </w:rPr>
  </w:style>
  <w:style w:type="paragraph" w:styleId="Heading1">
    <w:name w:val="heading 1"/>
    <w:basedOn w:val="Normal"/>
    <w:next w:val="Normal"/>
    <w:link w:val="Heading1Char"/>
    <w:autoRedefine/>
    <w:qFormat/>
    <w:rsid w:val="00CF366B"/>
    <w:pPr>
      <w:keepNext/>
      <w:keepLines/>
      <w:pBdr>
        <w:bottom w:val="single" w:sz="36" w:space="1" w:color="1899D2"/>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5545A3"/>
    <w:pPr>
      <w:keepNext/>
      <w:keepLines/>
      <w:spacing w:before="40"/>
      <w:jc w:val="left"/>
      <w:outlineLvl w:val="1"/>
    </w:pPr>
    <w:rPr>
      <w:rFonts w:eastAsiaTheme="majorEastAsia"/>
      <w:b/>
      <w:bCs/>
      <w:sz w:val="28"/>
      <w:szCs w:val="28"/>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CF366B"/>
    <w:rPr>
      <w:rFonts w:ascii="Segoe UI Light" w:eastAsiaTheme="majorEastAsia" w:hAnsi="Segoe UI Light" w:cs="Segoe UI Light"/>
      <w:bCs/>
      <w:sz w:val="32"/>
      <w:szCs w:val="32"/>
      <w:u w:color="FD972B"/>
      <w:lang w:eastAsia="en-GB"/>
    </w:rPr>
  </w:style>
  <w:style w:type="character" w:customStyle="1" w:styleId="Heading2Char">
    <w:name w:val="Heading 2 Char"/>
    <w:basedOn w:val="DefaultParagraphFont"/>
    <w:link w:val="Heading2"/>
    <w:qFormat/>
    <w:rsid w:val="005545A3"/>
    <w:rPr>
      <w:rFonts w:ascii="Segoe UI Light" w:eastAsiaTheme="majorEastAsia" w:hAnsi="Segoe UI Light" w:cs="Segoe UI Light"/>
      <w:b/>
      <w:bCs/>
      <w:sz w:val="28"/>
      <w:szCs w:val="28"/>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uiPriority w:val="34"/>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tyle">
    <w:name w:val="Bullet Style"/>
    <w:basedOn w:val="Normal"/>
    <w:link w:val="BulletStyleChar"/>
    <w:qFormat/>
    <w:rsid w:val="00D27B6A"/>
    <w:pPr>
      <w:numPr>
        <w:numId w:val="11"/>
      </w:numPr>
      <w:spacing w:line="240" w:lineRule="auto"/>
      <w:ind w:left="567" w:hanging="283"/>
    </w:pPr>
    <w:rPr>
      <w:color w:val="000000" w:themeColor="text1"/>
      <w:lang w:val="en-ZW"/>
    </w:rPr>
  </w:style>
  <w:style w:type="character" w:customStyle="1" w:styleId="BulletStyleChar">
    <w:name w:val="Bullet Style Char"/>
    <w:basedOn w:val="DefaultParagraphFont"/>
    <w:link w:val="BulletStyle"/>
    <w:rsid w:val="00D27B6A"/>
    <w:rPr>
      <w:rFonts w:ascii="Segoe UI Light" w:hAnsi="Segoe UI Light" w:cs="Segoe UI Light"/>
      <w:color w:val="000000" w:themeColor="text1"/>
      <w:lang w:val="en-ZW"/>
    </w:rPr>
  </w:style>
  <w:style w:type="character" w:styleId="PlaceholderText">
    <w:name w:val="Placeholder Text"/>
    <w:basedOn w:val="DefaultParagraphFont"/>
    <w:uiPriority w:val="99"/>
    <w:semiHidden/>
    <w:rsid w:val="00FD418B"/>
    <w:rPr>
      <w:color w:val="666666"/>
    </w:rPr>
  </w:style>
  <w:style w:type="paragraph" w:customStyle="1" w:styleId="Sub-BulletedList">
    <w:name w:val="Sub-Bulleted List"/>
    <w:basedOn w:val="Normal"/>
    <w:link w:val="Sub-BulletedListChar"/>
    <w:rsid w:val="004C752B"/>
    <w:pPr>
      <w:numPr>
        <w:numId w:val="96"/>
      </w:numPr>
    </w:pPr>
  </w:style>
  <w:style w:type="paragraph" w:customStyle="1" w:styleId="Sub-Bullets">
    <w:name w:val="Sub-Bullets"/>
    <w:basedOn w:val="Sub-BulletedList"/>
    <w:link w:val="Sub-BulletsChar"/>
    <w:qFormat/>
    <w:rsid w:val="004C752B"/>
    <w:pPr>
      <w:spacing w:line="240" w:lineRule="auto"/>
      <w:ind w:left="993"/>
    </w:pPr>
  </w:style>
  <w:style w:type="character" w:customStyle="1" w:styleId="Sub-BulletedListChar">
    <w:name w:val="Sub-Bulleted List Char"/>
    <w:basedOn w:val="DefaultParagraphFont"/>
    <w:link w:val="Sub-BulletedList"/>
    <w:rsid w:val="004C752B"/>
    <w:rPr>
      <w:rFonts w:ascii="Segoe UI Light" w:hAnsi="Segoe UI Light" w:cs="Segoe UI Light"/>
    </w:rPr>
  </w:style>
  <w:style w:type="character" w:customStyle="1" w:styleId="Sub-BulletsChar">
    <w:name w:val="Sub-Bullets Char"/>
    <w:basedOn w:val="Sub-BulletedListChar"/>
    <w:link w:val="Sub-Bullets"/>
    <w:rsid w:val="004C752B"/>
    <w:rPr>
      <w:rFonts w:ascii="Segoe UI Light" w:hAnsi="Segoe UI Light" w:cs="Segoe U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898053367">
      <w:bodyDiv w:val="1"/>
      <w:marLeft w:val="0"/>
      <w:marRight w:val="0"/>
      <w:marTop w:val="0"/>
      <w:marBottom w:val="0"/>
      <w:divBdr>
        <w:top w:val="none" w:sz="0" w:space="0" w:color="auto"/>
        <w:left w:val="none" w:sz="0" w:space="0" w:color="auto"/>
        <w:bottom w:val="none" w:sz="0" w:space="0" w:color="auto"/>
        <w:right w:val="none" w:sz="0" w:space="0" w:color="auto"/>
      </w:divBdr>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567110091">
      <w:bodyDiv w:val="1"/>
      <w:marLeft w:val="0"/>
      <w:marRight w:val="0"/>
      <w:marTop w:val="0"/>
      <w:marBottom w:val="0"/>
      <w:divBdr>
        <w:top w:val="none" w:sz="0" w:space="0" w:color="auto"/>
        <w:left w:val="none" w:sz="0" w:space="0" w:color="auto"/>
        <w:bottom w:val="none" w:sz="0" w:space="0" w:color="auto"/>
        <w:right w:val="none" w:sz="0" w:space="0" w:color="auto"/>
      </w:divBdr>
    </w:div>
    <w:div w:id="1612585639">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bel\Documents\Content%20Editing\December\Workbooks\AUMM_\AIE_Formative%20Activities%20Template_V070322%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D464F0D-39DF-4367-89C4-D897FC808A70}"/>
      </w:docPartPr>
      <w:docPartBody>
        <w:p w:rsidR="00184206" w:rsidRDefault="00086D9E">
          <w:r w:rsidRPr="00207FF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omplex">
    <w:charset w:val="00"/>
    <w:family w:val="auto"/>
    <w:pitch w:val="variable"/>
    <w:sig w:usb0="20002A87" w:usb1="00001800"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9E"/>
    <w:rsid w:val="00077029"/>
    <w:rsid w:val="00086D9E"/>
    <w:rsid w:val="00184206"/>
    <w:rsid w:val="004A29BA"/>
    <w:rsid w:val="007F17FB"/>
    <w:rsid w:val="009252AA"/>
    <w:rsid w:val="00B75555"/>
    <w:rsid w:val="00ED48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Z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555"/>
    <w:rPr>
      <w:color w:val="666666"/>
    </w:rPr>
  </w:style>
  <w:style w:type="paragraph" w:customStyle="1" w:styleId="90B75A648B7E4EE99A60851799CB11C9">
    <w:name w:val="90B75A648B7E4EE99A60851799CB11C9"/>
    <w:rsid w:val="00B755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1EE3B901-9BA3-4097-9C15-B6DD5B806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f828c-2393-4f62-a394-5356d713f9e4"/>
    <ds:schemaRef ds:uri="ca649a21-14b7-4225-b5bb-b7a608aeb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 ds:uri="http://schemas.microsoft.com/sharepoint/v3"/>
  </ds:schemaRefs>
</ds:datastoreItem>
</file>

<file path=customXml/itemProps4.xml><?xml version="1.0" encoding="utf-8"?>
<ds:datastoreItem xmlns:ds="http://schemas.openxmlformats.org/officeDocument/2006/customXml" ds:itemID="{0C1D493A-1B80-4ECC-89CA-6B62CD0DAA81}">
  <ds:schemaRefs>
    <ds:schemaRef ds:uri="office.server.policy"/>
  </ds:schemaRefs>
</ds:datastoreItem>
</file>

<file path=customXml/itemProps5.xml><?xml version="1.0" encoding="utf-8"?>
<ds:datastoreItem xmlns:ds="http://schemas.openxmlformats.org/officeDocument/2006/customXml" ds:itemID="{32343C5D-7BE2-4F77-AEC3-ED8E1D5CD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AIE_Formative Activities Template_V070322 - Copy</Template>
  <TotalTime>170</TotalTime>
  <Pages>4</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dc:creator>
  <cp:keywords/>
  <dc:description/>
  <cp:lastModifiedBy>Danel VdV</cp:lastModifiedBy>
  <cp:revision>7</cp:revision>
  <cp:lastPrinted>2021-08-23T20:31:00Z</cp:lastPrinted>
  <dcterms:created xsi:type="dcterms:W3CDTF">2024-02-29T09:02:00Z</dcterms:created>
  <dcterms:modified xsi:type="dcterms:W3CDTF">2024-02-29T11:57:00Z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