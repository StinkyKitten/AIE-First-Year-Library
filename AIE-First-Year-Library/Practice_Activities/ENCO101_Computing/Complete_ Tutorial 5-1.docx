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66EC9A80" w:rsidR="003907BE" w:rsidRPr="00700251" w:rsidRDefault="00414480" w:rsidP="001C45EA">
      <w:pPr>
        <w:pStyle w:val="Heading1"/>
      </w:pPr>
      <w:r w:rsidRPr="00700251">
        <w:t xml:space="preserve">ENCO101: Tutorial </w:t>
      </w:r>
      <w:r w:rsidR="0064659E">
        <w:t>5</w:t>
      </w:r>
    </w:p>
    <w:p w14:paraId="4C509AC5" w14:textId="77777777" w:rsidR="00D27B6A" w:rsidRDefault="00D27B6A" w:rsidP="001C45EA">
      <w:pPr>
        <w:pStyle w:val="Body-Content"/>
      </w:pPr>
      <w:bookmarkStart w:id="0" w:name="_Toc277776548"/>
      <w:bookmarkStart w:id="1" w:name="_Toc13745201"/>
      <w:bookmarkStart w:id="2" w:name="_Toc79457782"/>
    </w:p>
    <w:p w14:paraId="4AD23919" w14:textId="53080C7A" w:rsidR="00AB2380" w:rsidRDefault="00AB2380" w:rsidP="00AB2380">
      <w:pPr>
        <w:pStyle w:val="Heading3"/>
      </w:pPr>
      <w:r>
        <w:t>Question 1: Determine whether the following logical operators are true or false.</w:t>
      </w:r>
    </w:p>
    <w:p w14:paraId="2BEAB4A6" w14:textId="77777777" w:rsidR="00AB2380" w:rsidRDefault="00AB2380" w:rsidP="00AB2380">
      <w:pPr>
        <w:pStyle w:val="ListParagraph"/>
        <w:numPr>
          <w:ilvl w:val="1"/>
          <w:numId w:val="120"/>
        </w:numPr>
        <w:spacing w:before="0" w:after="160" w:line="360" w:lineRule="auto"/>
        <w:jc w:val="left"/>
        <w:rPr>
          <w:sz w:val="24"/>
          <w:szCs w:val="24"/>
          <w:lang w:val="en-US"/>
        </w:rPr>
      </w:pPr>
      <w:r w:rsidRPr="00AB2380">
        <w:rPr>
          <w:sz w:val="24"/>
          <w:szCs w:val="24"/>
          <w:lang w:val="en-US"/>
        </w:rPr>
        <w:t>10 &lt; 4</w:t>
      </w:r>
    </w:p>
    <w:sdt>
      <w:sdtPr>
        <w:rPr>
          <w:sz w:val="24"/>
          <w:szCs w:val="24"/>
          <w:lang w:val="en-US"/>
        </w:rPr>
        <w:id w:val="-1628777913"/>
        <w:placeholder>
          <w:docPart w:val="DefaultPlaceholder_-1854013440"/>
        </w:placeholder>
      </w:sdtPr>
      <w:sdtContent>
        <w:p w14:paraId="6171F0AC" w14:textId="28F80F73" w:rsidR="00AB2380" w:rsidRDefault="00AB2380" w:rsidP="00AB2380">
          <w:pPr>
            <w:spacing w:before="0" w:after="160" w:line="360" w:lineRule="auto"/>
            <w:jc w:val="left"/>
            <w:rPr>
              <w:sz w:val="24"/>
              <w:szCs w:val="24"/>
              <w:lang w:val="en-US"/>
            </w:rPr>
          </w:pPr>
        </w:p>
        <w:p w14:paraId="2068D896" w14:textId="76D37337" w:rsidR="00AB2380" w:rsidRPr="00AB2380" w:rsidRDefault="00000000" w:rsidP="00AB2380">
          <w:pPr>
            <w:spacing w:before="0" w:after="160" w:line="360" w:lineRule="auto"/>
            <w:jc w:val="left"/>
            <w:rPr>
              <w:sz w:val="24"/>
              <w:szCs w:val="24"/>
              <w:lang w:val="en-US"/>
            </w:rPr>
          </w:pPr>
        </w:p>
      </w:sdtContent>
    </w:sdt>
    <w:p w14:paraId="662101E5" w14:textId="77777777" w:rsidR="00AB2380" w:rsidRDefault="00AB2380" w:rsidP="00AB2380">
      <w:pPr>
        <w:pStyle w:val="ListParagraph"/>
        <w:numPr>
          <w:ilvl w:val="1"/>
          <w:numId w:val="120"/>
        </w:numPr>
        <w:spacing w:before="0" w:after="160" w:line="360" w:lineRule="auto"/>
        <w:jc w:val="left"/>
        <w:rPr>
          <w:sz w:val="24"/>
          <w:szCs w:val="24"/>
          <w:lang w:val="en-US"/>
        </w:rPr>
      </w:pPr>
      <w:r w:rsidRPr="00AB2380">
        <w:rPr>
          <w:sz w:val="24"/>
          <w:szCs w:val="24"/>
          <w:lang w:val="en-US"/>
        </w:rPr>
        <w:t xml:space="preserve"> Z = 5 &gt; 10</w:t>
      </w:r>
    </w:p>
    <w:sdt>
      <w:sdtPr>
        <w:rPr>
          <w:sz w:val="24"/>
          <w:szCs w:val="24"/>
          <w:lang w:val="en-US"/>
        </w:rPr>
        <w:id w:val="1155884942"/>
        <w:placeholder>
          <w:docPart w:val="DefaultPlaceholder_-1854013440"/>
        </w:placeholder>
      </w:sdtPr>
      <w:sdtContent>
        <w:p w14:paraId="366A537A" w14:textId="0E59B4A0" w:rsidR="00AB2380" w:rsidRDefault="00AB2380" w:rsidP="00AB2380">
          <w:pPr>
            <w:spacing w:before="0" w:after="160" w:line="360" w:lineRule="auto"/>
            <w:jc w:val="left"/>
            <w:rPr>
              <w:sz w:val="24"/>
              <w:szCs w:val="24"/>
              <w:lang w:val="en-US"/>
            </w:rPr>
          </w:pPr>
        </w:p>
        <w:p w14:paraId="51B5EB24" w14:textId="24A5F94D" w:rsidR="00AB2380" w:rsidRPr="00AB2380" w:rsidRDefault="00000000" w:rsidP="00AB2380">
          <w:pPr>
            <w:spacing w:before="0" w:after="160" w:line="360" w:lineRule="auto"/>
            <w:jc w:val="left"/>
            <w:rPr>
              <w:sz w:val="24"/>
              <w:szCs w:val="24"/>
              <w:lang w:val="en-US"/>
            </w:rPr>
          </w:pPr>
        </w:p>
      </w:sdtContent>
    </w:sdt>
    <w:p w14:paraId="1B5293DF" w14:textId="77777777" w:rsidR="00AB2380" w:rsidRDefault="00AB2380" w:rsidP="00AB2380">
      <w:pPr>
        <w:pStyle w:val="ListParagraph"/>
        <w:numPr>
          <w:ilvl w:val="1"/>
          <w:numId w:val="120"/>
        </w:numPr>
        <w:spacing w:before="0" w:after="160" w:line="360" w:lineRule="auto"/>
        <w:jc w:val="left"/>
        <w:rPr>
          <w:sz w:val="24"/>
          <w:szCs w:val="24"/>
          <w:lang w:val="en-US"/>
        </w:rPr>
      </w:pPr>
      <w:r w:rsidRPr="00AB2380">
        <w:rPr>
          <w:sz w:val="24"/>
          <w:szCs w:val="24"/>
          <w:lang w:val="en-US"/>
        </w:rPr>
        <w:t xml:space="preserve"> B = 5, c = 3 </w:t>
      </w:r>
    </w:p>
    <w:sdt>
      <w:sdtPr>
        <w:rPr>
          <w:sz w:val="24"/>
          <w:szCs w:val="24"/>
          <w:lang w:val="en-US"/>
        </w:rPr>
        <w:id w:val="1818459478"/>
        <w:placeholder>
          <w:docPart w:val="DefaultPlaceholder_-1854013440"/>
        </w:placeholder>
      </w:sdtPr>
      <w:sdtContent>
        <w:p w14:paraId="735E7AC3" w14:textId="7E73A948" w:rsidR="00AB2380" w:rsidRDefault="00AB2380" w:rsidP="00AB2380">
          <w:pPr>
            <w:spacing w:before="0" w:after="160" w:line="360" w:lineRule="auto"/>
            <w:jc w:val="left"/>
            <w:rPr>
              <w:sz w:val="24"/>
              <w:szCs w:val="24"/>
              <w:lang w:val="en-US"/>
            </w:rPr>
          </w:pPr>
        </w:p>
        <w:p w14:paraId="3A81A86A" w14:textId="09C5A5BB" w:rsidR="00AB2380" w:rsidRPr="00AB2380" w:rsidRDefault="00000000" w:rsidP="00AB2380">
          <w:pPr>
            <w:spacing w:before="0" w:after="160" w:line="360" w:lineRule="auto"/>
            <w:jc w:val="left"/>
            <w:rPr>
              <w:sz w:val="24"/>
              <w:szCs w:val="24"/>
              <w:lang w:val="en-US"/>
            </w:rPr>
          </w:pPr>
        </w:p>
      </w:sdtContent>
    </w:sdt>
    <w:p w14:paraId="49FF9825" w14:textId="77777777" w:rsidR="00AB2380" w:rsidRDefault="00AB2380" w:rsidP="00AB2380">
      <w:pPr>
        <w:pStyle w:val="ListParagraph"/>
        <w:numPr>
          <w:ilvl w:val="2"/>
          <w:numId w:val="120"/>
        </w:numPr>
        <w:spacing w:before="0" w:after="160" w:line="360" w:lineRule="auto"/>
        <w:jc w:val="left"/>
        <w:rPr>
          <w:sz w:val="24"/>
          <w:szCs w:val="24"/>
          <w:lang w:val="en-US"/>
        </w:rPr>
      </w:pPr>
      <w:r w:rsidRPr="00AB2380">
        <w:rPr>
          <w:sz w:val="24"/>
          <w:szCs w:val="24"/>
          <w:lang w:val="en-US"/>
        </w:rPr>
        <w:t>B ==c</w:t>
      </w:r>
    </w:p>
    <w:sdt>
      <w:sdtPr>
        <w:rPr>
          <w:sz w:val="24"/>
          <w:szCs w:val="24"/>
          <w:lang w:val="en-US"/>
        </w:rPr>
        <w:id w:val="-1703928560"/>
        <w:placeholder>
          <w:docPart w:val="DefaultPlaceholder_-1854013440"/>
        </w:placeholder>
      </w:sdtPr>
      <w:sdtContent>
        <w:p w14:paraId="37590940" w14:textId="0FB5D1A6" w:rsidR="00AB2380" w:rsidRDefault="00AB2380" w:rsidP="00AB2380">
          <w:pPr>
            <w:spacing w:before="0" w:after="160" w:line="360" w:lineRule="auto"/>
            <w:jc w:val="left"/>
            <w:rPr>
              <w:sz w:val="24"/>
              <w:szCs w:val="24"/>
              <w:lang w:val="en-US"/>
            </w:rPr>
          </w:pPr>
        </w:p>
        <w:p w14:paraId="4ACC78C7" w14:textId="52FEB014" w:rsidR="00AB2380" w:rsidRPr="00AB2380" w:rsidRDefault="00000000" w:rsidP="00AB2380">
          <w:pPr>
            <w:spacing w:before="0" w:after="160" w:line="360" w:lineRule="auto"/>
            <w:jc w:val="left"/>
            <w:rPr>
              <w:sz w:val="24"/>
              <w:szCs w:val="24"/>
              <w:lang w:val="en-US"/>
            </w:rPr>
          </w:pPr>
        </w:p>
      </w:sdtContent>
    </w:sdt>
    <w:p w14:paraId="6D7C9DE1" w14:textId="77777777" w:rsidR="00AB2380" w:rsidRDefault="00AB2380" w:rsidP="00AB2380">
      <w:pPr>
        <w:pStyle w:val="ListParagraph"/>
        <w:numPr>
          <w:ilvl w:val="2"/>
          <w:numId w:val="120"/>
        </w:numPr>
        <w:spacing w:before="0" w:after="160" w:line="360" w:lineRule="auto"/>
        <w:jc w:val="left"/>
        <w:rPr>
          <w:sz w:val="24"/>
          <w:szCs w:val="24"/>
          <w:lang w:val="en-US"/>
        </w:rPr>
      </w:pPr>
      <w:r w:rsidRPr="00AB2380">
        <w:rPr>
          <w:sz w:val="24"/>
          <w:szCs w:val="24"/>
          <w:lang w:val="en-US"/>
        </w:rPr>
        <w:t>C &gt; B</w:t>
      </w:r>
    </w:p>
    <w:sdt>
      <w:sdtPr>
        <w:rPr>
          <w:lang w:val="en-US"/>
        </w:rPr>
        <w:id w:val="646246277"/>
        <w:placeholder>
          <w:docPart w:val="DefaultPlaceholder_-1854013440"/>
        </w:placeholder>
      </w:sdtPr>
      <w:sdtContent>
        <w:p w14:paraId="018032C0" w14:textId="77C31D28" w:rsidR="00AB2380" w:rsidRDefault="00AB2380" w:rsidP="00AB2380">
          <w:pPr>
            <w:rPr>
              <w:lang w:val="en-US"/>
            </w:rPr>
          </w:pPr>
        </w:p>
        <w:p w14:paraId="048A918E" w14:textId="6E7774A7" w:rsidR="00AB2380" w:rsidRPr="00AB2380" w:rsidRDefault="00000000" w:rsidP="00AB2380">
          <w:pPr>
            <w:rPr>
              <w:lang w:val="en-US"/>
            </w:rPr>
          </w:pPr>
        </w:p>
      </w:sdtContent>
    </w:sdt>
    <w:p w14:paraId="5E65C695" w14:textId="77777777" w:rsidR="00AB2380" w:rsidRPr="00AB2380" w:rsidRDefault="00AB2380" w:rsidP="00AB2380">
      <w:pPr>
        <w:spacing w:before="0" w:after="160" w:line="360" w:lineRule="auto"/>
        <w:jc w:val="left"/>
        <w:rPr>
          <w:sz w:val="24"/>
          <w:szCs w:val="24"/>
          <w:lang w:val="en-US"/>
        </w:rPr>
      </w:pPr>
    </w:p>
    <w:p w14:paraId="60C1A3CB" w14:textId="77777777" w:rsidR="00AB2380" w:rsidRDefault="00AB2380" w:rsidP="00AB2380">
      <w:pPr>
        <w:pStyle w:val="ListParagraph"/>
        <w:numPr>
          <w:ilvl w:val="2"/>
          <w:numId w:val="120"/>
        </w:numPr>
        <w:spacing w:before="0" w:after="160" w:line="360" w:lineRule="auto"/>
        <w:jc w:val="left"/>
        <w:rPr>
          <w:sz w:val="24"/>
          <w:szCs w:val="24"/>
          <w:lang w:val="en-US"/>
        </w:rPr>
      </w:pPr>
      <w:r w:rsidRPr="00AB2380">
        <w:rPr>
          <w:sz w:val="24"/>
          <w:szCs w:val="24"/>
          <w:lang w:val="en-US"/>
        </w:rPr>
        <w:t>B –c &lt; C</w:t>
      </w:r>
    </w:p>
    <w:sdt>
      <w:sdtPr>
        <w:rPr>
          <w:sz w:val="24"/>
          <w:szCs w:val="24"/>
          <w:lang w:val="en-US"/>
        </w:rPr>
        <w:id w:val="715236308"/>
        <w:placeholder>
          <w:docPart w:val="DefaultPlaceholder_-1854013440"/>
        </w:placeholder>
      </w:sdtPr>
      <w:sdtContent>
        <w:p w14:paraId="1B0C8AFB" w14:textId="51967D45" w:rsidR="00AB2380" w:rsidRDefault="00AB2380" w:rsidP="00AB2380">
          <w:pPr>
            <w:spacing w:before="0" w:after="160" w:line="360" w:lineRule="auto"/>
            <w:jc w:val="left"/>
            <w:rPr>
              <w:sz w:val="24"/>
              <w:szCs w:val="24"/>
              <w:lang w:val="en-US"/>
            </w:rPr>
          </w:pPr>
        </w:p>
        <w:p w14:paraId="48396183" w14:textId="14BDD4B9" w:rsidR="00AB2380" w:rsidRPr="00AB2380" w:rsidRDefault="00000000" w:rsidP="00AB2380">
          <w:pPr>
            <w:spacing w:before="0" w:after="160" w:line="360" w:lineRule="auto"/>
            <w:jc w:val="left"/>
            <w:rPr>
              <w:sz w:val="24"/>
              <w:szCs w:val="24"/>
              <w:lang w:val="en-US"/>
            </w:rPr>
          </w:pPr>
        </w:p>
      </w:sdtContent>
    </w:sdt>
    <w:p w14:paraId="0B11E0A1" w14:textId="77777777" w:rsidR="00AB2380" w:rsidRDefault="00AB2380" w:rsidP="00AB2380">
      <w:pPr>
        <w:pStyle w:val="ListParagraph"/>
        <w:spacing w:before="0" w:after="160" w:line="259" w:lineRule="auto"/>
        <w:ind w:left="360"/>
        <w:jc w:val="left"/>
        <w:rPr>
          <w:rFonts w:ascii="Calisto MT" w:hAnsi="Calisto MT" w:cs="Complex"/>
          <w:sz w:val="24"/>
          <w:szCs w:val="24"/>
          <w:lang w:val="en-US"/>
        </w:rPr>
      </w:pPr>
    </w:p>
    <w:p w14:paraId="7FB581AD" w14:textId="08650D2B" w:rsidR="00AB2380" w:rsidRDefault="00AB2380" w:rsidP="00AB2380">
      <w:pPr>
        <w:pStyle w:val="Heading3"/>
        <w:rPr>
          <w:lang w:val="en-US"/>
        </w:rPr>
      </w:pPr>
      <w:r>
        <w:rPr>
          <w:lang w:val="en-US"/>
        </w:rPr>
        <w:lastRenderedPageBreak/>
        <w:t>Question 2: Answer the following questions for the data collected below.</w:t>
      </w:r>
    </w:p>
    <w:p w14:paraId="41E49399" w14:textId="77777777" w:rsidR="00AB2380" w:rsidRDefault="00AB2380" w:rsidP="00AB2380">
      <w:pPr>
        <w:rPr>
          <w:lang w:val="en-US"/>
        </w:rPr>
      </w:pPr>
      <w:r>
        <w:rPr>
          <w:lang w:val="en-US"/>
        </w:rPr>
        <w:t>Data: Heights of students in the class (cm)</w:t>
      </w:r>
    </w:p>
    <w:p w14:paraId="4F933429" w14:textId="5EE403CE" w:rsidR="00AB2380" w:rsidRPr="00EC5875" w:rsidRDefault="00AB2380" w:rsidP="00AB2380">
      <w:pPr>
        <w:rPr>
          <w:lang w:val="en-US"/>
        </w:rPr>
      </w:pPr>
      <w:r w:rsidRPr="00EC5875">
        <w:rPr>
          <w:lang w:val="en-US"/>
        </w:rPr>
        <w:t>H = 150,</w:t>
      </w:r>
      <w:r>
        <w:rPr>
          <w:lang w:val="en-US"/>
        </w:rPr>
        <w:t xml:space="preserve"> </w:t>
      </w:r>
      <w:r w:rsidRPr="00EC5875">
        <w:rPr>
          <w:lang w:val="en-US"/>
        </w:rPr>
        <w:t>179,</w:t>
      </w:r>
      <w:r>
        <w:rPr>
          <w:lang w:val="en-US"/>
        </w:rPr>
        <w:t xml:space="preserve"> </w:t>
      </w:r>
      <w:r w:rsidRPr="00EC5875">
        <w:rPr>
          <w:lang w:val="en-US"/>
        </w:rPr>
        <w:t>160,</w:t>
      </w:r>
      <w:r>
        <w:rPr>
          <w:lang w:val="en-US"/>
        </w:rPr>
        <w:t xml:space="preserve"> </w:t>
      </w:r>
      <w:r w:rsidRPr="00EC5875">
        <w:rPr>
          <w:lang w:val="en-US"/>
        </w:rPr>
        <w:t>165,</w:t>
      </w:r>
      <w:r>
        <w:rPr>
          <w:lang w:val="en-US"/>
        </w:rPr>
        <w:t xml:space="preserve"> </w:t>
      </w:r>
      <w:r w:rsidRPr="00EC5875">
        <w:rPr>
          <w:lang w:val="en-US"/>
        </w:rPr>
        <w:t>180,</w:t>
      </w:r>
      <w:r>
        <w:rPr>
          <w:lang w:val="en-US"/>
        </w:rPr>
        <w:t xml:space="preserve"> </w:t>
      </w:r>
      <w:r w:rsidRPr="00EC5875">
        <w:rPr>
          <w:lang w:val="en-US"/>
        </w:rPr>
        <w:t>160,</w:t>
      </w:r>
      <w:r>
        <w:rPr>
          <w:lang w:val="en-US"/>
        </w:rPr>
        <w:t xml:space="preserve"> </w:t>
      </w:r>
      <w:r w:rsidRPr="00EC5875">
        <w:rPr>
          <w:lang w:val="en-US"/>
        </w:rPr>
        <w:t>165,</w:t>
      </w:r>
      <w:r>
        <w:rPr>
          <w:lang w:val="en-US"/>
        </w:rPr>
        <w:t xml:space="preserve"> </w:t>
      </w:r>
      <w:r w:rsidRPr="00EC5875">
        <w:rPr>
          <w:lang w:val="en-US"/>
        </w:rPr>
        <w:t>167,</w:t>
      </w:r>
      <w:r>
        <w:rPr>
          <w:lang w:val="en-US"/>
        </w:rPr>
        <w:t xml:space="preserve"> </w:t>
      </w:r>
      <w:r w:rsidRPr="00EC5875">
        <w:rPr>
          <w:lang w:val="en-US"/>
        </w:rPr>
        <w:t>159,</w:t>
      </w:r>
      <w:r>
        <w:rPr>
          <w:lang w:val="en-US"/>
        </w:rPr>
        <w:t xml:space="preserve"> </w:t>
      </w:r>
      <w:r w:rsidRPr="00EC5875">
        <w:rPr>
          <w:lang w:val="en-US"/>
        </w:rPr>
        <w:t>178,</w:t>
      </w:r>
      <w:r>
        <w:rPr>
          <w:lang w:val="en-US"/>
        </w:rPr>
        <w:t xml:space="preserve"> </w:t>
      </w:r>
      <w:r w:rsidRPr="00EC5875">
        <w:rPr>
          <w:lang w:val="en-US"/>
        </w:rPr>
        <w:t>175,</w:t>
      </w:r>
      <w:r>
        <w:rPr>
          <w:lang w:val="en-US"/>
        </w:rPr>
        <w:t xml:space="preserve"> </w:t>
      </w:r>
      <w:r w:rsidRPr="00EC5875">
        <w:rPr>
          <w:lang w:val="en-US"/>
        </w:rPr>
        <w:t>178,</w:t>
      </w:r>
      <w:r>
        <w:rPr>
          <w:lang w:val="en-US"/>
        </w:rPr>
        <w:t xml:space="preserve"> </w:t>
      </w:r>
      <w:r w:rsidRPr="00EC5875">
        <w:rPr>
          <w:lang w:val="en-US"/>
        </w:rPr>
        <w:t>175,</w:t>
      </w:r>
      <w:r>
        <w:rPr>
          <w:lang w:val="en-US"/>
        </w:rPr>
        <w:t xml:space="preserve"> </w:t>
      </w:r>
      <w:r w:rsidRPr="00EC5875">
        <w:rPr>
          <w:lang w:val="en-US"/>
        </w:rPr>
        <w:t>190,</w:t>
      </w:r>
      <w:r>
        <w:rPr>
          <w:lang w:val="en-US"/>
        </w:rPr>
        <w:t xml:space="preserve"> </w:t>
      </w:r>
      <w:r w:rsidRPr="00EC5875">
        <w:rPr>
          <w:lang w:val="en-US"/>
        </w:rPr>
        <w:t>155,</w:t>
      </w:r>
      <w:r>
        <w:rPr>
          <w:lang w:val="en-US"/>
        </w:rPr>
        <w:t xml:space="preserve"> </w:t>
      </w:r>
      <w:r w:rsidRPr="00EC5875">
        <w:rPr>
          <w:lang w:val="en-US"/>
        </w:rPr>
        <w:t>156,</w:t>
      </w:r>
      <w:r>
        <w:rPr>
          <w:lang w:val="en-US"/>
        </w:rPr>
        <w:t xml:space="preserve"> </w:t>
      </w:r>
      <w:r w:rsidRPr="00EC5875">
        <w:rPr>
          <w:lang w:val="en-US"/>
        </w:rPr>
        <w:t>180,</w:t>
      </w:r>
      <w:r>
        <w:rPr>
          <w:lang w:val="en-US"/>
        </w:rPr>
        <w:t xml:space="preserve"> </w:t>
      </w:r>
      <w:r w:rsidRPr="00EC5875">
        <w:rPr>
          <w:lang w:val="en-US"/>
        </w:rPr>
        <w:t>185, 186, 172</w:t>
      </w:r>
    </w:p>
    <w:p w14:paraId="35FAE823" w14:textId="77777777" w:rsidR="00AB2380" w:rsidRDefault="00AB2380" w:rsidP="00AB2380">
      <w:pPr>
        <w:rPr>
          <w:lang w:val="en-US"/>
        </w:rPr>
      </w:pPr>
    </w:p>
    <w:p w14:paraId="0E851FFD" w14:textId="6D79A85C" w:rsidR="00AB2380" w:rsidRPr="00AB2380" w:rsidRDefault="00AB2380" w:rsidP="00AB2380">
      <w:pPr>
        <w:pStyle w:val="ListParagraph"/>
        <w:numPr>
          <w:ilvl w:val="0"/>
          <w:numId w:val="122"/>
        </w:numPr>
        <w:rPr>
          <w:lang w:val="en-US"/>
        </w:rPr>
      </w:pPr>
      <w:r w:rsidRPr="00AB2380">
        <w:rPr>
          <w:lang w:val="en-US"/>
        </w:rPr>
        <w:t>The number of students whose height was above 160cm</w:t>
      </w:r>
    </w:p>
    <w:sdt>
      <w:sdtPr>
        <w:rPr>
          <w:lang w:val="en-US"/>
        </w:rPr>
        <w:id w:val="207613527"/>
        <w:placeholder>
          <w:docPart w:val="DefaultPlaceholder_-1854013440"/>
        </w:placeholder>
      </w:sdtPr>
      <w:sdtContent>
        <w:p w14:paraId="775E0884" w14:textId="0BF66290" w:rsidR="00AB2380" w:rsidRDefault="00AB2380" w:rsidP="00AB2380">
          <w:pPr>
            <w:rPr>
              <w:lang w:val="en-US"/>
            </w:rPr>
          </w:pPr>
        </w:p>
        <w:p w14:paraId="38F6F711" w14:textId="4ACBEAAA" w:rsidR="00AB2380" w:rsidRDefault="00000000" w:rsidP="00AB2380">
          <w:pPr>
            <w:rPr>
              <w:lang w:val="en-US"/>
            </w:rPr>
          </w:pPr>
        </w:p>
      </w:sdtContent>
    </w:sdt>
    <w:p w14:paraId="11B2F51E" w14:textId="1C1EC8A8" w:rsidR="00AB2380" w:rsidRPr="00AB2380" w:rsidRDefault="00AB2380" w:rsidP="00AB2380">
      <w:pPr>
        <w:pStyle w:val="ListParagraph"/>
        <w:numPr>
          <w:ilvl w:val="0"/>
          <w:numId w:val="122"/>
        </w:numPr>
        <w:rPr>
          <w:lang w:val="en-US"/>
        </w:rPr>
      </w:pPr>
      <w:r w:rsidRPr="00AB2380">
        <w:rPr>
          <w:lang w:val="en-US"/>
        </w:rPr>
        <w:t>The number of students whose height is between 175cm and 190cm</w:t>
      </w:r>
    </w:p>
    <w:sdt>
      <w:sdtPr>
        <w:rPr>
          <w:lang w:val="en-US"/>
        </w:rPr>
        <w:id w:val="-1765607310"/>
        <w:placeholder>
          <w:docPart w:val="DefaultPlaceholder_-1854013440"/>
        </w:placeholder>
      </w:sdtPr>
      <w:sdtContent>
        <w:p w14:paraId="2A33B11F" w14:textId="53324A85" w:rsidR="00AB2380" w:rsidRDefault="00AB2380" w:rsidP="00AB2380">
          <w:pPr>
            <w:rPr>
              <w:lang w:val="en-US"/>
            </w:rPr>
          </w:pPr>
        </w:p>
        <w:p w14:paraId="4B147B6F" w14:textId="7889A2AA" w:rsidR="00AB2380" w:rsidRDefault="00000000" w:rsidP="00AB2380">
          <w:pPr>
            <w:rPr>
              <w:lang w:val="en-US"/>
            </w:rPr>
          </w:pPr>
        </w:p>
      </w:sdtContent>
    </w:sdt>
    <w:p w14:paraId="18742222" w14:textId="683BDB40" w:rsidR="00AB2380" w:rsidRPr="00AB2380" w:rsidRDefault="00AB2380" w:rsidP="00AB2380">
      <w:pPr>
        <w:pStyle w:val="ListParagraph"/>
        <w:numPr>
          <w:ilvl w:val="0"/>
          <w:numId w:val="122"/>
        </w:numPr>
        <w:rPr>
          <w:lang w:val="en-US"/>
        </w:rPr>
      </w:pPr>
      <w:r w:rsidRPr="00AB2380">
        <w:rPr>
          <w:lang w:val="en-US"/>
        </w:rPr>
        <w:t>The number of students whose height is less than 185cm</w:t>
      </w:r>
    </w:p>
    <w:sdt>
      <w:sdtPr>
        <w:rPr>
          <w:lang w:val="en-US"/>
        </w:rPr>
        <w:id w:val="-2009206159"/>
        <w:placeholder>
          <w:docPart w:val="DefaultPlaceholder_-1854013440"/>
        </w:placeholder>
      </w:sdtPr>
      <w:sdtContent>
        <w:p w14:paraId="0797DE67" w14:textId="16152452" w:rsidR="00AB2380" w:rsidRDefault="00AB2380" w:rsidP="00AB2380">
          <w:pPr>
            <w:rPr>
              <w:lang w:val="en-US"/>
            </w:rPr>
          </w:pPr>
        </w:p>
        <w:p w14:paraId="28F6CF13" w14:textId="5239FFBF" w:rsidR="00AB2380" w:rsidRDefault="00000000" w:rsidP="00AB2380">
          <w:pPr>
            <w:rPr>
              <w:lang w:val="en-US"/>
            </w:rPr>
          </w:pPr>
        </w:p>
      </w:sdtContent>
    </w:sdt>
    <w:p w14:paraId="1789F474" w14:textId="77777777" w:rsidR="00AB2380" w:rsidRDefault="00AB2380" w:rsidP="00AB2380">
      <w:pPr>
        <w:rPr>
          <w:rFonts w:ascii="Calisto MT" w:hAnsi="Calisto MT" w:cs="Complex"/>
          <w:sz w:val="24"/>
          <w:szCs w:val="24"/>
          <w:lang w:val="en-US"/>
        </w:rPr>
      </w:pPr>
    </w:p>
    <w:p w14:paraId="06068BE8" w14:textId="6658F4E7" w:rsidR="00AB2380" w:rsidRDefault="00AB2380" w:rsidP="00AB2380">
      <w:pPr>
        <w:pStyle w:val="Heading3"/>
        <w:rPr>
          <w:lang w:val="en-US"/>
        </w:rPr>
      </w:pPr>
      <w:r>
        <w:rPr>
          <w:lang w:val="en-US"/>
        </w:rPr>
        <w:t>Question 3: The if-else-end statement</w:t>
      </w:r>
    </w:p>
    <w:p w14:paraId="4A038E2E" w14:textId="77777777" w:rsidR="00AB2380" w:rsidRDefault="00AB2380" w:rsidP="00AB2380">
      <w:pPr>
        <w:rPr>
          <w:lang w:val="en-US"/>
        </w:rPr>
      </w:pPr>
      <w:r w:rsidRPr="00AB2380">
        <w:rPr>
          <w:lang w:val="en-US"/>
        </w:rPr>
        <w:t>A student can only pass the course if their total marks for the semester are 50% average. If the students have a final mark between 40% and 45%, they qualify for a supplementary. If the students have a final mark of less than 40%, then they have failed the course and have to redo the module. Create an if-end statement that is used to determine if the student passed the module or not.  Write a program that calculates if the student has passed, failed or is admitted to a supplementary. The program asks the user to enter the semester mark and the exam mark. The semester mark counts 50% and so does the exam mark.</w:t>
      </w:r>
    </w:p>
    <w:sdt>
      <w:sdtPr>
        <w:rPr>
          <w:lang w:val="en-US"/>
        </w:rPr>
        <w:id w:val="1595358331"/>
        <w:placeholder>
          <w:docPart w:val="DefaultPlaceholder_-1854013440"/>
        </w:placeholder>
      </w:sdtPr>
      <w:sdtContent>
        <w:p w14:paraId="0F2345AC" w14:textId="79BF00B9" w:rsidR="00AB2380" w:rsidRDefault="00AB2380" w:rsidP="00AB2380">
          <w:pPr>
            <w:rPr>
              <w:lang w:val="en-US"/>
            </w:rPr>
          </w:pPr>
        </w:p>
        <w:p w14:paraId="16BB05EB" w14:textId="77777777" w:rsidR="00AB2380" w:rsidRDefault="00AB2380" w:rsidP="00AB2380">
          <w:pPr>
            <w:rPr>
              <w:lang w:val="en-US"/>
            </w:rPr>
          </w:pPr>
        </w:p>
        <w:p w14:paraId="432913D8" w14:textId="77777777" w:rsidR="00AB2380" w:rsidRDefault="00AB2380" w:rsidP="00AB2380">
          <w:pPr>
            <w:rPr>
              <w:lang w:val="en-US"/>
            </w:rPr>
          </w:pPr>
        </w:p>
        <w:p w14:paraId="6A9BBCB3" w14:textId="77777777" w:rsidR="00AB2380" w:rsidRDefault="00AB2380" w:rsidP="00AB2380">
          <w:pPr>
            <w:rPr>
              <w:lang w:val="en-US"/>
            </w:rPr>
          </w:pPr>
        </w:p>
        <w:p w14:paraId="506594F9" w14:textId="77777777" w:rsidR="00AB2380" w:rsidRDefault="00AB2380" w:rsidP="00AB2380">
          <w:pPr>
            <w:rPr>
              <w:lang w:val="en-US"/>
            </w:rPr>
          </w:pPr>
        </w:p>
        <w:p w14:paraId="7836AF6B" w14:textId="77777777" w:rsidR="00AB2380" w:rsidRDefault="00AB2380" w:rsidP="00AB2380">
          <w:pPr>
            <w:rPr>
              <w:lang w:val="en-US"/>
            </w:rPr>
          </w:pPr>
        </w:p>
        <w:p w14:paraId="13C73CAD" w14:textId="77777777" w:rsidR="00AB2380" w:rsidRDefault="00AB2380" w:rsidP="00AB2380">
          <w:pPr>
            <w:rPr>
              <w:lang w:val="en-US"/>
            </w:rPr>
          </w:pPr>
        </w:p>
        <w:p w14:paraId="152E6E40" w14:textId="77777777" w:rsidR="00AB2380" w:rsidRDefault="00AB2380" w:rsidP="00AB2380">
          <w:pPr>
            <w:rPr>
              <w:lang w:val="en-US"/>
            </w:rPr>
          </w:pPr>
        </w:p>
        <w:p w14:paraId="3F886778" w14:textId="6EF64B98" w:rsidR="00AB2380" w:rsidRPr="00AB2380" w:rsidRDefault="00000000" w:rsidP="00AB2380">
          <w:pPr>
            <w:rPr>
              <w:lang w:val="en-US"/>
            </w:rPr>
          </w:pPr>
        </w:p>
      </w:sdtContent>
    </w:sdt>
    <w:p w14:paraId="6FAC7754" w14:textId="227ADC0B" w:rsidR="00AB2380" w:rsidRPr="00AB2380" w:rsidRDefault="00AB2380" w:rsidP="00AB2380">
      <w:pPr>
        <w:spacing w:before="0" w:after="0" w:line="240" w:lineRule="auto"/>
        <w:jc w:val="left"/>
        <w:rPr>
          <w:rFonts w:ascii="Calisto MT" w:hAnsi="Calisto MT" w:cs="Complex"/>
          <w:sz w:val="24"/>
          <w:szCs w:val="24"/>
          <w:lang w:val="en-US"/>
        </w:rPr>
      </w:pPr>
      <w:r>
        <w:rPr>
          <w:rFonts w:ascii="Calisto MT" w:hAnsi="Calisto MT" w:cs="Complex"/>
          <w:sz w:val="24"/>
          <w:szCs w:val="24"/>
          <w:lang w:val="en-US"/>
        </w:rPr>
        <w:br w:type="page"/>
      </w:r>
    </w:p>
    <w:p w14:paraId="0D4AE099" w14:textId="7700882C" w:rsidR="00AB2380" w:rsidRPr="00AB2380" w:rsidRDefault="00F658BF" w:rsidP="00AB2380">
      <w:pPr>
        <w:pStyle w:val="Heading3"/>
        <w:rPr>
          <w:i/>
          <w:lang w:val="en-US"/>
        </w:rPr>
      </w:pPr>
      <w:r>
        <w:rPr>
          <w:lang w:val="en-US"/>
        </w:rPr>
        <w:lastRenderedPageBreak/>
        <w:t>Additional:</w:t>
      </w:r>
      <w:r w:rsidR="00AB2380">
        <w:rPr>
          <w:lang w:val="en-US"/>
        </w:rPr>
        <w:t xml:space="preserve"> </w:t>
      </w:r>
      <w:r w:rsidR="00AB2380" w:rsidRPr="00AB2380">
        <w:rPr>
          <w:lang w:val="en-US"/>
        </w:rPr>
        <w:t>Nested loops</w:t>
      </w:r>
    </w:p>
    <w:p w14:paraId="0C9702C9" w14:textId="77777777" w:rsidR="00AB2380" w:rsidRPr="00AB2380" w:rsidRDefault="00AB2380" w:rsidP="00AB2380">
      <w:pPr>
        <w:pStyle w:val="ListParagraph"/>
        <w:numPr>
          <w:ilvl w:val="1"/>
          <w:numId w:val="123"/>
        </w:numPr>
        <w:spacing w:before="0" w:after="160" w:line="259" w:lineRule="auto"/>
        <w:jc w:val="left"/>
        <w:rPr>
          <w:lang w:val="en-US"/>
        </w:rPr>
      </w:pPr>
      <w:r w:rsidRPr="00AB2380">
        <w:rPr>
          <w:lang w:val="en-US"/>
        </w:rPr>
        <w:t>Complete all the sample problems in this entire chapter 6 of the textbook.</w:t>
      </w:r>
    </w:p>
    <w:p w14:paraId="18528B26" w14:textId="77777777" w:rsidR="00AB2380" w:rsidRDefault="00AB2380" w:rsidP="00AB2380">
      <w:pPr>
        <w:pStyle w:val="ListParagraph"/>
        <w:numPr>
          <w:ilvl w:val="1"/>
          <w:numId w:val="123"/>
        </w:numPr>
        <w:spacing w:before="0" w:after="160" w:line="259" w:lineRule="auto"/>
        <w:jc w:val="left"/>
        <w:rPr>
          <w:lang w:val="en-US"/>
        </w:rPr>
      </w:pPr>
      <w:r w:rsidRPr="00AB2380">
        <w:rPr>
          <w:lang w:val="en-US"/>
        </w:rPr>
        <w:t xml:space="preserve">Complete Problems 6.8, no. 1-11 for homework. </w:t>
      </w:r>
    </w:p>
    <w:sdt>
      <w:sdtPr>
        <w:rPr>
          <w:lang w:val="en-US"/>
        </w:rPr>
        <w:id w:val="2088110565"/>
        <w:placeholder>
          <w:docPart w:val="DefaultPlaceholder_-1854013440"/>
        </w:placeholder>
      </w:sdtPr>
      <w:sdtContent>
        <w:p w14:paraId="19F4AFC6" w14:textId="4A79D05D" w:rsidR="00AB2380" w:rsidRDefault="00AB2380" w:rsidP="00AB2380">
          <w:pPr>
            <w:spacing w:before="0" w:after="160" w:line="259" w:lineRule="auto"/>
            <w:jc w:val="left"/>
            <w:rPr>
              <w:lang w:val="en-US"/>
            </w:rPr>
          </w:pPr>
        </w:p>
        <w:p w14:paraId="2E0C4BB5" w14:textId="77777777" w:rsidR="00AB2380" w:rsidRDefault="00AB2380" w:rsidP="00AB2380">
          <w:pPr>
            <w:spacing w:before="0" w:after="160" w:line="259" w:lineRule="auto"/>
            <w:jc w:val="left"/>
            <w:rPr>
              <w:lang w:val="en-US"/>
            </w:rPr>
          </w:pPr>
        </w:p>
        <w:p w14:paraId="12C848E4" w14:textId="77777777" w:rsidR="00AB2380" w:rsidRDefault="00AB2380" w:rsidP="00AB2380">
          <w:pPr>
            <w:spacing w:before="0" w:after="160" w:line="259" w:lineRule="auto"/>
            <w:jc w:val="left"/>
            <w:rPr>
              <w:lang w:val="en-US"/>
            </w:rPr>
          </w:pPr>
        </w:p>
        <w:p w14:paraId="475E6EC5" w14:textId="77777777" w:rsidR="00AB2380" w:rsidRDefault="00AB2380" w:rsidP="00AB2380">
          <w:pPr>
            <w:spacing w:before="0" w:after="160" w:line="259" w:lineRule="auto"/>
            <w:jc w:val="left"/>
            <w:rPr>
              <w:lang w:val="en-US"/>
            </w:rPr>
          </w:pPr>
        </w:p>
        <w:p w14:paraId="1825CF3D" w14:textId="77777777" w:rsidR="00AB2380" w:rsidRDefault="00AB2380" w:rsidP="00AB2380">
          <w:pPr>
            <w:spacing w:before="0" w:after="160" w:line="259" w:lineRule="auto"/>
            <w:jc w:val="left"/>
            <w:rPr>
              <w:lang w:val="en-US"/>
            </w:rPr>
          </w:pPr>
        </w:p>
        <w:p w14:paraId="00BD3E2D" w14:textId="77777777" w:rsidR="00AB2380" w:rsidRDefault="00AB2380" w:rsidP="00AB2380">
          <w:pPr>
            <w:spacing w:before="0" w:after="160" w:line="259" w:lineRule="auto"/>
            <w:jc w:val="left"/>
            <w:rPr>
              <w:lang w:val="en-US"/>
            </w:rPr>
          </w:pPr>
        </w:p>
        <w:p w14:paraId="5FD73CE9" w14:textId="77777777" w:rsidR="00AB2380" w:rsidRDefault="00AB2380" w:rsidP="00AB2380">
          <w:pPr>
            <w:spacing w:before="0" w:after="160" w:line="259" w:lineRule="auto"/>
            <w:jc w:val="left"/>
            <w:rPr>
              <w:lang w:val="en-US"/>
            </w:rPr>
          </w:pPr>
        </w:p>
        <w:p w14:paraId="0305FB3C" w14:textId="77777777" w:rsidR="00AB2380" w:rsidRDefault="00AB2380" w:rsidP="00AB2380">
          <w:pPr>
            <w:spacing w:before="0" w:after="160" w:line="259" w:lineRule="auto"/>
            <w:jc w:val="left"/>
            <w:rPr>
              <w:lang w:val="en-US"/>
            </w:rPr>
          </w:pPr>
        </w:p>
        <w:p w14:paraId="36CD0B4C" w14:textId="77777777" w:rsidR="00AB2380" w:rsidRDefault="00AB2380" w:rsidP="00AB2380">
          <w:pPr>
            <w:spacing w:before="0" w:after="160" w:line="259" w:lineRule="auto"/>
            <w:jc w:val="left"/>
            <w:rPr>
              <w:lang w:val="en-US"/>
            </w:rPr>
          </w:pPr>
        </w:p>
        <w:p w14:paraId="291F7910" w14:textId="77777777" w:rsidR="00AB2380" w:rsidRDefault="00AB2380" w:rsidP="00AB2380">
          <w:pPr>
            <w:spacing w:before="0" w:after="160" w:line="259" w:lineRule="auto"/>
            <w:jc w:val="left"/>
            <w:rPr>
              <w:lang w:val="en-US"/>
            </w:rPr>
          </w:pPr>
        </w:p>
        <w:p w14:paraId="7E2C1252" w14:textId="77777777" w:rsidR="00AB2380" w:rsidRDefault="00AB2380" w:rsidP="00AB2380">
          <w:pPr>
            <w:spacing w:before="0" w:after="160" w:line="259" w:lineRule="auto"/>
            <w:jc w:val="left"/>
            <w:rPr>
              <w:lang w:val="en-US"/>
            </w:rPr>
          </w:pPr>
        </w:p>
        <w:p w14:paraId="3D8C7878" w14:textId="3AA441B7" w:rsidR="00AB2380" w:rsidRPr="00AB2380" w:rsidRDefault="00000000" w:rsidP="00AB2380">
          <w:pPr>
            <w:spacing w:before="0" w:after="160" w:line="259" w:lineRule="auto"/>
            <w:jc w:val="left"/>
            <w:rPr>
              <w:lang w:val="en-US"/>
            </w:rPr>
          </w:pPr>
        </w:p>
      </w:sdtContent>
    </w:sdt>
    <w:bookmarkEnd w:id="0"/>
    <w:bookmarkEnd w:id="1"/>
    <w:bookmarkEnd w:id="2"/>
    <w:p w14:paraId="4CA4D776" w14:textId="77777777" w:rsidR="00AB2380" w:rsidRPr="00700251" w:rsidRDefault="00AB2380" w:rsidP="001C45EA">
      <w:pPr>
        <w:pStyle w:val="Body-Content"/>
      </w:pPr>
    </w:p>
    <w:sectPr w:rsidR="00AB2380" w:rsidRPr="00700251" w:rsidSect="000D5435">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2CF3C" w14:textId="77777777" w:rsidR="000D5435" w:rsidRDefault="000D5435" w:rsidP="001C45EA">
      <w:r>
        <w:separator/>
      </w:r>
    </w:p>
  </w:endnote>
  <w:endnote w:type="continuationSeparator" w:id="0">
    <w:p w14:paraId="679414CE" w14:textId="77777777" w:rsidR="000D5435" w:rsidRDefault="000D5435" w:rsidP="001C45EA">
      <w:r>
        <w:continuationSeparator/>
      </w:r>
    </w:p>
  </w:endnote>
  <w:endnote w:type="continuationNotice" w:id="1">
    <w:p w14:paraId="09CD859C" w14:textId="77777777" w:rsidR="000D5435" w:rsidRDefault="000D5435"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3"/>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B21B0" w14:textId="77777777" w:rsidR="000D5435" w:rsidRDefault="000D5435" w:rsidP="001C45EA">
      <w:r>
        <w:separator/>
      </w:r>
    </w:p>
  </w:footnote>
  <w:footnote w:type="continuationSeparator" w:id="0">
    <w:p w14:paraId="163A41F8" w14:textId="77777777" w:rsidR="000D5435" w:rsidRDefault="000D5435" w:rsidP="001C45EA">
      <w:r>
        <w:continuationSeparator/>
      </w:r>
    </w:p>
  </w:footnote>
  <w:footnote w:type="continuationNotice" w:id="1">
    <w:p w14:paraId="57B6C57C" w14:textId="77777777" w:rsidR="000D5435" w:rsidRDefault="000D5435"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4355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1EDB7E0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F18099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1"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2F7B50D1"/>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3EC132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9"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359006E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55"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6"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7"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423359D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46197967"/>
    <w:multiLevelType w:val="hybridMultilevel"/>
    <w:tmpl w:val="3706352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6"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8"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1"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2"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50213F02"/>
    <w:multiLevelType w:val="hybridMultilevel"/>
    <w:tmpl w:val="333CD71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4" w15:restartNumberingAfterBreak="0">
    <w:nsid w:val="50B1674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6"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7"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3CF7D78"/>
    <w:multiLevelType w:val="hybridMultilevel"/>
    <w:tmpl w:val="A636E9AC"/>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0"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1"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2" w15:restartNumberingAfterBreak="0">
    <w:nsid w:val="577F602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9"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0"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2"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3"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4"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5"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6"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8"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9"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0"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1"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3"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5"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6"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7" w15:restartNumberingAfterBreak="0">
    <w:nsid w:val="6DCC799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9"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1"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2"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3"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4"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6" w15:restartNumberingAfterBreak="0">
    <w:nsid w:val="737F27C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8"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9"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0" w15:restartNumberingAfterBreak="0">
    <w:nsid w:val="7CB6159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41"/>
  </w:num>
  <w:num w:numId="2" w16cid:durableId="1411079403">
    <w:abstractNumId w:val="15"/>
  </w:num>
  <w:num w:numId="3" w16cid:durableId="1047948148">
    <w:abstractNumId w:val="54"/>
  </w:num>
  <w:num w:numId="4" w16cid:durableId="816070379">
    <w:abstractNumId w:val="11"/>
  </w:num>
  <w:num w:numId="5" w16cid:durableId="1839880965">
    <w:abstractNumId w:val="27"/>
  </w:num>
  <w:num w:numId="6" w16cid:durableId="1669743804">
    <w:abstractNumId w:val="85"/>
  </w:num>
  <w:num w:numId="7" w16cid:durableId="987899487">
    <w:abstractNumId w:val="91"/>
  </w:num>
  <w:num w:numId="8" w16cid:durableId="1976182345">
    <w:abstractNumId w:val="5"/>
  </w:num>
  <w:num w:numId="9" w16cid:durableId="110394532">
    <w:abstractNumId w:val="105"/>
  </w:num>
  <w:num w:numId="10" w16cid:durableId="197469298">
    <w:abstractNumId w:val="95"/>
  </w:num>
  <w:num w:numId="11" w16cid:durableId="484663840">
    <w:abstractNumId w:val="90"/>
  </w:num>
  <w:num w:numId="12" w16cid:durableId="1593582586">
    <w:abstractNumId w:val="18"/>
  </w:num>
  <w:num w:numId="13" w16cid:durableId="824005958">
    <w:abstractNumId w:val="20"/>
  </w:num>
  <w:num w:numId="14" w16cid:durableId="799305091">
    <w:abstractNumId w:val="92"/>
  </w:num>
  <w:num w:numId="15" w16cid:durableId="510797849">
    <w:abstractNumId w:val="48"/>
  </w:num>
  <w:num w:numId="16" w16cid:durableId="541476505">
    <w:abstractNumId w:val="102"/>
  </w:num>
  <w:num w:numId="17" w16cid:durableId="1156073070">
    <w:abstractNumId w:val="111"/>
  </w:num>
  <w:num w:numId="18" w16cid:durableId="619189038">
    <w:abstractNumId w:val="4"/>
  </w:num>
  <w:num w:numId="19" w16cid:durableId="1308626607">
    <w:abstractNumId w:val="122"/>
  </w:num>
  <w:num w:numId="20" w16cid:durableId="1012992699">
    <w:abstractNumId w:val="98"/>
  </w:num>
  <w:num w:numId="21" w16cid:durableId="1878926599">
    <w:abstractNumId w:val="68"/>
  </w:num>
  <w:num w:numId="22" w16cid:durableId="1899825742">
    <w:abstractNumId w:val="2"/>
  </w:num>
  <w:num w:numId="23" w16cid:durableId="2146242124">
    <w:abstractNumId w:val="32"/>
  </w:num>
  <w:num w:numId="24" w16cid:durableId="101532400">
    <w:abstractNumId w:val="64"/>
  </w:num>
  <w:num w:numId="25" w16cid:durableId="592663649">
    <w:abstractNumId w:val="63"/>
  </w:num>
  <w:num w:numId="26" w16cid:durableId="1041174157">
    <w:abstractNumId w:val="81"/>
  </w:num>
  <w:num w:numId="27" w16cid:durableId="1149975789">
    <w:abstractNumId w:val="12"/>
  </w:num>
  <w:num w:numId="28" w16cid:durableId="2054964684">
    <w:abstractNumId w:val="114"/>
  </w:num>
  <w:num w:numId="29" w16cid:durableId="1891526875">
    <w:abstractNumId w:val="112"/>
  </w:num>
  <w:num w:numId="30" w16cid:durableId="1498496832">
    <w:abstractNumId w:val="67"/>
  </w:num>
  <w:num w:numId="31" w16cid:durableId="944732454">
    <w:abstractNumId w:val="106"/>
  </w:num>
  <w:num w:numId="32" w16cid:durableId="830943823">
    <w:abstractNumId w:val="71"/>
  </w:num>
  <w:num w:numId="33" w16cid:durableId="647976285">
    <w:abstractNumId w:val="17"/>
  </w:num>
  <w:num w:numId="34" w16cid:durableId="488444849">
    <w:abstractNumId w:val="19"/>
  </w:num>
  <w:num w:numId="35" w16cid:durableId="1474054524">
    <w:abstractNumId w:val="93"/>
  </w:num>
  <w:num w:numId="36" w16cid:durableId="844245366">
    <w:abstractNumId w:val="89"/>
  </w:num>
  <w:num w:numId="37" w16cid:durableId="269629840">
    <w:abstractNumId w:val="8"/>
  </w:num>
  <w:num w:numId="38" w16cid:durableId="2062484154">
    <w:abstractNumId w:val="66"/>
  </w:num>
  <w:num w:numId="39" w16cid:durableId="1141920312">
    <w:abstractNumId w:val="62"/>
  </w:num>
  <w:num w:numId="40" w16cid:durableId="1869828689">
    <w:abstractNumId w:val="10"/>
  </w:num>
  <w:num w:numId="41" w16cid:durableId="728309183">
    <w:abstractNumId w:val="76"/>
  </w:num>
  <w:num w:numId="42" w16cid:durableId="343677508">
    <w:abstractNumId w:val="69"/>
  </w:num>
  <w:num w:numId="43" w16cid:durableId="1095202261">
    <w:abstractNumId w:val="70"/>
  </w:num>
  <w:num w:numId="44" w16cid:durableId="1977757106">
    <w:abstractNumId w:val="72"/>
  </w:num>
  <w:num w:numId="45" w16cid:durableId="333190441">
    <w:abstractNumId w:val="3"/>
  </w:num>
  <w:num w:numId="46" w16cid:durableId="418407758">
    <w:abstractNumId w:val="37"/>
  </w:num>
  <w:num w:numId="47" w16cid:durableId="1095369365">
    <w:abstractNumId w:val="58"/>
  </w:num>
  <w:num w:numId="48" w16cid:durableId="857357470">
    <w:abstractNumId w:val="44"/>
  </w:num>
  <w:num w:numId="49" w16cid:durableId="1901819073">
    <w:abstractNumId w:val="113"/>
  </w:num>
  <w:num w:numId="50" w16cid:durableId="12733492">
    <w:abstractNumId w:val="40"/>
  </w:num>
  <w:num w:numId="51" w16cid:durableId="1643194858">
    <w:abstractNumId w:val="33"/>
  </w:num>
  <w:num w:numId="52" w16cid:durableId="1164707010">
    <w:abstractNumId w:val="60"/>
  </w:num>
  <w:num w:numId="53" w16cid:durableId="96145405">
    <w:abstractNumId w:val="121"/>
  </w:num>
  <w:num w:numId="54" w16cid:durableId="115028698">
    <w:abstractNumId w:val="6"/>
  </w:num>
  <w:num w:numId="55" w16cid:durableId="1387534560">
    <w:abstractNumId w:val="9"/>
  </w:num>
  <w:num w:numId="56" w16cid:durableId="1028915390">
    <w:abstractNumId w:val="34"/>
  </w:num>
  <w:num w:numId="57" w16cid:durableId="2015956369">
    <w:abstractNumId w:val="39"/>
  </w:num>
  <w:num w:numId="58" w16cid:durableId="2062631178">
    <w:abstractNumId w:val="99"/>
  </w:num>
  <w:num w:numId="59" w16cid:durableId="863784930">
    <w:abstractNumId w:val="94"/>
  </w:num>
  <w:num w:numId="60" w16cid:durableId="1860391945">
    <w:abstractNumId w:val="49"/>
  </w:num>
  <w:num w:numId="61" w16cid:durableId="1387873983">
    <w:abstractNumId w:val="80"/>
  </w:num>
  <w:num w:numId="62" w16cid:durableId="946617410">
    <w:abstractNumId w:val="115"/>
  </w:num>
  <w:num w:numId="63" w16cid:durableId="1775780427">
    <w:abstractNumId w:val="101"/>
  </w:num>
  <w:num w:numId="64" w16cid:durableId="670987322">
    <w:abstractNumId w:val="14"/>
  </w:num>
  <w:num w:numId="65" w16cid:durableId="205221450">
    <w:abstractNumId w:val="100"/>
  </w:num>
  <w:num w:numId="66" w16cid:durableId="571354668">
    <w:abstractNumId w:val="119"/>
  </w:num>
  <w:num w:numId="67" w16cid:durableId="275330259">
    <w:abstractNumId w:val="77"/>
  </w:num>
  <w:num w:numId="68" w16cid:durableId="1134911092">
    <w:abstractNumId w:val="86"/>
  </w:num>
  <w:num w:numId="69" w16cid:durableId="1583492487">
    <w:abstractNumId w:val="88"/>
  </w:num>
  <w:num w:numId="70" w16cid:durableId="242104733">
    <w:abstractNumId w:val="108"/>
  </w:num>
  <w:num w:numId="71" w16cid:durableId="2045672383">
    <w:abstractNumId w:val="25"/>
  </w:num>
  <w:num w:numId="72" w16cid:durableId="637688571">
    <w:abstractNumId w:val="28"/>
  </w:num>
  <w:num w:numId="73" w16cid:durableId="339939245">
    <w:abstractNumId w:val="53"/>
  </w:num>
  <w:num w:numId="74" w16cid:durableId="1718822768">
    <w:abstractNumId w:val="21"/>
  </w:num>
  <w:num w:numId="75" w16cid:durableId="1829326797">
    <w:abstractNumId w:val="38"/>
  </w:num>
  <w:num w:numId="76" w16cid:durableId="706218000">
    <w:abstractNumId w:val="117"/>
  </w:num>
  <w:num w:numId="77" w16cid:durableId="1425762835">
    <w:abstractNumId w:val="30"/>
  </w:num>
  <w:num w:numId="78" w16cid:durableId="892355140">
    <w:abstractNumId w:val="110"/>
  </w:num>
  <w:num w:numId="79" w16cid:durableId="489445753">
    <w:abstractNumId w:val="75"/>
  </w:num>
  <w:num w:numId="80" w16cid:durableId="549191991">
    <w:abstractNumId w:val="55"/>
  </w:num>
  <w:num w:numId="81" w16cid:durableId="197595634">
    <w:abstractNumId w:val="31"/>
  </w:num>
  <w:num w:numId="82" w16cid:durableId="1389649463">
    <w:abstractNumId w:val="24"/>
  </w:num>
  <w:num w:numId="83" w16cid:durableId="1342201635">
    <w:abstractNumId w:val="13"/>
  </w:num>
  <w:num w:numId="84" w16cid:durableId="658577986">
    <w:abstractNumId w:val="7"/>
  </w:num>
  <w:num w:numId="85" w16cid:durableId="1083993084">
    <w:abstractNumId w:val="118"/>
  </w:num>
  <w:num w:numId="86" w16cid:durableId="1142430312">
    <w:abstractNumId w:val="45"/>
  </w:num>
  <w:num w:numId="87" w16cid:durableId="1009870539">
    <w:abstractNumId w:val="51"/>
  </w:num>
  <w:num w:numId="88" w16cid:durableId="1215894101">
    <w:abstractNumId w:val="103"/>
  </w:num>
  <w:num w:numId="89" w16cid:durableId="57636716">
    <w:abstractNumId w:val="59"/>
  </w:num>
  <w:num w:numId="90" w16cid:durableId="1607272248">
    <w:abstractNumId w:val="0"/>
  </w:num>
  <w:num w:numId="91" w16cid:durableId="444428888">
    <w:abstractNumId w:val="104"/>
  </w:num>
  <w:num w:numId="92" w16cid:durableId="2129662928">
    <w:abstractNumId w:val="57"/>
  </w:num>
  <w:num w:numId="93" w16cid:durableId="8143694">
    <w:abstractNumId w:val="16"/>
  </w:num>
  <w:num w:numId="94" w16cid:durableId="1712806388">
    <w:abstractNumId w:val="83"/>
  </w:num>
  <w:num w:numId="95" w16cid:durableId="920020585">
    <w:abstractNumId w:val="52"/>
  </w:num>
  <w:num w:numId="96" w16cid:durableId="1781954709">
    <w:abstractNumId w:val="26"/>
  </w:num>
  <w:num w:numId="97" w16cid:durableId="997345209">
    <w:abstractNumId w:val="36"/>
  </w:num>
  <w:num w:numId="98" w16cid:durableId="1651052928">
    <w:abstractNumId w:val="96"/>
  </w:num>
  <w:num w:numId="99" w16cid:durableId="1635478423">
    <w:abstractNumId w:val="78"/>
  </w:num>
  <w:num w:numId="100" w16cid:durableId="43065459">
    <w:abstractNumId w:val="35"/>
  </w:num>
  <w:num w:numId="101" w16cid:durableId="604003530">
    <w:abstractNumId w:val="43"/>
  </w:num>
  <w:num w:numId="102" w16cid:durableId="1775318802">
    <w:abstractNumId w:val="87"/>
  </w:num>
  <w:num w:numId="103" w16cid:durableId="264731035">
    <w:abstractNumId w:val="29"/>
  </w:num>
  <w:num w:numId="104" w16cid:durableId="537476595">
    <w:abstractNumId w:val="46"/>
  </w:num>
  <w:num w:numId="105" w16cid:durableId="159065294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97"/>
  </w:num>
  <w:num w:numId="109" w16cid:durableId="11957687">
    <w:abstractNumId w:val="47"/>
  </w:num>
  <w:num w:numId="110" w16cid:durableId="13382694">
    <w:abstractNumId w:val="79"/>
  </w:num>
  <w:num w:numId="111" w16cid:durableId="1618221629">
    <w:abstractNumId w:val="82"/>
  </w:num>
  <w:num w:numId="112" w16cid:durableId="1486094487">
    <w:abstractNumId w:val="61"/>
  </w:num>
  <w:num w:numId="113" w16cid:durableId="468475017">
    <w:abstractNumId w:val="116"/>
  </w:num>
  <w:num w:numId="114" w16cid:durableId="1834373799">
    <w:abstractNumId w:val="107"/>
  </w:num>
  <w:num w:numId="115" w16cid:durableId="848253388">
    <w:abstractNumId w:val="120"/>
  </w:num>
  <w:num w:numId="116" w16cid:durableId="2002465991">
    <w:abstractNumId w:val="74"/>
  </w:num>
  <w:num w:numId="117" w16cid:durableId="331220493">
    <w:abstractNumId w:val="23"/>
  </w:num>
  <w:num w:numId="118" w16cid:durableId="2032142428">
    <w:abstractNumId w:val="22"/>
  </w:num>
  <w:num w:numId="119" w16cid:durableId="435712422">
    <w:abstractNumId w:val="42"/>
  </w:num>
  <w:num w:numId="120" w16cid:durableId="1677460555">
    <w:abstractNumId w:val="50"/>
  </w:num>
  <w:num w:numId="121" w16cid:durableId="847212092">
    <w:abstractNumId w:val="65"/>
  </w:num>
  <w:num w:numId="122" w16cid:durableId="1704599717">
    <w:abstractNumId w:val="73"/>
  </w:num>
  <w:num w:numId="123" w16cid:durableId="93093929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52oOjcKopJOJY0HM4NcI/4FvxGZxgjsQynQbBqveof2jUK4ZkIe2lfj0Pm+vvQ939MORzK4vw1dXxfJzMwTeaQ==" w:salt="SuTpKketTqVc/xyWEC/Yp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5435"/>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119"/>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3527"/>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4FB4"/>
    <w:rsid w:val="0047593A"/>
    <w:rsid w:val="00481439"/>
    <w:rsid w:val="0048229D"/>
    <w:rsid w:val="00492B19"/>
    <w:rsid w:val="004A1D40"/>
    <w:rsid w:val="004A3292"/>
    <w:rsid w:val="004A4DB8"/>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2267"/>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243C7"/>
    <w:rsid w:val="00631C78"/>
    <w:rsid w:val="006344BF"/>
    <w:rsid w:val="006351C1"/>
    <w:rsid w:val="00641D95"/>
    <w:rsid w:val="00643153"/>
    <w:rsid w:val="00645948"/>
    <w:rsid w:val="0064659E"/>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0251"/>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E41"/>
    <w:rsid w:val="00811832"/>
    <w:rsid w:val="008132D9"/>
    <w:rsid w:val="008206CF"/>
    <w:rsid w:val="00825CA8"/>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500F"/>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A10D1"/>
    <w:rsid w:val="009B1719"/>
    <w:rsid w:val="009B7681"/>
    <w:rsid w:val="009C0761"/>
    <w:rsid w:val="009C36BC"/>
    <w:rsid w:val="009C4D92"/>
    <w:rsid w:val="009C5A3C"/>
    <w:rsid w:val="009C6F47"/>
    <w:rsid w:val="009D0653"/>
    <w:rsid w:val="009D1556"/>
    <w:rsid w:val="009D15A0"/>
    <w:rsid w:val="009D3DAC"/>
    <w:rsid w:val="009D45AE"/>
    <w:rsid w:val="009D52B4"/>
    <w:rsid w:val="009E1E03"/>
    <w:rsid w:val="009E20DA"/>
    <w:rsid w:val="009E4450"/>
    <w:rsid w:val="009E6CDF"/>
    <w:rsid w:val="009F0499"/>
    <w:rsid w:val="009F35B7"/>
    <w:rsid w:val="00A02FC5"/>
    <w:rsid w:val="00A0523D"/>
    <w:rsid w:val="00A06B04"/>
    <w:rsid w:val="00A07863"/>
    <w:rsid w:val="00A07F18"/>
    <w:rsid w:val="00A113C2"/>
    <w:rsid w:val="00A226CA"/>
    <w:rsid w:val="00A23623"/>
    <w:rsid w:val="00A24A21"/>
    <w:rsid w:val="00A25D55"/>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2380"/>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325D"/>
    <w:rsid w:val="00B24D96"/>
    <w:rsid w:val="00B26694"/>
    <w:rsid w:val="00B4229F"/>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5726"/>
    <w:rsid w:val="00BC7340"/>
    <w:rsid w:val="00BD49C5"/>
    <w:rsid w:val="00BD4BF4"/>
    <w:rsid w:val="00BE3FCF"/>
    <w:rsid w:val="00BE64A6"/>
    <w:rsid w:val="00BE7956"/>
    <w:rsid w:val="00BE7F7A"/>
    <w:rsid w:val="00C0078D"/>
    <w:rsid w:val="00C017AF"/>
    <w:rsid w:val="00C03C4C"/>
    <w:rsid w:val="00C043C8"/>
    <w:rsid w:val="00C0464C"/>
    <w:rsid w:val="00C0605B"/>
    <w:rsid w:val="00C06305"/>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576"/>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F03D16"/>
    <w:rsid w:val="00F04962"/>
    <w:rsid w:val="00F1057E"/>
    <w:rsid w:val="00F20356"/>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658BF"/>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184206"/>
    <w:rsid w:val="001923EE"/>
    <w:rsid w:val="004A29BA"/>
    <w:rsid w:val="008D627D"/>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customXml/itemProps4.xml><?xml version="1.0" encoding="utf-8"?>
<ds:datastoreItem xmlns:ds="http://schemas.openxmlformats.org/officeDocument/2006/customXml" ds:itemID="{0C1D493A-1B80-4ECC-89CA-6B62CD0DAA81}">
  <ds:schemaRefs>
    <ds:schemaRef ds:uri="office.server.policy"/>
  </ds:schemaRefs>
</ds:datastoreItem>
</file>

<file path=customXml/itemProps5.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12</TotalTime>
  <Pages>3</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5</cp:revision>
  <cp:lastPrinted>2021-08-23T20:31:00Z</cp:lastPrinted>
  <dcterms:created xsi:type="dcterms:W3CDTF">2024-02-29T12:27:00Z</dcterms:created>
  <dcterms:modified xsi:type="dcterms:W3CDTF">2024-02-29T13:09:00Z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