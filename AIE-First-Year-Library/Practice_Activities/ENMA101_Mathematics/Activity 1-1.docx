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6F4BB9">
        <w:rPr>
          <w:rFonts w:eastAsiaTheme="majorEastAsia"/>
          <w:bCs/>
          <w:color w:val="000000" w:themeColor="text1"/>
          <w:sz w:val="32"/>
          <w:szCs w:val="32"/>
          <w:u w:color="FD972B"/>
          <w:lang w:eastAsia="en-GB"/>
        </w:rPr>
        <w:t>1-1</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2E5A6C" w:rsidRPr="006F4BB9" w:rsidRDefault="003D36B1" w:rsidP="006F4BB9">
      <w:pPr>
        <w:pStyle w:val="Body-Content"/>
      </w:pPr>
      <w:r w:rsidRPr="006F4BB9">
        <w:t>Find the value of 2</w:t>
      </w:r>
      <w:r w:rsidR="00CD6EC2">
        <w:t xml:space="preserve"> </w:t>
      </w:r>
      <w:r w:rsidRPr="006F4BB9">
        <w:t>xy + 3</w:t>
      </w:r>
      <w:r w:rsidR="00CD6EC2">
        <w:t xml:space="preserve"> </w:t>
      </w:r>
      <w:r w:rsidRPr="006F4BB9">
        <w:t>yz - xyz, when x = 2, y = - 2 and z = 4</w:t>
      </w:r>
    </w:p>
    <w:p w:rsidR="003907BE" w:rsidRDefault="003907BE" w:rsidP="006F4BB9">
      <w:pPr>
        <w:pStyle w:val="Body-Content"/>
        <w:rPr>
          <w:lang w:val="en-GB"/>
        </w:rPr>
      </w:pPr>
      <w:permStart w:id="767495496" w:edGrp="everyone"/>
    </w:p>
    <w:p w:rsidR="006F4BB9" w:rsidRDefault="006F4BB9" w:rsidP="006F4BB9">
      <w:pPr>
        <w:pStyle w:val="Body-Content"/>
        <w:rPr>
          <w:lang w:val="en-GB"/>
        </w:rPr>
      </w:pPr>
    </w:p>
    <w:p w:rsidR="006F4BB9" w:rsidRDefault="006F4BB9" w:rsidP="006F4BB9">
      <w:pPr>
        <w:pStyle w:val="Body-Content"/>
        <w:rPr>
          <w:lang w:val="en-GB"/>
        </w:rPr>
      </w:pPr>
    </w:p>
    <w:p w:rsidR="006F4BB9" w:rsidRDefault="006F4BB9" w:rsidP="006F4BB9">
      <w:pPr>
        <w:pStyle w:val="Body-Content"/>
        <w:rPr>
          <w:lang w:val="en-GB"/>
        </w:rPr>
      </w:pPr>
    </w:p>
    <w:p w:rsidR="00645948" w:rsidRPr="003907BE" w:rsidRDefault="00645948" w:rsidP="006F4BB9">
      <w:pPr>
        <w:pStyle w:val="Body-Content"/>
        <w:rPr>
          <w:lang w:val="en-GB"/>
        </w:rPr>
      </w:pPr>
    </w:p>
    <w:permEnd w:id="767495496"/>
    <w:p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rsidR="002E5A6C" w:rsidRDefault="003D36B1" w:rsidP="006F4BB9">
      <w:pPr>
        <w:tabs>
          <w:tab w:val="center" w:pos="7695"/>
        </w:tabs>
        <w:spacing w:before="0" w:after="80" w:line="240" w:lineRule="auto"/>
        <w:ind w:left="284"/>
        <w:jc w:val="left"/>
        <w:rPr>
          <w:noProof/>
          <w:color w:val="auto"/>
          <w:lang w:eastAsia="en-ZA"/>
        </w:rPr>
      </w:pPr>
      <w:r w:rsidRPr="006F4BB9">
        <w:rPr>
          <w:noProof/>
          <w:color w:val="auto"/>
          <w:lang w:eastAsia="en-ZA"/>
        </w:rPr>
        <w:t>Evaluate 3</w:t>
      </w:r>
      <w:r w:rsidR="00CD6EC2">
        <w:rPr>
          <w:noProof/>
          <w:color w:val="auto"/>
          <w:lang w:eastAsia="en-ZA"/>
        </w:rPr>
        <w:t xml:space="preserve"> </w:t>
      </w:r>
      <w:r w:rsidRPr="006F4BB9">
        <w:rPr>
          <w:noProof/>
          <w:color w:val="auto"/>
          <w:lang w:eastAsia="en-ZA"/>
        </w:rPr>
        <w:t>pq 3 r 3 when p = 2 3 , q = - 2 and r = - 1</w:t>
      </w:r>
    </w:p>
    <w:p w:rsidR="006F4BB9" w:rsidRDefault="006F4BB9" w:rsidP="006F4BB9">
      <w:pPr>
        <w:tabs>
          <w:tab w:val="center" w:pos="7695"/>
        </w:tabs>
        <w:spacing w:before="0" w:after="80" w:line="240" w:lineRule="auto"/>
        <w:ind w:left="284"/>
        <w:jc w:val="left"/>
        <w:rPr>
          <w:noProof/>
          <w:color w:val="auto"/>
          <w:lang w:eastAsia="en-ZA"/>
        </w:rPr>
      </w:pPr>
      <w:permStart w:id="1126113790" w:edGrp="everyone"/>
    </w:p>
    <w:p w:rsidR="006F4BB9" w:rsidRDefault="006F4BB9" w:rsidP="006F4BB9">
      <w:pPr>
        <w:tabs>
          <w:tab w:val="center" w:pos="7695"/>
        </w:tabs>
        <w:spacing w:before="0" w:after="80" w:line="240" w:lineRule="auto"/>
        <w:ind w:left="284"/>
        <w:jc w:val="left"/>
        <w:rPr>
          <w:noProof/>
          <w:color w:val="auto"/>
          <w:lang w:eastAsia="en-ZA"/>
        </w:rPr>
      </w:pPr>
    </w:p>
    <w:p w:rsidR="006F4BB9" w:rsidRDefault="006F4BB9" w:rsidP="006F4BB9">
      <w:pPr>
        <w:tabs>
          <w:tab w:val="center" w:pos="7695"/>
        </w:tabs>
        <w:spacing w:before="0" w:after="80" w:line="240" w:lineRule="auto"/>
        <w:ind w:left="284"/>
        <w:jc w:val="left"/>
        <w:rPr>
          <w:noProof/>
          <w:color w:val="auto"/>
          <w:lang w:eastAsia="en-ZA"/>
        </w:rPr>
      </w:pPr>
    </w:p>
    <w:p w:rsidR="006F4BB9" w:rsidRPr="006F4BB9" w:rsidRDefault="006F4BB9" w:rsidP="006F4BB9">
      <w:pPr>
        <w:tabs>
          <w:tab w:val="center" w:pos="7695"/>
        </w:tabs>
        <w:spacing w:before="0" w:after="80" w:line="240" w:lineRule="auto"/>
        <w:ind w:left="284"/>
        <w:jc w:val="left"/>
        <w:rPr>
          <w:noProof/>
          <w:color w:val="auto"/>
          <w:lang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ermEnd w:id="1126113790"/>
    <w:p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rsidR="002E5A6C" w:rsidRPr="006F4BB9" w:rsidRDefault="003D36B1" w:rsidP="006F4BB9">
      <w:pPr>
        <w:tabs>
          <w:tab w:val="center" w:pos="7695"/>
        </w:tabs>
        <w:spacing w:before="0" w:after="80" w:line="240" w:lineRule="auto"/>
        <w:ind w:left="284"/>
        <w:jc w:val="left"/>
        <w:rPr>
          <w:noProof/>
          <w:color w:val="auto"/>
          <w:lang w:eastAsia="en-ZA"/>
        </w:rPr>
      </w:pPr>
      <w:r w:rsidRPr="006F4BB9">
        <w:rPr>
          <w:noProof/>
          <w:color w:val="auto"/>
          <w:lang w:eastAsia="en-ZA"/>
        </w:rPr>
        <w:t>Find the sum of 3</w:t>
      </w:r>
      <w:r w:rsidR="00CD6EC2">
        <w:rPr>
          <w:noProof/>
          <w:color w:val="auto"/>
          <w:lang w:eastAsia="en-ZA"/>
        </w:rPr>
        <w:t xml:space="preserve"> </w:t>
      </w:r>
      <w:r w:rsidRPr="006F4BB9">
        <w:rPr>
          <w:noProof/>
          <w:color w:val="auto"/>
          <w:lang w:eastAsia="en-ZA"/>
        </w:rPr>
        <w:t>a, - 2</w:t>
      </w:r>
      <w:r w:rsidR="00CD6EC2">
        <w:rPr>
          <w:noProof/>
          <w:color w:val="auto"/>
          <w:lang w:eastAsia="en-ZA"/>
        </w:rPr>
        <w:t xml:space="preserve"> </w:t>
      </w:r>
      <w:r w:rsidRPr="006F4BB9">
        <w:rPr>
          <w:noProof/>
          <w:color w:val="auto"/>
          <w:lang w:eastAsia="en-ZA"/>
        </w:rPr>
        <w:t>a, - 6</w:t>
      </w:r>
      <w:r w:rsidR="00CD6EC2">
        <w:rPr>
          <w:noProof/>
          <w:color w:val="auto"/>
          <w:lang w:eastAsia="en-ZA"/>
        </w:rPr>
        <w:t xml:space="preserve"> </w:t>
      </w:r>
      <w:r w:rsidRPr="006F4BB9">
        <w:rPr>
          <w:noProof/>
          <w:color w:val="auto"/>
          <w:lang w:eastAsia="en-ZA"/>
        </w:rPr>
        <w:t>a, 5</w:t>
      </w:r>
      <w:r w:rsidR="00CD6EC2">
        <w:rPr>
          <w:noProof/>
          <w:color w:val="auto"/>
          <w:lang w:eastAsia="en-ZA"/>
        </w:rPr>
        <w:t xml:space="preserve"> </w:t>
      </w:r>
      <w:r w:rsidRPr="006F4BB9">
        <w:rPr>
          <w:noProof/>
          <w:color w:val="auto"/>
          <w:lang w:eastAsia="en-ZA"/>
        </w:rPr>
        <w:t>a and 4</w:t>
      </w:r>
      <w:r w:rsidR="00CD6EC2">
        <w:rPr>
          <w:noProof/>
          <w:color w:val="auto"/>
          <w:lang w:eastAsia="en-ZA"/>
        </w:rPr>
        <w:t xml:space="preserve"> </w:t>
      </w:r>
      <w:r w:rsidRPr="006F4BB9">
        <w:rPr>
          <w:noProof/>
          <w:color w:val="auto"/>
          <w:lang w:eastAsia="en-ZA"/>
        </w:rPr>
        <w:t>a</w:t>
      </w:r>
    </w:p>
    <w:p w:rsidR="003907BE" w:rsidRDefault="003907BE" w:rsidP="003907BE">
      <w:pPr>
        <w:tabs>
          <w:tab w:val="center" w:pos="7695"/>
        </w:tabs>
        <w:spacing w:before="0" w:after="80" w:line="240" w:lineRule="auto"/>
        <w:ind w:left="284"/>
        <w:jc w:val="left"/>
        <w:rPr>
          <w:noProof/>
          <w:color w:val="auto"/>
          <w:lang w:val="en-GB" w:eastAsia="en-ZA"/>
        </w:rPr>
      </w:pPr>
      <w:permStart w:id="1764176658" w:edGrp="everyone"/>
    </w:p>
    <w:p w:rsidR="006F4BB9" w:rsidRDefault="006F4BB9" w:rsidP="003907BE">
      <w:pPr>
        <w:tabs>
          <w:tab w:val="center" w:pos="7695"/>
        </w:tabs>
        <w:spacing w:before="0" w:after="80" w:line="240" w:lineRule="auto"/>
        <w:ind w:left="284"/>
        <w:jc w:val="left"/>
        <w:rPr>
          <w:noProof/>
          <w:color w:val="auto"/>
          <w:lang w:val="en-GB" w:eastAsia="en-ZA"/>
        </w:rPr>
      </w:pPr>
    </w:p>
    <w:p w:rsidR="006F4BB9" w:rsidRDefault="006F4BB9" w:rsidP="003907BE">
      <w:pPr>
        <w:tabs>
          <w:tab w:val="center" w:pos="7695"/>
        </w:tabs>
        <w:spacing w:before="0" w:after="80" w:line="240" w:lineRule="auto"/>
        <w:ind w:left="284"/>
        <w:jc w:val="left"/>
        <w:rPr>
          <w:noProof/>
          <w:color w:val="auto"/>
          <w:lang w:val="en-GB" w:eastAsia="en-ZA"/>
        </w:rPr>
      </w:pPr>
    </w:p>
    <w:p w:rsidR="006F4BB9" w:rsidRDefault="006F4BB9" w:rsidP="003907BE">
      <w:pPr>
        <w:tabs>
          <w:tab w:val="center" w:pos="7695"/>
        </w:tabs>
        <w:spacing w:before="0" w:after="80" w:line="240" w:lineRule="auto"/>
        <w:ind w:left="284"/>
        <w:jc w:val="left"/>
        <w:rPr>
          <w:noProof/>
          <w:color w:val="auto"/>
          <w:lang w:val="en-GB" w:eastAsia="en-ZA"/>
        </w:rPr>
      </w:pPr>
    </w:p>
    <w:p w:rsidR="006F4BB9" w:rsidRPr="00645948" w:rsidRDefault="006F4BB9" w:rsidP="003907BE">
      <w:pPr>
        <w:tabs>
          <w:tab w:val="center" w:pos="7695"/>
        </w:tabs>
        <w:spacing w:before="0" w:after="80" w:line="240" w:lineRule="auto"/>
        <w:ind w:left="284"/>
        <w:jc w:val="left"/>
        <w:rPr>
          <w:noProof/>
          <w:color w:val="auto"/>
          <w:lang w:val="en-GB" w:eastAsia="en-ZA"/>
        </w:rPr>
      </w:pPr>
    </w:p>
    <w:permEnd w:id="1764176658"/>
    <w:p w:rsidR="006F4BB9" w:rsidRPr="003907BE" w:rsidRDefault="006F4BB9" w:rsidP="006F4BB9">
      <w:pPr>
        <w:pStyle w:val="Heading3"/>
        <w:rPr>
          <w:noProof/>
          <w:lang w:val="en-GB" w:eastAsia="en-ZA"/>
        </w:rPr>
      </w:pPr>
      <w:r w:rsidRPr="003907BE">
        <w:rPr>
          <w:noProof/>
          <w:lang w:val="en-GB" w:eastAsia="en-ZA"/>
        </w:rPr>
        <w:t>Question</w:t>
      </w:r>
      <w:r>
        <w:rPr>
          <w:noProof/>
          <w:lang w:val="en-GB" w:eastAsia="en-ZA"/>
        </w:rPr>
        <w:t xml:space="preserve"> 4</w:t>
      </w:r>
    </w:p>
    <w:p w:rsidR="002E5A6C" w:rsidRPr="006F4BB9" w:rsidRDefault="00372202" w:rsidP="006F4BB9">
      <w:pPr>
        <w:pStyle w:val="Body-Content"/>
      </w:pPr>
      <w:r>
        <w:t>Add 2</w:t>
      </w:r>
      <w:r w:rsidR="00CD6EC2">
        <w:t xml:space="preserve"> </w:t>
      </w:r>
      <w:r>
        <w:t>a + 3</w:t>
      </w:r>
      <w:r w:rsidR="00CD6EC2">
        <w:t xml:space="preserve"> </w:t>
      </w:r>
      <w:r>
        <w:t>b + 4</w:t>
      </w:r>
      <w:r w:rsidR="00CD6EC2">
        <w:t xml:space="preserve"> </w:t>
      </w:r>
      <w:r>
        <w:t>c , - 5</w:t>
      </w:r>
      <w:r w:rsidR="00CD6EC2">
        <w:t xml:space="preserve"> </w:t>
      </w:r>
      <w:r>
        <w:t xml:space="preserve">a </w:t>
      </w:r>
      <w:r w:rsidR="00CD6EC2">
        <w:t>–</w:t>
      </w:r>
      <w:r>
        <w:t xml:space="preserve"> 2</w:t>
      </w:r>
      <w:r w:rsidR="00CD6EC2">
        <w:t xml:space="preserve"> </w:t>
      </w:r>
      <w:r>
        <w:t>b + c , 4</w:t>
      </w:r>
      <w:r w:rsidR="00CD6EC2">
        <w:t xml:space="preserve"> </w:t>
      </w:r>
      <w:r>
        <w:t xml:space="preserve">a </w:t>
      </w:r>
      <w:r w:rsidR="00CD6EC2">
        <w:t>–</w:t>
      </w:r>
      <w:r>
        <w:t xml:space="preserve"> 5</w:t>
      </w:r>
      <w:r w:rsidR="00CD6EC2">
        <w:t xml:space="preserve"> </w:t>
      </w:r>
      <w:r>
        <w:t xml:space="preserve">b </w:t>
      </w:r>
      <w:r w:rsidR="00CD6EC2">
        <w:t>–</w:t>
      </w:r>
      <w:r>
        <w:t xml:space="preserve"> 6</w:t>
      </w:r>
      <w:r w:rsidR="00CD6EC2">
        <w:t xml:space="preserve"> </w:t>
      </w:r>
      <w:r w:rsidR="003D36B1" w:rsidRPr="006F4BB9">
        <w:t>c</w:t>
      </w:r>
    </w:p>
    <w:p w:rsidR="006F4BB9" w:rsidRDefault="006F4BB9" w:rsidP="006F4BB9">
      <w:pPr>
        <w:pStyle w:val="Body-Content"/>
        <w:rPr>
          <w:lang w:val="en-GB"/>
        </w:rPr>
      </w:pPr>
      <w:permStart w:id="1786460763" w:edGrp="everyone"/>
    </w:p>
    <w:p w:rsidR="006F4BB9" w:rsidRDefault="006F4BB9" w:rsidP="006F4BB9">
      <w:pPr>
        <w:pStyle w:val="Body-Content"/>
        <w:rPr>
          <w:lang w:val="en-GB"/>
        </w:rPr>
      </w:pPr>
    </w:p>
    <w:p w:rsidR="006F4BB9" w:rsidRDefault="006F4BB9" w:rsidP="006F4BB9">
      <w:pPr>
        <w:pStyle w:val="Body-Content"/>
        <w:rPr>
          <w:lang w:val="en-GB"/>
        </w:rPr>
      </w:pPr>
    </w:p>
    <w:p w:rsidR="006F4BB9" w:rsidRDefault="006F4BB9" w:rsidP="006F4BB9">
      <w:pPr>
        <w:pStyle w:val="Body-Content"/>
        <w:rPr>
          <w:lang w:val="en-GB"/>
        </w:rPr>
      </w:pPr>
    </w:p>
    <w:p w:rsidR="006F4BB9" w:rsidRPr="003907BE" w:rsidRDefault="006F4BB9" w:rsidP="006F4BB9">
      <w:pPr>
        <w:pStyle w:val="Body-Content"/>
        <w:rPr>
          <w:lang w:val="en-GB"/>
        </w:rPr>
      </w:pPr>
    </w:p>
    <w:permEnd w:id="1786460763"/>
    <w:p w:rsidR="006F4BB9" w:rsidRPr="003907BE" w:rsidRDefault="006F4BB9" w:rsidP="006F4BB9">
      <w:pPr>
        <w:pStyle w:val="Heading3"/>
        <w:rPr>
          <w:noProof/>
          <w:lang w:val="en-GB" w:eastAsia="en-ZA"/>
        </w:rPr>
      </w:pPr>
      <w:r w:rsidRPr="003907BE">
        <w:rPr>
          <w:noProof/>
          <w:lang w:val="en-GB" w:eastAsia="en-ZA"/>
        </w:rPr>
        <w:t>Question</w:t>
      </w:r>
      <w:r>
        <w:rPr>
          <w:noProof/>
          <w:lang w:val="en-GB" w:eastAsia="en-ZA"/>
        </w:rPr>
        <w:t xml:space="preserve"> 5</w:t>
      </w:r>
    </w:p>
    <w:p w:rsidR="002E5A6C" w:rsidRPr="006F4BB9" w:rsidRDefault="00CB76EE" w:rsidP="006F4BB9">
      <w:pPr>
        <w:pStyle w:val="Body-Content"/>
      </w:pPr>
      <w:r>
        <w:t xml:space="preserve">Add </w:t>
      </w:r>
      <w:r w:rsidR="00372202">
        <w:t>3</w:t>
      </w:r>
      <w:r w:rsidR="00CD6EC2">
        <w:t xml:space="preserve"> </w:t>
      </w:r>
      <w:r w:rsidR="00372202">
        <w:t>d + 4</w:t>
      </w:r>
      <w:r w:rsidR="00CD6EC2">
        <w:t xml:space="preserve"> </w:t>
      </w:r>
      <w:r w:rsidR="00372202">
        <w:t>e , - 2</w:t>
      </w:r>
      <w:r w:rsidR="00CD6EC2">
        <w:t xml:space="preserve"> </w:t>
      </w:r>
      <w:r w:rsidR="00372202">
        <w:t>e + f , 2</w:t>
      </w:r>
      <w:r w:rsidR="00CD6EC2">
        <w:t xml:space="preserve"> </w:t>
      </w:r>
      <w:r w:rsidR="00372202">
        <w:t xml:space="preserve">d </w:t>
      </w:r>
      <w:r w:rsidR="00CD6EC2">
        <w:t>–</w:t>
      </w:r>
      <w:r w:rsidR="00372202">
        <w:t xml:space="preserve"> 3</w:t>
      </w:r>
      <w:r w:rsidR="00CD6EC2">
        <w:t xml:space="preserve"> </w:t>
      </w:r>
      <w:r w:rsidR="00372202">
        <w:t>f , 4</w:t>
      </w:r>
      <w:r w:rsidR="00CD6EC2">
        <w:t xml:space="preserve"> </w:t>
      </w:r>
      <w:r w:rsidR="00372202">
        <w:t>d - e + 2</w:t>
      </w:r>
      <w:r w:rsidR="00CD6EC2">
        <w:t xml:space="preserve"> </w:t>
      </w:r>
      <w:r w:rsidR="00372202">
        <w:t xml:space="preserve">f </w:t>
      </w:r>
      <w:r w:rsidR="00CD6EC2">
        <w:t>–</w:t>
      </w:r>
      <w:r w:rsidR="00372202">
        <w:t xml:space="preserve"> 3</w:t>
      </w:r>
      <w:r w:rsidR="00CD6EC2">
        <w:t xml:space="preserve"> </w:t>
      </w:r>
      <w:r w:rsidR="003D36B1" w:rsidRPr="006F4BB9">
        <w:t>e</w:t>
      </w:r>
    </w:p>
    <w:p w:rsidR="006F4BB9" w:rsidRDefault="006F4BB9" w:rsidP="006F4BB9">
      <w:pPr>
        <w:pStyle w:val="Body-Content"/>
        <w:rPr>
          <w:lang w:val="en-GB"/>
        </w:rPr>
      </w:pPr>
      <w:permStart w:id="812601820" w:edGrp="everyone"/>
    </w:p>
    <w:p w:rsidR="006F4BB9" w:rsidRDefault="006F4BB9" w:rsidP="006F4BB9">
      <w:pPr>
        <w:pStyle w:val="Body-Content"/>
        <w:rPr>
          <w:lang w:val="en-GB"/>
        </w:rPr>
      </w:pPr>
    </w:p>
    <w:p w:rsidR="006F4BB9" w:rsidRDefault="006F4BB9" w:rsidP="006F4BB9">
      <w:pPr>
        <w:pStyle w:val="Body-Content"/>
        <w:rPr>
          <w:lang w:val="en-GB"/>
        </w:rPr>
      </w:pPr>
    </w:p>
    <w:p w:rsidR="006F4BB9" w:rsidRDefault="006F4BB9" w:rsidP="006F4BB9">
      <w:pPr>
        <w:pStyle w:val="Body-Content"/>
        <w:rPr>
          <w:lang w:val="en-GB"/>
        </w:rPr>
      </w:pPr>
    </w:p>
    <w:permEnd w:id="812601820"/>
    <w:p w:rsidR="006F4BB9" w:rsidRDefault="006F4BB9" w:rsidP="006F4BB9">
      <w:pPr>
        <w:pStyle w:val="Body-Content"/>
        <w:rPr>
          <w:lang w:val="en-GB"/>
        </w:rPr>
        <w:sectPr w:rsidR="006F4BB9" w:rsidSect="006F4BB9">
          <w:headerReference w:type="default" r:id="rId11"/>
          <w:footerReference w:type="default" r:id="rId12"/>
          <w:headerReference w:type="first" r:id="rId13"/>
          <w:footerReference w:type="first" r:id="rId14"/>
          <w:pgSz w:w="11906" w:h="16841"/>
          <w:pgMar w:top="493" w:right="851" w:bottom="488" w:left="1797" w:header="709" w:footer="1276" w:gutter="0"/>
          <w:cols w:space="720"/>
          <w:docGrid w:linePitch="299"/>
        </w:sectPr>
      </w:pPr>
    </w:p>
    <w:p w:rsidR="006F4BB9" w:rsidRPr="003907BE" w:rsidRDefault="006F4BB9" w:rsidP="006F4BB9">
      <w:pPr>
        <w:pStyle w:val="Heading3"/>
        <w:rPr>
          <w:noProof/>
          <w:lang w:val="en-GB" w:eastAsia="en-ZA"/>
        </w:rPr>
      </w:pPr>
      <w:r w:rsidRPr="003907BE">
        <w:rPr>
          <w:noProof/>
          <w:lang w:val="en-GB" w:eastAsia="en-ZA"/>
        </w:rPr>
        <w:lastRenderedPageBreak/>
        <w:t>Question</w:t>
      </w:r>
      <w:r>
        <w:rPr>
          <w:noProof/>
          <w:lang w:val="en-GB" w:eastAsia="en-ZA"/>
        </w:rPr>
        <w:t xml:space="preserve"> 6</w:t>
      </w:r>
    </w:p>
    <w:p w:rsidR="002E5A6C" w:rsidRPr="006F4BB9" w:rsidRDefault="00372202" w:rsidP="006F4BB9">
      <w:pPr>
        <w:pStyle w:val="Body-Content"/>
      </w:pPr>
      <w:r>
        <w:t>From 4</w:t>
      </w:r>
      <w:r w:rsidR="00CD6EC2">
        <w:t xml:space="preserve"> </w:t>
      </w:r>
      <w:r>
        <w:t xml:space="preserve">x </w:t>
      </w:r>
      <w:r w:rsidR="00CD6EC2">
        <w:t>–</w:t>
      </w:r>
      <w:r>
        <w:t xml:space="preserve"> 3</w:t>
      </w:r>
      <w:r w:rsidR="00CD6EC2">
        <w:t xml:space="preserve"> </w:t>
      </w:r>
      <w:r>
        <w:t>y + 2</w:t>
      </w:r>
      <w:r w:rsidR="00CD6EC2">
        <w:t xml:space="preserve"> </w:t>
      </w:r>
      <w:r w:rsidR="00731A5D">
        <w:t xml:space="preserve">z, </w:t>
      </w:r>
      <w:r>
        <w:t>subtract x + 2</w:t>
      </w:r>
      <w:r w:rsidR="00CD6EC2">
        <w:t xml:space="preserve"> </w:t>
      </w:r>
      <w:r>
        <w:t xml:space="preserve">y </w:t>
      </w:r>
      <w:r w:rsidR="00CD6EC2">
        <w:t>–</w:t>
      </w:r>
      <w:r>
        <w:t xml:space="preserve"> 3</w:t>
      </w:r>
      <w:r w:rsidR="00CD6EC2">
        <w:t xml:space="preserve"> </w:t>
      </w:r>
      <w:r w:rsidR="003D36B1" w:rsidRPr="006F4BB9">
        <w:t>z</w:t>
      </w:r>
    </w:p>
    <w:p w:rsidR="006F4BB9" w:rsidRDefault="006F4BB9" w:rsidP="006F4BB9">
      <w:pPr>
        <w:pStyle w:val="Body-Content"/>
        <w:rPr>
          <w:lang w:val="en-GB"/>
        </w:rPr>
      </w:pPr>
      <w:permStart w:id="598037333" w:edGrp="everyone"/>
    </w:p>
    <w:p w:rsidR="006F4BB9" w:rsidRDefault="006F4BB9" w:rsidP="006F4BB9">
      <w:pPr>
        <w:pStyle w:val="Body-Content"/>
        <w:rPr>
          <w:lang w:val="en-GB"/>
        </w:rPr>
      </w:pPr>
    </w:p>
    <w:p w:rsidR="006F4BB9" w:rsidRDefault="006F4BB9" w:rsidP="006F4BB9">
      <w:pPr>
        <w:pStyle w:val="Body-Content"/>
        <w:rPr>
          <w:lang w:val="en-GB"/>
        </w:rPr>
      </w:pPr>
    </w:p>
    <w:p w:rsidR="006F4BB9" w:rsidRDefault="006F4BB9" w:rsidP="006F4BB9">
      <w:pPr>
        <w:pStyle w:val="Body-Content"/>
        <w:rPr>
          <w:lang w:val="en-GB"/>
        </w:rPr>
      </w:pPr>
    </w:p>
    <w:p w:rsidR="006F4BB9" w:rsidRPr="003907BE" w:rsidRDefault="006F4BB9" w:rsidP="006F4BB9">
      <w:pPr>
        <w:pStyle w:val="Body-Content"/>
        <w:rPr>
          <w:lang w:val="en-GB"/>
        </w:rPr>
      </w:pPr>
    </w:p>
    <w:permEnd w:id="598037333"/>
    <w:p w:rsidR="006F4BB9" w:rsidRPr="003907BE" w:rsidRDefault="006F4BB9" w:rsidP="006F4BB9">
      <w:pPr>
        <w:pStyle w:val="Heading3"/>
        <w:rPr>
          <w:noProof/>
          <w:lang w:val="en-GB" w:eastAsia="en-ZA"/>
        </w:rPr>
      </w:pPr>
      <w:r w:rsidRPr="003907BE">
        <w:rPr>
          <w:noProof/>
          <w:lang w:val="en-GB" w:eastAsia="en-ZA"/>
        </w:rPr>
        <w:t>Question</w:t>
      </w:r>
      <w:r>
        <w:rPr>
          <w:noProof/>
          <w:lang w:val="en-GB" w:eastAsia="en-ZA"/>
        </w:rPr>
        <w:t xml:space="preserve"> 7</w:t>
      </w:r>
    </w:p>
    <w:p w:rsidR="002E5A6C" w:rsidRPr="006F4BB9" w:rsidRDefault="00372202" w:rsidP="006F4BB9">
      <w:pPr>
        <w:pStyle w:val="Body-Content"/>
      </w:pPr>
      <w:r>
        <w:t>Subtract 3 2</w:t>
      </w:r>
      <w:r w:rsidR="00CD6EC2">
        <w:t xml:space="preserve"> </w:t>
      </w:r>
      <w:r>
        <w:t xml:space="preserve">a </w:t>
      </w:r>
      <w:r w:rsidR="00CD6EC2">
        <w:t>–</w:t>
      </w:r>
      <w:r>
        <w:t xml:space="preserve"> b</w:t>
      </w:r>
      <w:r w:rsidR="00CD6EC2">
        <w:t xml:space="preserve"> </w:t>
      </w:r>
      <w:r>
        <w:t xml:space="preserve">3 + c from b 2 </w:t>
      </w:r>
      <w:r w:rsidR="00CD6EC2">
        <w:t>–</w:t>
      </w:r>
      <w:r>
        <w:t xml:space="preserve"> 4</w:t>
      </w:r>
      <w:r w:rsidR="00CD6EC2">
        <w:t xml:space="preserve"> </w:t>
      </w:r>
      <w:r>
        <w:t xml:space="preserve">a </w:t>
      </w:r>
      <w:r w:rsidR="00CD6EC2">
        <w:t>–</w:t>
      </w:r>
      <w:r>
        <w:t xml:space="preserve"> 3</w:t>
      </w:r>
      <w:r w:rsidR="00CD6EC2">
        <w:t xml:space="preserve"> </w:t>
      </w:r>
      <w:r w:rsidR="003D36B1" w:rsidRPr="006F4BB9">
        <w:t>c</w:t>
      </w:r>
    </w:p>
    <w:p w:rsidR="006F4BB9" w:rsidRDefault="006F4BB9" w:rsidP="006F4BB9">
      <w:pPr>
        <w:pStyle w:val="Body-Content"/>
        <w:rPr>
          <w:lang w:val="en-GB"/>
        </w:rPr>
      </w:pPr>
      <w:permStart w:id="377826353" w:edGrp="everyone"/>
    </w:p>
    <w:p w:rsidR="006F4BB9" w:rsidRDefault="006F4BB9" w:rsidP="006F4BB9">
      <w:pPr>
        <w:pStyle w:val="Body-Content"/>
        <w:rPr>
          <w:lang w:val="en-GB"/>
        </w:rPr>
      </w:pPr>
    </w:p>
    <w:p w:rsidR="006F4BB9" w:rsidRDefault="006F4BB9" w:rsidP="006F4BB9">
      <w:pPr>
        <w:pStyle w:val="Body-Content"/>
        <w:rPr>
          <w:lang w:val="en-GB"/>
        </w:rPr>
      </w:pPr>
    </w:p>
    <w:p w:rsidR="006F4BB9" w:rsidRDefault="006F4BB9" w:rsidP="006F4BB9">
      <w:pPr>
        <w:pStyle w:val="Body-Content"/>
        <w:rPr>
          <w:lang w:val="en-GB"/>
        </w:rPr>
      </w:pPr>
    </w:p>
    <w:p w:rsidR="006F4BB9" w:rsidRPr="003907BE" w:rsidRDefault="006F4BB9" w:rsidP="006F4BB9">
      <w:pPr>
        <w:pStyle w:val="Body-Content"/>
        <w:rPr>
          <w:lang w:val="en-GB"/>
        </w:rPr>
      </w:pPr>
    </w:p>
    <w:permEnd w:id="377826353"/>
    <w:p w:rsidR="006F4BB9" w:rsidRPr="003907BE" w:rsidRDefault="006F4BB9" w:rsidP="006F4BB9">
      <w:pPr>
        <w:pStyle w:val="Heading3"/>
        <w:rPr>
          <w:noProof/>
          <w:lang w:val="en-GB" w:eastAsia="en-ZA"/>
        </w:rPr>
      </w:pPr>
      <w:r w:rsidRPr="003907BE">
        <w:rPr>
          <w:noProof/>
          <w:lang w:val="en-GB" w:eastAsia="en-ZA"/>
        </w:rPr>
        <w:t>Question</w:t>
      </w:r>
      <w:r>
        <w:rPr>
          <w:noProof/>
          <w:lang w:val="en-GB" w:eastAsia="en-ZA"/>
        </w:rPr>
        <w:t xml:space="preserve"> 8</w:t>
      </w:r>
    </w:p>
    <w:p w:rsidR="002E5A6C" w:rsidRPr="006F4BB9" w:rsidRDefault="00372202" w:rsidP="006F4BB9">
      <w:pPr>
        <w:pStyle w:val="Body-Content"/>
      </w:pPr>
      <w:r>
        <w:t>Multiply 3</w:t>
      </w:r>
      <w:r w:rsidR="00CD6EC2">
        <w:t xml:space="preserve"> </w:t>
      </w:r>
      <w:r>
        <w:t>x + 2</w:t>
      </w:r>
      <w:r w:rsidR="00CD6EC2">
        <w:t xml:space="preserve"> </w:t>
      </w:r>
      <w:r w:rsidR="003D36B1" w:rsidRPr="006F4BB9">
        <w:t>y by x – y</w:t>
      </w:r>
    </w:p>
    <w:p w:rsidR="006F4BB9" w:rsidRDefault="006F4BB9" w:rsidP="006F4BB9">
      <w:pPr>
        <w:pStyle w:val="Body-Content"/>
        <w:rPr>
          <w:lang w:val="en-GB"/>
        </w:rPr>
      </w:pPr>
      <w:permStart w:id="367336800" w:edGrp="everyone"/>
    </w:p>
    <w:p w:rsidR="006F4BB9" w:rsidRDefault="006F4BB9" w:rsidP="006F4BB9">
      <w:pPr>
        <w:pStyle w:val="Body-Content"/>
        <w:rPr>
          <w:lang w:val="en-GB"/>
        </w:rPr>
      </w:pPr>
    </w:p>
    <w:p w:rsidR="006F4BB9" w:rsidRDefault="006F4BB9" w:rsidP="006F4BB9">
      <w:pPr>
        <w:pStyle w:val="Body-Content"/>
        <w:rPr>
          <w:lang w:val="en-GB"/>
        </w:rPr>
      </w:pPr>
    </w:p>
    <w:p w:rsidR="006F4BB9" w:rsidRDefault="006F4BB9" w:rsidP="006F4BB9">
      <w:pPr>
        <w:pStyle w:val="Body-Content"/>
        <w:rPr>
          <w:lang w:val="en-GB"/>
        </w:rPr>
      </w:pPr>
    </w:p>
    <w:p w:rsidR="006F4BB9" w:rsidRPr="003907BE" w:rsidRDefault="006F4BB9" w:rsidP="006F4BB9">
      <w:pPr>
        <w:pStyle w:val="Body-Content"/>
        <w:rPr>
          <w:lang w:val="en-GB"/>
        </w:rPr>
      </w:pPr>
    </w:p>
    <w:permEnd w:id="367336800"/>
    <w:p w:rsidR="006F4BB9" w:rsidRPr="003907BE" w:rsidRDefault="006F4BB9" w:rsidP="006F4BB9">
      <w:pPr>
        <w:pStyle w:val="Heading3"/>
        <w:rPr>
          <w:noProof/>
          <w:lang w:val="en-GB" w:eastAsia="en-ZA"/>
        </w:rPr>
      </w:pPr>
      <w:r w:rsidRPr="003907BE">
        <w:rPr>
          <w:noProof/>
          <w:lang w:val="en-GB" w:eastAsia="en-ZA"/>
        </w:rPr>
        <w:t>Question</w:t>
      </w:r>
      <w:r>
        <w:rPr>
          <w:noProof/>
          <w:lang w:val="en-GB" w:eastAsia="en-ZA"/>
        </w:rPr>
        <w:t xml:space="preserve"> 9</w:t>
      </w:r>
    </w:p>
    <w:p w:rsidR="002E5A6C" w:rsidRPr="006F4BB9" w:rsidRDefault="00372202" w:rsidP="006F4BB9">
      <w:pPr>
        <w:pStyle w:val="Body-Content"/>
      </w:pPr>
      <w:r>
        <w:t>Multiply 2</w:t>
      </w:r>
      <w:r w:rsidR="00CD6EC2">
        <w:t xml:space="preserve"> </w:t>
      </w:r>
      <w:r>
        <w:t xml:space="preserve">a </w:t>
      </w:r>
      <w:r w:rsidR="00CD6EC2">
        <w:t>–</w:t>
      </w:r>
      <w:r>
        <w:t xml:space="preserve"> 5</w:t>
      </w:r>
      <w:r w:rsidR="00CD6EC2">
        <w:t xml:space="preserve"> </w:t>
      </w:r>
      <w:r>
        <w:t>b + c by 3</w:t>
      </w:r>
      <w:r w:rsidR="00CD6EC2">
        <w:t xml:space="preserve"> </w:t>
      </w:r>
      <w:r w:rsidR="003D36B1" w:rsidRPr="006F4BB9">
        <w:t>a + b</w:t>
      </w:r>
    </w:p>
    <w:p w:rsidR="006F4BB9" w:rsidRDefault="006F4BB9" w:rsidP="006F4BB9">
      <w:pPr>
        <w:pStyle w:val="Body-Content"/>
        <w:rPr>
          <w:lang w:val="en-GB"/>
        </w:rPr>
      </w:pPr>
      <w:permStart w:id="2065310361" w:edGrp="everyone"/>
    </w:p>
    <w:p w:rsidR="006F4BB9" w:rsidRDefault="006F4BB9" w:rsidP="006F4BB9">
      <w:pPr>
        <w:pStyle w:val="Body-Content"/>
        <w:rPr>
          <w:lang w:val="en-GB"/>
        </w:rPr>
      </w:pPr>
    </w:p>
    <w:p w:rsidR="006F4BB9" w:rsidRDefault="006F4BB9" w:rsidP="006F4BB9">
      <w:pPr>
        <w:pStyle w:val="Body-Content"/>
        <w:rPr>
          <w:lang w:val="en-GB"/>
        </w:rPr>
      </w:pPr>
    </w:p>
    <w:p w:rsidR="006F4BB9" w:rsidRDefault="006F4BB9" w:rsidP="006F4BB9">
      <w:pPr>
        <w:pStyle w:val="Body-Content"/>
        <w:rPr>
          <w:lang w:val="en-GB"/>
        </w:rPr>
      </w:pPr>
    </w:p>
    <w:p w:rsidR="006F4BB9" w:rsidRPr="003907BE" w:rsidRDefault="006F4BB9" w:rsidP="006F4BB9">
      <w:pPr>
        <w:pStyle w:val="Body-Content"/>
        <w:rPr>
          <w:lang w:val="en-GB"/>
        </w:rPr>
      </w:pPr>
    </w:p>
    <w:permEnd w:id="2065310361"/>
    <w:p w:rsidR="006F4BB9" w:rsidRPr="003907BE" w:rsidRDefault="006F4BB9" w:rsidP="006F4BB9">
      <w:pPr>
        <w:pStyle w:val="Heading3"/>
        <w:rPr>
          <w:noProof/>
          <w:lang w:val="en-GB" w:eastAsia="en-ZA"/>
        </w:rPr>
      </w:pPr>
      <w:r w:rsidRPr="003907BE">
        <w:rPr>
          <w:noProof/>
          <w:lang w:val="en-GB" w:eastAsia="en-ZA"/>
        </w:rPr>
        <w:t>Question</w:t>
      </w:r>
      <w:r>
        <w:rPr>
          <w:noProof/>
          <w:lang w:val="en-GB" w:eastAsia="en-ZA"/>
        </w:rPr>
        <w:t xml:space="preserve"> 10</w:t>
      </w:r>
    </w:p>
    <w:p w:rsidR="002E5A6C" w:rsidRPr="006F4BB9" w:rsidRDefault="003D36B1" w:rsidP="006F4BB9">
      <w:pPr>
        <w:rPr>
          <w:noProof/>
          <w:color w:val="auto"/>
          <w:lang w:eastAsia="en-ZA"/>
        </w:rPr>
      </w:pPr>
      <w:r w:rsidRPr="006F4BB9">
        <w:rPr>
          <w:noProof/>
          <w:color w:val="auto"/>
          <w:lang w:eastAsia="en-ZA"/>
        </w:rPr>
        <w:t>Simplify</w:t>
      </w:r>
      <m:oMath>
        <m:r>
          <m:rPr>
            <m:sty m:val="p"/>
          </m:rPr>
          <w:rPr>
            <w:rFonts w:ascii="Cambria Math" w:hAnsi="Cambria Math"/>
            <w:noProof/>
            <w:color w:val="auto"/>
            <w:lang w:eastAsia="en-ZA"/>
          </w:rPr>
          <m:t>:</m:t>
        </m:r>
        <m:f>
          <m:fPr>
            <m:ctrlPr>
              <w:rPr>
                <w:rFonts w:ascii="Cambria Math" w:hAnsi="Cambria Math"/>
                <w:iCs/>
                <w:noProof/>
                <w:color w:val="auto"/>
                <w:lang w:val="en-GB" w:eastAsia="en-ZA"/>
              </w:rPr>
            </m:ctrlPr>
          </m:fPr>
          <m:num>
            <m:r>
              <m:rPr>
                <m:sty m:val="p"/>
              </m:rPr>
              <w:rPr>
                <w:rFonts w:ascii="Cambria Math" w:hAnsi="Cambria Math"/>
                <w:noProof/>
                <w:color w:val="auto"/>
                <w:lang w:val="en-GB" w:eastAsia="en-ZA"/>
              </w:rPr>
              <m:t>3a</m:t>
            </m:r>
          </m:num>
          <m:den>
            <m:r>
              <m:rPr>
                <m:sty m:val="p"/>
              </m:rPr>
              <w:rPr>
                <w:rFonts w:ascii="Cambria Math" w:hAnsi="Cambria Math"/>
                <w:noProof/>
                <w:color w:val="auto"/>
                <w:lang w:val="en-GB" w:eastAsia="en-ZA"/>
              </w:rPr>
              <m:t>9ab</m:t>
            </m:r>
          </m:den>
        </m:f>
        <m:r>
          <m:rPr>
            <m:sty m:val="p"/>
          </m:rPr>
          <w:rPr>
            <w:rFonts w:ascii="Cambria Math" w:hAnsi="Cambria Math"/>
            <w:noProof/>
            <w:color w:val="auto"/>
            <w:lang w:val="en-GB" w:eastAsia="en-ZA"/>
          </w:rPr>
          <m:t xml:space="preserve"> and </m:t>
        </m:r>
        <m:f>
          <m:fPr>
            <m:ctrlPr>
              <w:rPr>
                <w:rFonts w:ascii="Cambria Math" w:hAnsi="Cambria Math"/>
                <w:iCs/>
                <w:noProof/>
                <w:color w:val="auto"/>
                <w:lang w:val="en-GB" w:eastAsia="en-ZA"/>
              </w:rPr>
            </m:ctrlPr>
          </m:fPr>
          <m:num>
            <m:r>
              <m:rPr>
                <m:sty m:val="p"/>
              </m:rPr>
              <w:rPr>
                <w:rFonts w:ascii="Cambria Math" w:hAnsi="Cambria Math"/>
                <w:noProof/>
                <w:color w:val="auto"/>
                <w:lang w:val="en-GB" w:eastAsia="en-ZA"/>
              </w:rPr>
              <m:t>4a2b</m:t>
            </m:r>
          </m:num>
          <m:den>
            <m:r>
              <m:rPr>
                <m:sty m:val="p"/>
              </m:rPr>
              <w:rPr>
                <w:rFonts w:ascii="Cambria Math" w:hAnsi="Cambria Math"/>
                <w:noProof/>
                <w:color w:val="auto"/>
                <w:lang w:val="en-GB" w:eastAsia="en-ZA"/>
              </w:rPr>
              <m:t>2a</m:t>
            </m:r>
          </m:den>
        </m:f>
      </m:oMath>
    </w:p>
    <w:p w:rsidR="009C5A3C" w:rsidRDefault="009C5A3C" w:rsidP="003907BE">
      <w:permStart w:id="107640779" w:edGrp="everyone"/>
    </w:p>
    <w:p w:rsidR="006F4BB9" w:rsidRDefault="006F4BB9" w:rsidP="003907BE"/>
    <w:p w:rsidR="006F4BB9" w:rsidRDefault="006F4BB9" w:rsidP="003907BE"/>
    <w:p w:rsidR="006F4BB9" w:rsidRDefault="006F4BB9" w:rsidP="00CD6EC2">
      <w:pPr>
        <w:tabs>
          <w:tab w:val="left" w:pos="7710"/>
        </w:tabs>
      </w:pPr>
    </w:p>
    <w:p w:rsidR="006F4BB9" w:rsidRDefault="006F4BB9" w:rsidP="003907BE"/>
    <w:permEnd w:id="107640779"/>
    <w:p w:rsidR="006F4BB9" w:rsidRPr="003907BE" w:rsidRDefault="006F4BB9" w:rsidP="003907BE"/>
    <w:sectPr w:rsidR="006F4BB9" w:rsidRPr="003907BE" w:rsidSect="006F4BB9">
      <w:pgSz w:w="11906" w:h="16841"/>
      <w:pgMar w:top="493" w:right="851" w:bottom="488" w:left="1797"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3207" w:rsidRDefault="00FA3207" w:rsidP="000037FE">
      <w:r>
        <w:separator/>
      </w:r>
    </w:p>
  </w:endnote>
  <w:endnote w:type="continuationSeparator" w:id="0">
    <w:p w:rsidR="00FA3207" w:rsidRDefault="00FA3207"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731A5D"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518FB164" wp14:editId="10952A5D">
              <wp:simplePos x="0" y="0"/>
              <wp:positionH relativeFrom="column">
                <wp:posOffset>4316730</wp:posOffset>
              </wp:positionH>
              <wp:positionV relativeFrom="paragraph">
                <wp:posOffset>274955</wp:posOffset>
              </wp:positionV>
              <wp:extent cx="2091690"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1690" cy="711835"/>
                      </a:xfrm>
                      <a:prstGeom prst="rect">
                        <a:avLst/>
                      </a:prstGeom>
                      <a:noFill/>
                      <a:ln w="6350">
                        <a:noFill/>
                      </a:ln>
                    </wps:spPr>
                    <wps:txbx>
                      <w:txbxContent>
                        <w:p w:rsidR="00CB76EE" w:rsidRPr="00550813" w:rsidRDefault="00CB76EE" w:rsidP="00CB76EE">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18FB164" id="_x0000_t202" coordsize="21600,21600" o:spt="202" path="m,l,21600r21600,l21600,xe">
              <v:stroke joinstyle="miter"/>
              <v:path gradientshapeok="t" o:connecttype="rect"/>
            </v:shapetype>
            <v:shape id="Text Box 7617" o:spid="_x0000_s1026" type="#_x0000_t202" style="position:absolute;margin-left:339.9pt;margin-top:21.65pt;width:164.7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" filled="f" stroked="f" strokeweight=".5pt">
              <v:textbox>
                <w:txbxContent>
                  <w:p w:rsidR="00CB76EE" w:rsidRPr="00550813" w:rsidRDefault="00CB76EE" w:rsidP="00CB76EE">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00CD6EC2">
      <w:rPr>
        <w:noProof/>
        <w:lang w:val="en-US"/>
      </w:rPr>
      <mc:AlternateContent>
        <mc:Choice Requires="wps">
          <w:drawing>
            <wp:anchor distT="0" distB="0" distL="114300" distR="114300" simplePos="0" relativeHeight="251700224" behindDoc="0" locked="0" layoutInCell="1" allowOverlap="1" wp14:anchorId="3BF1ADCD" wp14:editId="41A55E6D">
              <wp:simplePos x="0" y="0"/>
              <wp:positionH relativeFrom="column">
                <wp:posOffset>-1141095</wp:posOffset>
              </wp:positionH>
              <wp:positionV relativeFrom="paragraph">
                <wp:posOffset>227330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CB76EE" w:rsidRPr="00550813" w:rsidRDefault="00CB76EE" w:rsidP="00CB76EE">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F1ADCD" id="Text Box 58" o:spid="_x0000_s1027" type="#_x0000_t202" style="position:absolute;margin-left:-89.85pt;margin-top:17.9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" filled="f" stroked="f" strokeweight=".5pt">
              <v:textbox>
                <w:txbxContent>
                  <w:p w:rsidR="00CB76EE" w:rsidRPr="00550813" w:rsidRDefault="00CB76EE" w:rsidP="00CB76EE">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009B535A" w:rsidRPr="0033148B">
      <w:rPr>
        <w:noProof/>
        <w:lang w:val="en-US"/>
      </w:rPr>
      <w:drawing>
        <wp:anchor distT="0" distB="0" distL="114300" distR="114300" simplePos="0" relativeHeight="251693056" behindDoc="0" locked="0" layoutInCell="1" allowOverlap="1" wp14:anchorId="0889308D" wp14:editId="12183C89">
          <wp:simplePos x="0" y="0"/>
          <wp:positionH relativeFrom="column">
            <wp:posOffset>2115185</wp:posOffset>
          </wp:positionH>
          <wp:positionV relativeFrom="paragraph">
            <wp:posOffset>401320</wp:posOffset>
          </wp:positionV>
          <wp:extent cx="1621155" cy="462915"/>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6CBB066E" wp14:editId="5DF2A37E">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32B82"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1A6C6900" wp14:editId="4C04D3D4">
          <wp:simplePos x="0" y="0"/>
          <wp:positionH relativeFrom="page">
            <wp:posOffset>0</wp:posOffset>
          </wp:positionH>
          <wp:positionV relativeFrom="paragraph">
            <wp:posOffset>221615</wp:posOffset>
          </wp:positionV>
          <wp:extent cx="7560310" cy="106680"/>
          <wp:effectExtent l="0" t="0" r="2540" b="7620"/>
          <wp:wrapNone/>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377597C" wp14:editId="44B0D74B">
          <wp:simplePos x="0" y="0"/>
          <wp:positionH relativeFrom="column">
            <wp:posOffset>-1133475</wp:posOffset>
          </wp:positionH>
          <wp:positionV relativeFrom="paragraph">
            <wp:posOffset>-20955</wp:posOffset>
          </wp:positionV>
          <wp:extent cx="7560310" cy="901700"/>
          <wp:effectExtent l="0" t="0" r="0" b="0"/>
          <wp:wrapNone/>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4F402BCA" wp14:editId="6BDCD286">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C95DAB"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3207" w:rsidRDefault="00FA3207" w:rsidP="000037FE">
      <w:r>
        <w:separator/>
      </w:r>
    </w:p>
  </w:footnote>
  <w:footnote w:type="continuationSeparator" w:id="0">
    <w:p w:rsidR="00FA3207" w:rsidRDefault="00FA3207"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43E6C337" wp14:editId="06DBDBF1">
          <wp:simplePos x="0" y="0"/>
          <wp:positionH relativeFrom="page">
            <wp:posOffset>6350</wp:posOffset>
          </wp:positionH>
          <wp:positionV relativeFrom="paragraph">
            <wp:posOffset>-635</wp:posOffset>
          </wp:positionV>
          <wp:extent cx="7560310" cy="106680"/>
          <wp:effectExtent l="0" t="0" r="2540" b="7620"/>
          <wp:wrapNone/>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03F5A02" wp14:editId="496CF171">
          <wp:simplePos x="0" y="0"/>
          <wp:positionH relativeFrom="column">
            <wp:posOffset>-1133475</wp:posOffset>
          </wp:positionH>
          <wp:positionV relativeFrom="paragraph">
            <wp:posOffset>-179705</wp:posOffset>
          </wp:positionV>
          <wp:extent cx="7560310" cy="1079500"/>
          <wp:effectExtent l="0" t="0" r="0" b="0"/>
          <wp:wrapSquare wrapText="largest"/>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FQWHbzrhmwpfBd/pmhhVWIjR3TpPyxXsWjoZYxxAC4c6qRCo403a/u2IidoS5lTYNeOeEJrlslcWM7i4veWmIw==" w:salt="/uOQOlfESGP6Cjxg9h4Wg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6F4BB9"/>
    <w:rsid w:val="00000607"/>
    <w:rsid w:val="00000DB1"/>
    <w:rsid w:val="000037FE"/>
    <w:rsid w:val="000119D8"/>
    <w:rsid w:val="00014198"/>
    <w:rsid w:val="000167ED"/>
    <w:rsid w:val="00021EB9"/>
    <w:rsid w:val="00022894"/>
    <w:rsid w:val="00023CFA"/>
    <w:rsid w:val="0002414F"/>
    <w:rsid w:val="00024A41"/>
    <w:rsid w:val="00026993"/>
    <w:rsid w:val="00027058"/>
    <w:rsid w:val="000362B2"/>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2202"/>
    <w:rsid w:val="0037328F"/>
    <w:rsid w:val="00374512"/>
    <w:rsid w:val="00374E02"/>
    <w:rsid w:val="003802F8"/>
    <w:rsid w:val="0038230E"/>
    <w:rsid w:val="003907BE"/>
    <w:rsid w:val="003A2C2D"/>
    <w:rsid w:val="003A3B5A"/>
    <w:rsid w:val="003A6C53"/>
    <w:rsid w:val="003C6918"/>
    <w:rsid w:val="003D05E9"/>
    <w:rsid w:val="003D341B"/>
    <w:rsid w:val="003D36B1"/>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4BB9"/>
    <w:rsid w:val="006F63DF"/>
    <w:rsid w:val="006F7CD2"/>
    <w:rsid w:val="0070135A"/>
    <w:rsid w:val="00701C00"/>
    <w:rsid w:val="00711398"/>
    <w:rsid w:val="00715BF0"/>
    <w:rsid w:val="00715EF5"/>
    <w:rsid w:val="00717542"/>
    <w:rsid w:val="00720EE7"/>
    <w:rsid w:val="00723307"/>
    <w:rsid w:val="00725C4A"/>
    <w:rsid w:val="00731A5D"/>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5B0"/>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A2A5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B535A"/>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B76EE"/>
    <w:rsid w:val="00CD0ADE"/>
    <w:rsid w:val="00CD31D0"/>
    <w:rsid w:val="00CD3A39"/>
    <w:rsid w:val="00CD6DE1"/>
    <w:rsid w:val="00CD6EC2"/>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728DA"/>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3207"/>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9F57DC"/>
  <w15:docId w15:val="{986E9644-4477-41F6-BA6B-E648CD85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AE2FF-8177-4DBD-B0BF-35057F4B3575}"/>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03C4F56D-9AE8-41B9-8D49-2EBB55C85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38</TotalTime>
  <Pages>2</Pages>
  <Words>96</Words>
  <Characters>550</Characters>
  <Application>Microsoft Office Word</Application>
  <DocSecurity>8</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2022-09-29T09:37:00Z</dcterms:created>
  <dcterms:modified xsi:type="dcterms:W3CDTF">2023-08-15T13:18:00Z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